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Grilledutableau"/>
        <w:tblW w:w="978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1"/>
        <w:gridCol w:w="7372"/>
      </w:tblGrid>
      <w:tr w:rsidR="00DB7121" w:rsidRPr="00E73FFD" w:rsidTr="00653417">
        <w:trPr>
          <w:trHeight w:val="1641"/>
        </w:trPr>
        <w:tc>
          <w:tcPr>
            <w:tcW w:w="9783" w:type="dxa"/>
            <w:gridSpan w:val="2"/>
            <w:shd w:val="clear" w:color="auto" w:fill="595959" w:themeFill="text1" w:themeFillTint="A6"/>
            <w:vAlign w:val="center"/>
          </w:tcPr>
          <w:p w:rsidR="00884DC9" w:rsidRPr="00E73FFD" w:rsidRDefault="00E73FFD" w:rsidP="00E73FFD">
            <w:pPr>
              <w:spacing w:before="120"/>
              <w:jc w:val="center"/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</w:pPr>
            <w:r w:rsidRPr="00E73FFD">
              <w:rPr>
                <w:b/>
                <w:i/>
                <w:smallCaps/>
                <w:color w:val="FFFFFF" w:themeColor="background1"/>
                <w:kern w:val="32"/>
                <w:sz w:val="44"/>
                <w:szCs w:val="32"/>
              </w:rPr>
              <w:t>Documentation Technique et Pédagogique</w:t>
            </w:r>
          </w:p>
        </w:tc>
      </w:tr>
      <w:tr w:rsidR="00DB7121" w:rsidRPr="00E73FFD" w:rsidTr="00653417">
        <w:trPr>
          <w:trHeight w:val="3866"/>
        </w:trPr>
        <w:tc>
          <w:tcPr>
            <w:tcW w:w="2411" w:type="dxa"/>
            <w:shd w:val="clear" w:color="auto" w:fill="B5CE9D"/>
          </w:tcPr>
          <w:p w:rsidR="00DB7121" w:rsidRPr="00E73FFD" w:rsidRDefault="00DB7121" w:rsidP="00F657BA">
            <w:pPr>
              <w:pStyle w:val="Titre7"/>
              <w:keepNext/>
              <w:keepLines/>
              <w:spacing w:before="200"/>
              <w:jc w:val="both"/>
              <w:outlineLvl w:val="6"/>
              <w:rPr>
                <w:sz w:val="48"/>
              </w:rPr>
            </w:pPr>
          </w:p>
        </w:tc>
        <w:tc>
          <w:tcPr>
            <w:tcW w:w="7372" w:type="dxa"/>
          </w:tcPr>
          <w:p w:rsidR="00DB7121" w:rsidRPr="00E73FFD" w:rsidRDefault="009A7EF4" w:rsidP="00E73FFD">
            <w:pPr>
              <w:pStyle w:val="Paragraphedeliste"/>
              <w:spacing w:before="120"/>
              <w:ind w:left="-114" w:right="-108"/>
              <w:jc w:val="center"/>
              <w:rPr>
                <w:b/>
                <w:i/>
                <w:smallCaps/>
                <w:kern w:val="32"/>
                <w:sz w:val="48"/>
                <w:szCs w:val="32"/>
              </w:rPr>
            </w:pPr>
            <w:r>
              <w:rPr>
                <w:b/>
                <w:i/>
                <w:smallCaps/>
                <w:kern w:val="32"/>
                <w:sz w:val="48"/>
                <w:szCs w:val="32"/>
              </w:rPr>
              <w:t>Axe Emericc</w:t>
            </w:r>
          </w:p>
          <w:p w:rsidR="001E2226" w:rsidRPr="00E73FFD" w:rsidRDefault="001E2226" w:rsidP="00BB11FB">
            <w:pPr>
              <w:tabs>
                <w:tab w:val="left" w:pos="885"/>
              </w:tabs>
              <w:spacing w:before="120"/>
              <w:ind w:right="-108"/>
              <w:jc w:val="left"/>
              <w:rPr>
                <w:rFonts w:cs="Arial"/>
                <w:smallCaps/>
                <w:kern w:val="32"/>
                <w:sz w:val="48"/>
              </w:rPr>
            </w:pPr>
          </w:p>
        </w:tc>
      </w:tr>
      <w:tr w:rsidR="00DB7121" w:rsidRPr="00375DE6" w:rsidTr="00711BB1">
        <w:trPr>
          <w:trHeight w:val="8304"/>
        </w:trPr>
        <w:tc>
          <w:tcPr>
            <w:tcW w:w="2411" w:type="dxa"/>
            <w:shd w:val="clear" w:color="auto" w:fill="B5CE9D"/>
            <w:vAlign w:val="bottom"/>
          </w:tcPr>
          <w:p w:rsidR="00DB7121" w:rsidRPr="00375DE6" w:rsidRDefault="00DB7121" w:rsidP="00711BB1"/>
        </w:tc>
        <w:tc>
          <w:tcPr>
            <w:tcW w:w="7372" w:type="dxa"/>
            <w:vAlign w:val="center"/>
          </w:tcPr>
          <w:p w:rsidR="00DB7121" w:rsidRPr="00375DE6" w:rsidRDefault="006163F3" w:rsidP="00711BB1">
            <w:pPr>
              <w:tabs>
                <w:tab w:val="left" w:pos="1043"/>
                <w:tab w:val="right" w:pos="7155"/>
              </w:tabs>
              <w:jc w:val="left"/>
            </w:pPr>
            <w:r w:rsidRPr="00375DE6">
              <w:tab/>
            </w:r>
            <w:r w:rsidRPr="00375DE6">
              <w:tab/>
            </w:r>
          </w:p>
          <w:p w:rsidR="00DB7121" w:rsidRPr="00375DE6" w:rsidRDefault="00DB7121" w:rsidP="00711BB1">
            <w:pPr>
              <w:jc w:val="left"/>
            </w:pPr>
          </w:p>
        </w:tc>
      </w:tr>
    </w:tbl>
    <w:p w:rsidR="00EF0D5A" w:rsidRDefault="00EF0D5A" w:rsidP="00F657BA">
      <w:pPr>
        <w:tabs>
          <w:tab w:val="left" w:pos="915"/>
        </w:tabs>
      </w:pPr>
    </w:p>
    <w:p w:rsidR="001D4925" w:rsidRPr="00375DE6" w:rsidRDefault="000D7DE9" w:rsidP="00F657BA">
      <w:pPr>
        <w:tabs>
          <w:tab w:val="left" w:pos="915"/>
        </w:tabs>
      </w:pPr>
      <w:r w:rsidRPr="00375DE6">
        <w:tab/>
      </w:r>
    </w:p>
    <w:p w:rsidR="00481758" w:rsidRPr="00375DE6" w:rsidRDefault="00481758" w:rsidP="00F657BA">
      <w:pPr>
        <w:jc w:val="left"/>
        <w:sectPr w:rsidR="00481758" w:rsidRPr="00375DE6" w:rsidSect="00711BB1">
          <w:footerReference w:type="first" r:id="rId8"/>
          <w:pgSz w:w="11906" w:h="16838" w:code="9"/>
          <w:pgMar w:top="530" w:right="1080" w:bottom="1440" w:left="1080" w:header="425" w:footer="627" w:gutter="0"/>
          <w:cols w:space="708"/>
          <w:titlePg/>
          <w:docGrid w:linePitch="360"/>
        </w:sectPr>
      </w:pPr>
    </w:p>
    <w:p w:rsidR="00653417" w:rsidRDefault="00653417" w:rsidP="00653417">
      <w:bookmarkStart w:id="0" w:name="_Toc399959206"/>
    </w:p>
    <w:p w:rsidR="00653417" w:rsidRDefault="00653417" w:rsidP="00653417"/>
    <w:p w:rsidR="00EE59B5" w:rsidRDefault="00F672CB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r>
        <w:fldChar w:fldCharType="begin"/>
      </w:r>
      <w:r w:rsidR="00653417">
        <w:instrText xml:space="preserve"> TOC \o "1-3" \h \z \u </w:instrText>
      </w:r>
      <w:r>
        <w:fldChar w:fldCharType="separate"/>
      </w:r>
      <w:hyperlink w:anchor="_Toc404203970" w:history="1">
        <w:r w:rsidR="00EE59B5" w:rsidRPr="00AA2015">
          <w:rPr>
            <w:rStyle w:val="Lienhypertexte"/>
            <w:noProof/>
          </w:rPr>
          <w:t>Fiche 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Présentation Générale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_Toc404203970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2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1" w:history="1">
        <w:r w:rsidR="00EE59B5" w:rsidRPr="00AA2015">
          <w:rPr>
            <w:rStyle w:val="Lienhypertexte"/>
            <w:noProof/>
          </w:rPr>
          <w:t>Fiche 2.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Mise en service de l’axe Emericc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_Toc404203971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3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2" w:history="1">
        <w:r w:rsidR="00EE59B5" w:rsidRPr="00AA2015">
          <w:rPr>
            <w:rStyle w:val="Lienhypertexte"/>
            <w:noProof/>
          </w:rPr>
          <w:t>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Mise en route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_Toc404203972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3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3" w:history="1">
        <w:r w:rsidR="00EE59B5" w:rsidRPr="00AA2015">
          <w:rPr>
            <w:rStyle w:val="Lienhypertexte"/>
            <w:noProof/>
          </w:rPr>
          <w:t>Fiche 3.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Réalisation de mesures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_Toc404203973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4" w:history="1">
        <w:r w:rsidR="00EE59B5" w:rsidRPr="00AA2015">
          <w:rPr>
            <w:rStyle w:val="Lienhypertexte"/>
            <w:noProof/>
          </w:rPr>
          <w:t>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Lancement du logiciel d’acquisition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_Toc404203974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5" w:history="1">
        <w:r w:rsidR="00EE59B5" w:rsidRPr="00AA2015">
          <w:rPr>
            <w:rStyle w:val="Lienhypertexte"/>
            <w:noProof/>
          </w:rPr>
          <w:t>2.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Import des fichiers de point avec Python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_Toc404203975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6" w:history="1">
        <w:r w:rsidR="00EE59B5" w:rsidRPr="00AA2015">
          <w:rPr>
            <w:rStyle w:val="Lienhypertexte"/>
            <w:noProof/>
          </w:rPr>
          <w:t>3.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Import des points avec Excel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_Toc404203976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4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1"/>
        <w:tabs>
          <w:tab w:val="left" w:pos="110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7" w:history="1">
        <w:r w:rsidR="00EE59B5" w:rsidRPr="00AA2015">
          <w:rPr>
            <w:rStyle w:val="Lienhypertexte"/>
            <w:noProof/>
            <w:lang w:eastAsia="fr-FR"/>
          </w:rPr>
          <w:t>Fiche 4.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  <w:lang w:eastAsia="fr-FR"/>
          </w:rPr>
          <w:t>Ingénierie Systèmes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_Toc404203977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5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8" w:history="1">
        <w:r w:rsidR="00EE59B5" w:rsidRPr="00AA2015">
          <w:rPr>
            <w:rStyle w:val="Lienhypertexte"/>
            <w:noProof/>
          </w:rPr>
          <w:t>1.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Diagramme des exigences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_Toc404203978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5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79" w:history="1">
        <w:r w:rsidR="00EE59B5" w:rsidRPr="00AA2015">
          <w:rPr>
            <w:rStyle w:val="Lienhypertexte"/>
            <w:noProof/>
          </w:rPr>
          <w:t>2.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Diagramme de blocs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_Toc404203979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5</w:t>
        </w:r>
        <w:r w:rsidR="00EE59B5">
          <w:rPr>
            <w:noProof/>
            <w:webHidden/>
          </w:rPr>
          <w:fldChar w:fldCharType="end"/>
        </w:r>
      </w:hyperlink>
    </w:p>
    <w:p w:rsidR="00EE59B5" w:rsidRDefault="008C3658">
      <w:pPr>
        <w:pStyle w:val="TM2"/>
        <w:tabs>
          <w:tab w:val="left" w:pos="660"/>
          <w:tab w:val="right" w:leader="dot" w:pos="9736"/>
        </w:tabs>
        <w:rPr>
          <w:noProof/>
          <w:szCs w:val="22"/>
          <w:lang w:eastAsia="fr-FR" w:bidi="ar-SA"/>
        </w:rPr>
      </w:pPr>
      <w:hyperlink w:anchor="_Toc404203980" w:history="1">
        <w:r w:rsidR="00EE59B5" w:rsidRPr="00AA2015">
          <w:rPr>
            <w:rStyle w:val="Lienhypertexte"/>
            <w:noProof/>
          </w:rPr>
          <w:t>3.</w:t>
        </w:r>
        <w:r w:rsidR="00EE59B5">
          <w:rPr>
            <w:noProof/>
            <w:szCs w:val="22"/>
            <w:lang w:eastAsia="fr-FR" w:bidi="ar-SA"/>
          </w:rPr>
          <w:tab/>
        </w:r>
        <w:r w:rsidR="00EE59B5" w:rsidRPr="00AA2015">
          <w:rPr>
            <w:rStyle w:val="Lienhypertexte"/>
            <w:noProof/>
          </w:rPr>
          <w:t>Diagramme de blocs internes</w:t>
        </w:r>
        <w:r w:rsidR="00EE59B5">
          <w:rPr>
            <w:noProof/>
            <w:webHidden/>
          </w:rPr>
          <w:tab/>
        </w:r>
        <w:r w:rsidR="00EE59B5">
          <w:rPr>
            <w:noProof/>
            <w:webHidden/>
          </w:rPr>
          <w:fldChar w:fldCharType="begin"/>
        </w:r>
        <w:r w:rsidR="00EE59B5">
          <w:rPr>
            <w:noProof/>
            <w:webHidden/>
          </w:rPr>
          <w:instrText xml:space="preserve"> PAGEREF _Toc404203980 \h </w:instrText>
        </w:r>
        <w:r w:rsidR="00EE59B5">
          <w:rPr>
            <w:noProof/>
            <w:webHidden/>
          </w:rPr>
        </w:r>
        <w:r w:rsidR="00EE59B5">
          <w:rPr>
            <w:noProof/>
            <w:webHidden/>
          </w:rPr>
          <w:fldChar w:fldCharType="separate"/>
        </w:r>
        <w:r w:rsidR="00EE59B5">
          <w:rPr>
            <w:noProof/>
            <w:webHidden/>
          </w:rPr>
          <w:t>6</w:t>
        </w:r>
        <w:r w:rsidR="00EE59B5">
          <w:rPr>
            <w:noProof/>
            <w:webHidden/>
          </w:rPr>
          <w:fldChar w:fldCharType="end"/>
        </w:r>
      </w:hyperlink>
    </w:p>
    <w:p w:rsidR="00653417" w:rsidRDefault="00F672CB">
      <w:pPr>
        <w:spacing w:after="200" w:line="276" w:lineRule="auto"/>
      </w:pPr>
      <w:r>
        <w:fldChar w:fldCharType="end"/>
      </w:r>
      <w:r w:rsidR="00653417">
        <w:br w:type="page"/>
      </w:r>
    </w:p>
    <w:p w:rsidR="00FA66F2" w:rsidRPr="00827FA6" w:rsidRDefault="00E73FFD" w:rsidP="00827FA6">
      <w:pPr>
        <w:pStyle w:val="Titre1"/>
      </w:pPr>
      <w:bookmarkStart w:id="1" w:name="_Toc404203970"/>
      <w:r w:rsidRPr="00827FA6">
        <w:lastRenderedPageBreak/>
        <w:t>Présentation Générale</w:t>
      </w:r>
      <w:bookmarkEnd w:id="0"/>
      <w:bookmarkEnd w:id="1"/>
    </w:p>
    <w:p w:rsidR="00AD3A80" w:rsidRDefault="00AD3A80" w:rsidP="00AD3A80">
      <w:pPr>
        <w:rPr>
          <w:lang w:eastAsia="fr-FR"/>
        </w:rPr>
      </w:pPr>
    </w:p>
    <w:p w:rsidR="00536808" w:rsidRPr="00AD3A80" w:rsidRDefault="00536808" w:rsidP="00AD3A80">
      <w:pPr>
        <w:rPr>
          <w:lang w:eastAsia="fr-FR"/>
        </w:rPr>
      </w:pPr>
      <w:r w:rsidRPr="00536808">
        <w:rPr>
          <w:lang w:eastAsia="fr-FR"/>
        </w:rPr>
        <w:t>Les axes numériques sont utilisés lorsqu’on désire déplacer des charges avec une dynamique élevée. (Par exemple, les centres d’usinage à commande numérique 3 axes sont équipés de 3 axes numériques.). L’axe Emericc est un système didactisé ayant la même structure qu’un axe numérique industriel.</w:t>
      </w:r>
    </w:p>
    <w:p w:rsidR="00B26650" w:rsidRDefault="00B2665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B425ED" w:rsidRDefault="009F62E4" w:rsidP="00827FA6">
      <w:pPr>
        <w:pStyle w:val="Titre1"/>
      </w:pPr>
      <w:bookmarkStart w:id="2" w:name="_Toc399959207"/>
      <w:bookmarkStart w:id="3" w:name="_Toc404203971"/>
      <w:r w:rsidRPr="00827FA6">
        <w:lastRenderedPageBreak/>
        <w:t xml:space="preserve">Mise en service </w:t>
      </w:r>
      <w:bookmarkEnd w:id="2"/>
      <w:r w:rsidR="0025611F">
        <w:t xml:space="preserve">de </w:t>
      </w:r>
      <w:r w:rsidR="009A7EF4">
        <w:t>l’axe Emericc</w:t>
      </w:r>
      <w:bookmarkEnd w:id="3"/>
    </w:p>
    <w:p w:rsidR="0025611F" w:rsidRDefault="0025611F" w:rsidP="00AD3A80">
      <w:pPr>
        <w:pStyle w:val="Titre2"/>
        <w:numPr>
          <w:ilvl w:val="0"/>
          <w:numId w:val="12"/>
        </w:numPr>
      </w:pPr>
      <w:bookmarkStart w:id="4" w:name="_Toc404203972"/>
      <w:r>
        <w:t xml:space="preserve">Mise en </w:t>
      </w:r>
      <w:r w:rsidR="00B74375">
        <w:t>route</w:t>
      </w:r>
      <w:bookmarkEnd w:id="4"/>
      <w:r>
        <w:t xml:space="preserve"> </w:t>
      </w:r>
    </w:p>
    <w:p w:rsidR="00B74375" w:rsidRDefault="00B74375" w:rsidP="00B74375">
      <w:pPr>
        <w:rPr>
          <w:lang w:eastAsia="fr-FR"/>
        </w:rPr>
      </w:pPr>
    </w:p>
    <w:p w:rsidR="00536808" w:rsidRDefault="00536808" w:rsidP="00536808">
      <w:pPr>
        <w:pStyle w:val="Paragraphedeliste"/>
        <w:numPr>
          <w:ilvl w:val="0"/>
          <w:numId w:val="20"/>
        </w:numPr>
      </w:pPr>
      <w:r>
        <w:t>Allumer l’ordinateur portable.</w:t>
      </w:r>
    </w:p>
    <w:p w:rsidR="00536808" w:rsidRDefault="00536808" w:rsidP="00536808">
      <w:pPr>
        <w:pStyle w:val="Paragraphedeliste"/>
        <w:numPr>
          <w:ilvl w:val="0"/>
          <w:numId w:val="20"/>
        </w:numPr>
      </w:pPr>
      <w:r>
        <w:t>Allumer le pupitre (bouton au dos) pour mettre sous tension l’axe.</w:t>
      </w:r>
    </w:p>
    <w:p w:rsidR="00B74375" w:rsidRDefault="00536808" w:rsidP="00536808">
      <w:pPr>
        <w:pStyle w:val="Paragraphedeliste"/>
        <w:numPr>
          <w:ilvl w:val="0"/>
          <w:numId w:val="20"/>
        </w:numPr>
      </w:pPr>
      <w:r>
        <w:t>Actionner les boutons + et – pour déplacer le chariot.</w:t>
      </w:r>
    </w:p>
    <w:p w:rsidR="00536808" w:rsidRDefault="00536808" w:rsidP="00536808"/>
    <w:p w:rsidR="00536808" w:rsidRPr="00505F3E" w:rsidRDefault="00026212" w:rsidP="00536808">
      <w:r>
        <w:rPr>
          <w:noProof/>
          <w:lang w:eastAsia="fr-FR" w:bidi="ar-SA"/>
        </w:rPr>
        <mc:AlternateContent>
          <mc:Choice Requires="wpc">
            <w:drawing>
              <wp:inline distT="0" distB="0" distL="0" distR="0">
                <wp:extent cx="6188710" cy="2034540"/>
                <wp:effectExtent l="0" t="0" r="2540" b="3810"/>
                <wp:docPr id="251" name="Zone de dessin 2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730" y="204470"/>
                            <a:ext cx="2441575" cy="18300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5900" y="425450"/>
                            <a:ext cx="4064000" cy="1222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B8F77F" id="Zone de dessin 251" o:spid="_x0000_s1026" editas="canvas" style="width:487.3pt;height:160.2pt;mso-position-horizontal-relative:char;mso-position-vertical-relative:line" coordsize="61887,20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">
                <v:shape id="_x0000_s1027" type="#_x0000_t75" style="position:absolute;width:61887;height:20345;visibility:visible;mso-wrap-style:square">
                  <v:fill o:detectmouseclick="t"/>
                  <v:path o:connecttype="none"/>
                </v:shape>
                <v:shape id="Picture 252" o:spid="_x0000_s1028" type="#_x0000_t75" style="position:absolute;left:1257;top:2044;width:24416;height:183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QJN7DAAAA2gAAAA8AAABkcnMvZG93bnJldi54bWxEj0FrwkAUhO8F/8PyBC9FN1WREl1FhEJP&#10;pUaRHh/Z1yQ1+zbubk3017uC4HGYmW+YxaoztTiT85VlBW+jBARxbnXFhYL97mP4DsIHZI21ZVJw&#10;IQ+rZe9lgam2LW/pnIVCRAj7FBWUITSplD4vyaAf2YY4er/WGQxRukJqh22Em1qOk2QmDVYcF0ps&#10;aFNSfsz+jQI3yb6q6/7vZ8d8eK316Xt6aVulBv1uPQcRqAvP8KP9qRVM4X4l3gC5v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Ak3sMAAADaAAAADwAAAAAAAAAAAAAAAACf&#10;AgAAZHJzL2Rvd25yZXYueG1sUEsFBgAAAAAEAAQA9wAAAI8DAAAAAA==&#10;">
                  <v:imagedata r:id="rId11" o:title=""/>
                </v:shape>
                <v:shape id="Picture 254" o:spid="_x0000_s1029" type="#_x0000_t75" style="position:absolute;left:14859;top:4254;width:40640;height:12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+3PTCAAAA2gAAAA8AAABkcnMvZG93bnJldi54bWxEj0+LwjAUxO8LfofwBG9rqmB1u0axiuBx&#10;/XPY46N521abl9qkWr/9RhA8DjPzG2a+7EwlbtS40rKC0TACQZxZXXKu4HTcfs5AOI+ssbJMCh7k&#10;YLnofcwx0fbOe7odfC4ChF2CCgrv60RKlxVk0A1tTRy8P9sY9EE2udQN3gPcVHIcRbE0WHJYKLCm&#10;dUHZ5dAaBedr2abu6xz/bH/reNp26SjdpEoN+t3qG4Snzr/Dr/ZOK5jA80q4AXLx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gvtz0wgAAANoAAAAPAAAAAAAAAAAAAAAAAJ8C&#10;AABkcnMvZG93bnJldi54bWxQSwUGAAAAAAQABAD3AAAAjgMAAAAA&#10;">
                  <v:imagedata r:id="rId12" o:title=""/>
                </v:shape>
                <w10:anchorlock/>
              </v:group>
            </w:pict>
          </mc:Fallback>
        </mc:AlternateContent>
      </w:r>
    </w:p>
    <w:p w:rsidR="00B74375" w:rsidRDefault="00B74375" w:rsidP="00B74375"/>
    <w:p w:rsidR="00B74375" w:rsidRDefault="00B74375" w:rsidP="00B74375"/>
    <w:p w:rsidR="00B74375" w:rsidRDefault="00B74375">
      <w:pPr>
        <w:spacing w:after="200" w:line="276" w:lineRule="auto"/>
        <w:rPr>
          <w:lang w:eastAsia="fr-FR"/>
        </w:rPr>
      </w:pPr>
    </w:p>
    <w:p w:rsidR="00A36591" w:rsidRDefault="00A36591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302F28" w:rsidRDefault="00A87D49" w:rsidP="00827FA6">
      <w:pPr>
        <w:pStyle w:val="Titre1"/>
      </w:pPr>
      <w:bookmarkStart w:id="5" w:name="_Toc399959208"/>
      <w:bookmarkStart w:id="6" w:name="_Toc404203973"/>
      <w:r w:rsidRPr="00827FA6">
        <w:lastRenderedPageBreak/>
        <w:t>Réalisation de mesures</w:t>
      </w:r>
      <w:bookmarkEnd w:id="5"/>
      <w:bookmarkEnd w:id="6"/>
    </w:p>
    <w:p w:rsidR="00FA1A74" w:rsidRDefault="00FA1A74" w:rsidP="00FA1A74">
      <w:pPr>
        <w:pStyle w:val="Titre2"/>
        <w:numPr>
          <w:ilvl w:val="0"/>
          <w:numId w:val="25"/>
        </w:numPr>
      </w:pPr>
      <w:bookmarkStart w:id="7" w:name="_Toc404203974"/>
      <w:r>
        <w:t>Lancement du logiciel d’acquisition</w:t>
      </w:r>
      <w:bookmarkEnd w:id="7"/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Lancer le logiciel Winaxe</w:t>
      </w:r>
      <w:r>
        <w:rPr>
          <w:lang w:eastAsia="fr-FR"/>
        </w:rPr>
        <w:t xml:space="preserve"> </w:t>
      </w:r>
      <w:r w:rsidRPr="00FA1A74">
        <w:rPr>
          <w:noProof/>
          <w:lang w:eastAsia="fr-FR" w:bidi="ar-SA"/>
        </w:rPr>
        <w:drawing>
          <wp:inline distT="0" distB="0" distL="0" distR="0" wp14:anchorId="3091E8F8" wp14:editId="68A34A6F">
            <wp:extent cx="308344" cy="326482"/>
            <wp:effectExtent l="0" t="0" r="0" b="0"/>
            <wp:docPr id="10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3" cy="329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lang w:eastAsia="fr-FR"/>
        </w:rPr>
        <w:t>.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Valider la sélection de la carte avec OK</w:t>
      </w:r>
      <w:r>
        <w:rPr>
          <w:lang w:eastAsia="fr-FR"/>
        </w:rPr>
        <w:t>.</w:t>
      </w:r>
    </w:p>
    <w:p w:rsidR="002D1D06" w:rsidRPr="00FA1A74" w:rsidRDefault="00FA1A74" w:rsidP="00FA1A74">
      <w:pPr>
        <w:pStyle w:val="Paragraphedeliste"/>
        <w:numPr>
          <w:ilvl w:val="0"/>
          <w:numId w:val="24"/>
        </w:numPr>
        <w:rPr>
          <w:lang w:eastAsia="fr-FR"/>
        </w:rPr>
      </w:pPr>
      <w:r w:rsidRPr="00FA1A74">
        <w:rPr>
          <w:lang w:eastAsia="fr-FR"/>
        </w:rPr>
        <w:t>Réaliser une Initialisation</w:t>
      </w:r>
      <w:r>
        <w:rPr>
          <w:lang w:eastAsia="fr-FR"/>
        </w:rPr>
        <w:t> :</w:t>
      </w:r>
    </w:p>
    <w:p w:rsidR="002D1D06" w:rsidRPr="00FA1A74" w:rsidRDefault="00FA1A74" w:rsidP="00FA1A74">
      <w:pPr>
        <w:pStyle w:val="Paragraphedeliste"/>
        <w:numPr>
          <w:ilvl w:val="1"/>
          <w:numId w:val="24"/>
        </w:numPr>
        <w:rPr>
          <w:lang w:eastAsia="fr-FR"/>
        </w:rPr>
      </w:pPr>
      <w:r w:rsidRPr="00FA1A74">
        <w:rPr>
          <w:lang w:eastAsia="fr-FR"/>
        </w:rPr>
        <w:t>Cliquer sur prise d’origine</w:t>
      </w:r>
      <w:r>
        <w:rPr>
          <w:lang w:eastAsia="fr-FR"/>
        </w:rPr>
        <w:t>.</w:t>
      </w:r>
    </w:p>
    <w:p w:rsidR="002D1D06" w:rsidRDefault="00FA1A74" w:rsidP="00FA1A74">
      <w:pPr>
        <w:pStyle w:val="Paragraphedeliste"/>
        <w:numPr>
          <w:ilvl w:val="1"/>
          <w:numId w:val="24"/>
        </w:numPr>
        <w:rPr>
          <w:lang w:eastAsia="fr-FR"/>
        </w:rPr>
      </w:pPr>
      <w:r w:rsidRPr="00FA1A74">
        <w:rPr>
          <w:lang w:eastAsia="fr-FR"/>
        </w:rPr>
        <w:t>Cliquer sur le bouton prise d’origine</w:t>
      </w:r>
      <w:r>
        <w:rPr>
          <w:lang w:eastAsia="fr-FR"/>
        </w:rPr>
        <w:t>.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rPr>
          <w:lang w:eastAsia="fr-FR"/>
        </w:rPr>
      </w:pPr>
    </w:p>
    <w:p w:rsidR="009A7EF4" w:rsidRDefault="00FA1A74" w:rsidP="00FA1A74">
      <w:pPr>
        <w:pStyle w:val="Titre2"/>
      </w:pPr>
      <w:bookmarkStart w:id="8" w:name="_Toc404203975"/>
      <w:r>
        <w:t>Import des fichiers de point avec Python</w:t>
      </w:r>
      <w:bookmarkEnd w:id="8"/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rPr>
          <w:lang w:eastAsia="fr-FR"/>
        </w:rPr>
      </w:pPr>
      <w:r w:rsidRPr="00FA1A74">
        <w:rPr>
          <w:lang w:eastAsia="fr-FR"/>
        </w:rPr>
        <w:t>Les fichiers de mesure sont des fichiers texte deux colonnes</w:t>
      </w:r>
      <w:r>
        <w:rPr>
          <w:lang w:eastAsia="fr-FR"/>
        </w:rPr>
        <w:t xml:space="preserve"> séparés par une tabulation :</w:t>
      </w:r>
    </w:p>
    <w:p w:rsidR="00FA1A74" w:rsidRPr="00FA1A74" w:rsidRDefault="00FA1A74" w:rsidP="00FA1A74">
      <w:pPr>
        <w:pStyle w:val="Paragraphedeliste"/>
        <w:numPr>
          <w:ilvl w:val="0"/>
          <w:numId w:val="26"/>
        </w:numPr>
        <w:rPr>
          <w:lang w:eastAsia="fr-FR"/>
        </w:rPr>
      </w:pPr>
      <w:r w:rsidRPr="00FA1A74">
        <w:rPr>
          <w:lang w:eastAsia="fr-FR"/>
        </w:rPr>
        <w:t>1</w:t>
      </w:r>
      <w:r w:rsidRPr="00FA1A74">
        <w:rPr>
          <w:vertAlign w:val="superscript"/>
          <w:lang w:eastAsia="fr-FR"/>
        </w:rPr>
        <w:t>ère</w:t>
      </w:r>
      <w:r w:rsidRPr="00FA1A74">
        <w:rPr>
          <w:lang w:eastAsia="fr-FR"/>
        </w:rPr>
        <w:t xml:space="preserve"> colonne : temps (ms)</w:t>
      </w:r>
      <w:r>
        <w:rPr>
          <w:lang w:eastAsia="fr-FR"/>
        </w:rPr>
        <w:t> ;</w:t>
      </w:r>
    </w:p>
    <w:p w:rsidR="00FA1A74" w:rsidRDefault="00FA1A74" w:rsidP="00FA1A74">
      <w:pPr>
        <w:pStyle w:val="Paragraphedeliste"/>
        <w:numPr>
          <w:ilvl w:val="0"/>
          <w:numId w:val="26"/>
        </w:numPr>
        <w:rPr>
          <w:lang w:eastAsia="fr-FR"/>
        </w:rPr>
      </w:pPr>
      <w:r w:rsidRPr="00FA1A74">
        <w:rPr>
          <w:lang w:eastAsia="fr-FR"/>
        </w:rPr>
        <w:t>2</w:t>
      </w:r>
      <w:r w:rsidRPr="00FA1A74">
        <w:rPr>
          <w:vertAlign w:val="superscript"/>
          <w:lang w:eastAsia="fr-FR"/>
        </w:rPr>
        <w:t>nde</w:t>
      </w:r>
      <w:r w:rsidRPr="00FA1A74">
        <w:rPr>
          <w:lang w:eastAsia="fr-FR"/>
        </w:rPr>
        <w:t xml:space="preserve"> colonne : position (en tops)</w:t>
      </w:r>
      <w:r>
        <w:rPr>
          <w:lang w:eastAsia="fr-FR"/>
        </w:rPr>
        <w:t>.</w:t>
      </w:r>
    </w:p>
    <w:p w:rsidR="00FA1A74" w:rsidRDefault="00FA1A74" w:rsidP="00FA1A74">
      <w:pPr>
        <w:rPr>
          <w:lang w:eastAsia="fr-FR"/>
        </w:rPr>
      </w:pPr>
    </w:p>
    <w:p w:rsidR="00FA1A74" w:rsidRPr="00FA1A74" w:rsidRDefault="00FA1A74" w:rsidP="00FA1A74">
      <w:pPr>
        <w:pStyle w:val="Titre2"/>
      </w:pPr>
      <w:bookmarkStart w:id="9" w:name="_Toc404203976"/>
      <w:r>
        <w:t>Import des points avec Excel</w:t>
      </w:r>
      <w:bookmarkEnd w:id="9"/>
    </w:p>
    <w:p w:rsidR="00FA1A74" w:rsidRPr="00FA1A74" w:rsidRDefault="00FA1A74" w:rsidP="00FA1A74">
      <w:pPr>
        <w:pStyle w:val="Paragraphedeliste"/>
        <w:numPr>
          <w:ilvl w:val="0"/>
          <w:numId w:val="27"/>
        </w:numPr>
        <w:rPr>
          <w:lang w:eastAsia="fr-FR"/>
        </w:rPr>
      </w:pPr>
      <w:r w:rsidRPr="00FA1A74">
        <w:rPr>
          <w:lang w:eastAsia="fr-FR"/>
        </w:rPr>
        <w:t>Ouvrir Excel</w:t>
      </w:r>
    </w:p>
    <w:p w:rsidR="00FA1A74" w:rsidRPr="00FA1A74" w:rsidRDefault="00FA1A74" w:rsidP="00FA1A74">
      <w:pPr>
        <w:pStyle w:val="Paragraphedeliste"/>
        <w:numPr>
          <w:ilvl w:val="1"/>
          <w:numId w:val="27"/>
        </w:numPr>
        <w:rPr>
          <w:lang w:eastAsia="fr-FR"/>
        </w:rPr>
      </w:pPr>
      <w:r w:rsidRPr="00FA1A74">
        <w:rPr>
          <w:lang w:eastAsia="fr-FR"/>
        </w:rPr>
        <w:t>Fichier, Ouvrir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Tous les fichiers (et pas seulement « Tous les fichiers Excel »)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Origine du fichier : WINDOWS (ANSI)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Suivant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Séparateur : tabulation</w:t>
      </w:r>
    </w:p>
    <w:p w:rsidR="00FA1A74" w:rsidRPr="00FA1A74" w:rsidRDefault="00FA1A74" w:rsidP="00FA1A74">
      <w:pPr>
        <w:pStyle w:val="Paragraphedeliste"/>
        <w:numPr>
          <w:ilvl w:val="2"/>
          <w:numId w:val="27"/>
        </w:numPr>
        <w:rPr>
          <w:lang w:eastAsia="fr-FR"/>
        </w:rPr>
      </w:pPr>
      <w:r w:rsidRPr="00FA1A74">
        <w:rPr>
          <w:lang w:eastAsia="fr-FR"/>
        </w:rPr>
        <w:t>Terminer</w:t>
      </w:r>
    </w:p>
    <w:p w:rsidR="00FA1A74" w:rsidRPr="00FA1A74" w:rsidRDefault="00FA1A74" w:rsidP="00FA1A74">
      <w:pPr>
        <w:pStyle w:val="Paragraphedeliste"/>
        <w:numPr>
          <w:ilvl w:val="1"/>
          <w:numId w:val="27"/>
        </w:numPr>
        <w:rPr>
          <w:lang w:eastAsia="fr-FR"/>
        </w:rPr>
      </w:pPr>
      <w:r w:rsidRPr="00FA1A74">
        <w:rPr>
          <w:lang w:eastAsia="fr-FR"/>
        </w:rPr>
        <w:t>Re</w:t>
      </w:r>
      <w:r>
        <w:rPr>
          <w:lang w:eastAsia="fr-FR"/>
        </w:rPr>
        <w:t>m</w:t>
      </w:r>
      <w:r w:rsidRPr="00FA1A74">
        <w:rPr>
          <w:lang w:eastAsia="fr-FR"/>
        </w:rPr>
        <w:t>placer si nécessaire les points par des virgules (Ctrl + h)</w:t>
      </w:r>
    </w:p>
    <w:p w:rsidR="00FA1A74" w:rsidRDefault="00FA1A74" w:rsidP="00D01F38">
      <w:pPr>
        <w:spacing w:after="200" w:line="276" w:lineRule="auto"/>
        <w:jc w:val="left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FA1A74" w:rsidTr="00FA1A74">
        <w:tc>
          <w:tcPr>
            <w:tcW w:w="2615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>
              <w:rPr>
                <w:noProof/>
                <w:lang w:eastAsia="fr-FR" w:bidi="ar-SA"/>
              </w:rPr>
              <w:drawing>
                <wp:inline distT="0" distB="0" distL="0" distR="0" wp14:anchorId="7E0D2BC3" wp14:editId="5A54C948">
                  <wp:extent cx="1980000" cy="1311388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3113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3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 w:rsidRPr="00FA1A74">
              <w:rPr>
                <w:noProof/>
                <w:lang w:eastAsia="fr-FR" w:bidi="ar-SA"/>
              </w:rPr>
              <w:drawing>
                <wp:inline distT="0" distB="0" distL="0" distR="0" wp14:anchorId="01BAA926" wp14:editId="70F7D00C">
                  <wp:extent cx="1980000" cy="1179574"/>
                  <wp:effectExtent l="0" t="0" r="0" b="0"/>
                  <wp:docPr id="205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79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</w:tcPr>
          <w:p w:rsidR="00FA1A74" w:rsidRDefault="00FA1A74" w:rsidP="00D01F38">
            <w:pPr>
              <w:spacing w:after="200" w:line="276" w:lineRule="auto"/>
              <w:jc w:val="left"/>
              <w:rPr>
                <w:lang w:eastAsia="fr-FR"/>
              </w:rPr>
            </w:pPr>
            <w:r w:rsidRPr="00FA1A74">
              <w:rPr>
                <w:noProof/>
                <w:lang w:eastAsia="fr-FR" w:bidi="ar-SA"/>
              </w:rPr>
              <w:drawing>
                <wp:inline distT="0" distB="0" distL="0" distR="0" wp14:anchorId="6DF553DF" wp14:editId="779F77FC">
                  <wp:extent cx="1980000" cy="117957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000" cy="117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FA1A74" w:rsidRPr="00FA1A74" w:rsidRDefault="00FA1A74" w:rsidP="00FA1A74">
            <w:pPr>
              <w:jc w:val="center"/>
              <w:rPr>
                <w:lang w:eastAsia="fr-FR"/>
              </w:rPr>
            </w:pPr>
          </w:p>
        </w:tc>
      </w:tr>
    </w:tbl>
    <w:p w:rsidR="00A87D49" w:rsidRDefault="00A87D49" w:rsidP="00D01F38">
      <w:pPr>
        <w:spacing w:after="200" w:line="276" w:lineRule="auto"/>
        <w:jc w:val="left"/>
        <w:rPr>
          <w:lang w:eastAsia="fr-FR"/>
        </w:rPr>
      </w:pPr>
    </w:p>
    <w:p w:rsidR="00AD3A80" w:rsidRDefault="00AD3A80">
      <w:pPr>
        <w:spacing w:after="200" w:line="276" w:lineRule="auto"/>
        <w:rPr>
          <w:lang w:eastAsia="fr-FR"/>
        </w:rPr>
      </w:pPr>
      <w:r>
        <w:rPr>
          <w:lang w:eastAsia="fr-FR"/>
        </w:rPr>
        <w:br w:type="page"/>
      </w:r>
    </w:p>
    <w:p w:rsidR="00AD3A80" w:rsidRDefault="00AD3A80" w:rsidP="00AD3A80">
      <w:pPr>
        <w:pStyle w:val="Titre1"/>
        <w:rPr>
          <w:lang w:eastAsia="fr-FR"/>
        </w:rPr>
      </w:pPr>
      <w:bookmarkStart w:id="10" w:name="_Toc404203977"/>
      <w:r>
        <w:rPr>
          <w:lang w:eastAsia="fr-FR"/>
        </w:rPr>
        <w:lastRenderedPageBreak/>
        <w:t>Ingénierie Systèmes</w:t>
      </w:r>
      <w:bookmarkEnd w:id="10"/>
    </w:p>
    <w:p w:rsidR="00DF0533" w:rsidRDefault="00803041" w:rsidP="008132BF">
      <w:pPr>
        <w:pStyle w:val="Titre2"/>
        <w:numPr>
          <w:ilvl w:val="0"/>
          <w:numId w:val="28"/>
        </w:numPr>
      </w:pPr>
      <w:bookmarkStart w:id="11" w:name="_Toc404203978"/>
      <w:r>
        <w:t>Diagramme des exigences</w:t>
      </w:r>
      <w:bookmarkEnd w:id="11"/>
    </w:p>
    <w:p w:rsidR="00464E07" w:rsidRPr="00464E07" w:rsidRDefault="00464E07" w:rsidP="00464E07">
      <w:pPr>
        <w:rPr>
          <w:lang w:eastAsia="fr-FR"/>
        </w:rPr>
      </w:pPr>
    </w:p>
    <w:p w:rsidR="00803041" w:rsidRDefault="008C3658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59DF3DB5" wp14:editId="644F218B">
            <wp:extent cx="4044950" cy="3455035"/>
            <wp:effectExtent l="0" t="0" r="0" b="0"/>
            <wp:docPr id="9" name="Image 9" descr="E:\Github\TP_Documents\Emericc\REQ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E:\Github\TP_Documents\Emericc\REQ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GoBack"/>
      <w:bookmarkEnd w:id="12"/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EE59B5" w:rsidRDefault="00EE59B5" w:rsidP="00464E07">
      <w:pPr>
        <w:jc w:val="center"/>
        <w:rPr>
          <w:lang w:eastAsia="fr-FR"/>
        </w:rPr>
      </w:pPr>
    </w:p>
    <w:p w:rsidR="00803041" w:rsidRDefault="00803041" w:rsidP="00803041">
      <w:pPr>
        <w:pStyle w:val="Titre2"/>
      </w:pPr>
      <w:bookmarkStart w:id="13" w:name="_Toc404203979"/>
      <w:r>
        <w:t>Diagramme de blocs</w:t>
      </w:r>
      <w:bookmarkEnd w:id="13"/>
    </w:p>
    <w:p w:rsidR="00803041" w:rsidRPr="00803041" w:rsidRDefault="00464E07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lastRenderedPageBreak/>
        <w:drawing>
          <wp:inline distT="0" distB="0" distL="0" distR="0" wp14:anchorId="3E3FA41B" wp14:editId="2A876259">
            <wp:extent cx="5475438" cy="4167963"/>
            <wp:effectExtent l="0" t="0" r="0" b="4445"/>
            <wp:docPr id="7" name="Image 7" descr="C:\Enseignements\GitHub\TP_Documents\Emericc\SysML_Block_Definition_Diagram__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Enseignements\GitHub\TP_Documents\Emericc\SysML_Block_Definition_Diagram__BD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79" cy="4168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041" w:rsidRDefault="00803041" w:rsidP="00803041">
      <w:pPr>
        <w:pStyle w:val="Titre2"/>
      </w:pPr>
      <w:bookmarkStart w:id="14" w:name="_Toc404203980"/>
      <w:r>
        <w:t>Diagramme de blocs internes</w:t>
      </w:r>
      <w:bookmarkEnd w:id="14"/>
    </w:p>
    <w:p w:rsidR="00DF0533" w:rsidRDefault="00DF0533">
      <w:pPr>
        <w:spacing w:after="200" w:line="276" w:lineRule="auto"/>
        <w:rPr>
          <w:lang w:eastAsia="fr-FR"/>
        </w:rPr>
      </w:pPr>
    </w:p>
    <w:p w:rsidR="00DF0533" w:rsidRDefault="00464E07" w:rsidP="00464E07">
      <w:pPr>
        <w:jc w:val="center"/>
        <w:rPr>
          <w:lang w:eastAsia="fr-FR"/>
        </w:rPr>
      </w:pPr>
      <w:r>
        <w:rPr>
          <w:noProof/>
          <w:lang w:eastAsia="fr-FR" w:bidi="ar-SA"/>
        </w:rPr>
        <w:drawing>
          <wp:inline distT="0" distB="0" distL="0" distR="0" wp14:anchorId="7622BB59" wp14:editId="2D7A404A">
            <wp:extent cx="6188075" cy="2402840"/>
            <wp:effectExtent l="0" t="0" r="3175" b="0"/>
            <wp:docPr id="8" name="Image 8" descr="C:\Enseignements\GitHub\TP_Documents\Emericc\SysML_Internal_Block_Diagram__Axe_Emericc__Axe_Emeri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Enseignements\GitHub\TP_Documents\Emericc\SysML_Internal_Block_Diagram__Axe_Emericc__Axe_Emeric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07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0533" w:rsidSect="00AF1680">
      <w:headerReference w:type="default" r:id="rId19"/>
      <w:footerReference w:type="default" r:id="rId20"/>
      <w:pgSz w:w="11906" w:h="16838" w:code="9"/>
      <w:pgMar w:top="1103" w:right="1080" w:bottom="1134" w:left="1080" w:header="425" w:footer="15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4987" w:rsidRDefault="008F4987" w:rsidP="00CA63DC">
      <w:r>
        <w:separator/>
      </w:r>
    </w:p>
  </w:endnote>
  <w:endnote w:type="continuationSeparator" w:id="0">
    <w:p w:rsidR="008F4987" w:rsidRDefault="008F4987" w:rsidP="00CA63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233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33"/>
    </w:tblGrid>
    <w:tr w:rsidR="00410AE8" w:rsidTr="00711BB1">
      <w:trPr>
        <w:trHeight w:val="849"/>
      </w:trPr>
      <w:tc>
        <w:tcPr>
          <w:tcW w:w="12333" w:type="dxa"/>
          <w:shd w:val="clear" w:color="auto" w:fill="333333"/>
          <w:vAlign w:val="bottom"/>
        </w:tcPr>
        <w:p w:rsidR="00410AE8" w:rsidRDefault="00711BB1" w:rsidP="00711BB1">
          <w:pPr>
            <w:pStyle w:val="Pieddepage"/>
            <w:tabs>
              <w:tab w:val="clear" w:pos="9072"/>
            </w:tabs>
            <w:ind w:right="459"/>
            <w:jc w:val="center"/>
          </w:pPr>
          <w:r>
            <w:rPr>
              <w:noProof/>
              <w:sz w:val="8"/>
              <w:lang w:eastAsia="fr-FR" w:bidi="ar-SA"/>
            </w:rPr>
            <w:drawing>
              <wp:anchor distT="0" distB="0" distL="114300" distR="114300" simplePos="0" relativeHeight="251721728" behindDoc="0" locked="0" layoutInCell="1" allowOverlap="1" wp14:anchorId="1C7004C5" wp14:editId="1073BF41">
                <wp:simplePos x="0" y="0"/>
                <wp:positionH relativeFrom="column">
                  <wp:posOffset>136525</wp:posOffset>
                </wp:positionH>
                <wp:positionV relativeFrom="paragraph">
                  <wp:posOffset>-201295</wp:posOffset>
                </wp:positionV>
                <wp:extent cx="800100" cy="410845"/>
                <wp:effectExtent l="0" t="0" r="0" b="0"/>
                <wp:wrapNone/>
                <wp:docPr id="653" name="Image 6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ptsi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410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00436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2752" behindDoc="0" locked="0" layoutInCell="1" allowOverlap="1" wp14:anchorId="437CD13E" wp14:editId="26740CF2">
                <wp:simplePos x="0" y="0"/>
                <wp:positionH relativeFrom="column">
                  <wp:posOffset>6656705</wp:posOffset>
                </wp:positionH>
                <wp:positionV relativeFrom="paragraph">
                  <wp:posOffset>-5080</wp:posOffset>
                </wp:positionV>
                <wp:extent cx="804545" cy="469265"/>
                <wp:effectExtent l="0" t="0" r="0" b="0"/>
                <wp:wrapNone/>
                <wp:docPr id="65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54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sdt>
            <w:sdtPr>
              <w:rPr>
                <w:b/>
                <w:color w:val="FFFFFF" w:themeColor="background1"/>
                <w:szCs w:val="24"/>
              </w:rPr>
              <w:id w:val="-565650923"/>
              <w:docPartObj>
                <w:docPartGallery w:val="Page Numbers (Top of Page)"/>
                <w:docPartUnique/>
              </w:docPartObj>
            </w:sdtPr>
            <w:sdtEndPr/>
            <w:sdtContent>
              <w:r>
                <w:rPr>
                  <w:b/>
                  <w:color w:val="FFFFFF" w:themeColor="background1"/>
                  <w:szCs w:val="24"/>
                </w:rPr>
                <w:t>Xavier PESSOLES – Jean-Pierre PUPIER – Patrick BEYNET</w:t>
              </w:r>
            </w:sdtContent>
          </w:sdt>
        </w:p>
      </w:tc>
    </w:tr>
  </w:tbl>
  <w:p w:rsidR="00410AE8" w:rsidRPr="00D41C9C" w:rsidRDefault="00410AE8" w:rsidP="00711BB1">
    <w:pPr>
      <w:pStyle w:val="Pieddepage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9781" w:type="dxa"/>
      <w:tblInd w:w="10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6"/>
      <w:gridCol w:w="2268"/>
      <w:gridCol w:w="2977"/>
    </w:tblGrid>
    <w:tr w:rsidR="00711BB1" w:rsidTr="00E90645">
      <w:trPr>
        <w:trHeight w:val="330"/>
      </w:trPr>
      <w:tc>
        <w:tcPr>
          <w:tcW w:w="4536" w:type="dxa"/>
          <w:tcBorders>
            <w:top w:val="single" w:sz="12" w:space="0" w:color="auto"/>
          </w:tcBorders>
          <w:shd w:val="clear" w:color="auto" w:fill="auto"/>
        </w:tcPr>
        <w:p w:rsidR="00711BB1" w:rsidRDefault="00711BB1" w:rsidP="001E2226">
          <w:pPr>
            <w:pStyle w:val="Pieddepage"/>
            <w:tabs>
              <w:tab w:val="clear" w:pos="9072"/>
            </w:tabs>
            <w:ind w:left="-108" w:right="-108"/>
            <w:rPr>
              <w:b/>
              <w:noProof/>
              <w:szCs w:val="24"/>
            </w:rPr>
          </w:pPr>
          <w:r>
            <w:rPr>
              <w:b/>
              <w:noProof/>
              <w:szCs w:val="24"/>
            </w:rPr>
            <w:t xml:space="preserve">Documentation – </w:t>
          </w:r>
          <w:r w:rsidRPr="00711BB1">
            <w:rPr>
              <w:b/>
              <w:noProof/>
              <w:sz w:val="18"/>
              <w:szCs w:val="24"/>
            </w:rPr>
            <w:t>X. Pessoles – JP Pupier – P . Beynet</w:t>
          </w:r>
        </w:p>
      </w:tc>
      <w:tc>
        <w:tcPr>
          <w:tcW w:w="2268" w:type="dxa"/>
          <w:shd w:val="clear" w:color="auto" w:fill="auto"/>
        </w:tcPr>
        <w:p w:rsidR="00711BB1" w:rsidRDefault="00711BB1" w:rsidP="00E51185">
          <w:pPr>
            <w:pStyle w:val="Pieddepage"/>
            <w:tabs>
              <w:tab w:val="clear" w:pos="9072"/>
              <w:tab w:val="left" w:pos="450"/>
            </w:tabs>
            <w:ind w:right="175"/>
          </w:pPr>
          <w:r w:rsidRPr="00700436">
            <w:rPr>
              <w:b/>
              <w:noProof/>
              <w:color w:val="FFFFFF" w:themeColor="background1"/>
              <w:szCs w:val="24"/>
              <w:lang w:eastAsia="fr-FR" w:bidi="ar-SA"/>
            </w:rPr>
            <w:drawing>
              <wp:anchor distT="0" distB="0" distL="114300" distR="114300" simplePos="0" relativeHeight="251724800" behindDoc="0" locked="0" layoutInCell="1" allowOverlap="1" wp14:anchorId="457D41AB" wp14:editId="714D1921">
                <wp:simplePos x="0" y="0"/>
                <wp:positionH relativeFrom="column">
                  <wp:posOffset>1347470</wp:posOffset>
                </wp:positionH>
                <wp:positionV relativeFrom="paragraph">
                  <wp:posOffset>-236220</wp:posOffset>
                </wp:positionV>
                <wp:extent cx="804545" cy="469265"/>
                <wp:effectExtent l="0" t="0" r="0" b="0"/>
                <wp:wrapNone/>
                <wp:docPr id="3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2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4545" cy="4692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977" w:type="dxa"/>
          <w:shd w:val="clear" w:color="auto" w:fill="auto"/>
        </w:tcPr>
        <w:p w:rsidR="00711BB1" w:rsidRPr="00700436" w:rsidRDefault="00711BB1" w:rsidP="009A7EF4">
          <w:pPr>
            <w:pStyle w:val="Pieddepage"/>
            <w:tabs>
              <w:tab w:val="clear" w:pos="9072"/>
            </w:tabs>
            <w:ind w:right="175"/>
            <w:jc w:val="right"/>
            <w:rPr>
              <w:b/>
              <w:noProof/>
              <w:color w:val="FFFFFF" w:themeColor="background1"/>
              <w:szCs w:val="24"/>
              <w:lang w:eastAsia="fr-FR" w:bidi="ar-SA"/>
            </w:rPr>
          </w:pPr>
          <w:r>
            <w:rPr>
              <w:b/>
              <w:color w:val="FFFFFF" w:themeColor="background1"/>
              <w:szCs w:val="24"/>
            </w:rPr>
            <w:t>S</w:t>
          </w:r>
          <w:r w:rsidRPr="005964C1">
            <w:rPr>
              <w:b/>
              <w:sz w:val="24"/>
              <w:szCs w:val="24"/>
            </w:rPr>
            <w:fldChar w:fldCharType="begin"/>
          </w:r>
          <w:r w:rsidRPr="005964C1">
            <w:rPr>
              <w:b/>
              <w:sz w:val="24"/>
              <w:szCs w:val="24"/>
            </w:rPr>
            <w:instrText xml:space="preserve"> PAGE   \* MERGEFORMAT </w:instrText>
          </w:r>
          <w:r w:rsidRPr="005964C1">
            <w:rPr>
              <w:b/>
              <w:sz w:val="24"/>
              <w:szCs w:val="24"/>
            </w:rPr>
            <w:fldChar w:fldCharType="separate"/>
          </w:r>
          <w:r w:rsidR="008C3658">
            <w:rPr>
              <w:b/>
              <w:noProof/>
              <w:sz w:val="24"/>
              <w:szCs w:val="24"/>
            </w:rPr>
            <w:t>6</w:t>
          </w:r>
          <w:r w:rsidRPr="005964C1">
            <w:rPr>
              <w:b/>
              <w:sz w:val="24"/>
              <w:szCs w:val="24"/>
            </w:rPr>
            <w:fldChar w:fldCharType="end"/>
          </w:r>
          <w:r>
            <w:rPr>
              <w:b/>
              <w:sz w:val="24"/>
              <w:szCs w:val="24"/>
            </w:rPr>
            <w:t xml:space="preserve"> – </w:t>
          </w:r>
          <w:r w:rsidR="009A7EF4">
            <w:rPr>
              <w:b/>
              <w:sz w:val="24"/>
              <w:szCs w:val="24"/>
            </w:rPr>
            <w:t>Emericc</w:t>
          </w:r>
        </w:p>
      </w:tc>
    </w:tr>
  </w:tbl>
  <w:p w:rsidR="00410AE8" w:rsidRPr="005E35A2" w:rsidRDefault="00410AE8" w:rsidP="005E35A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4987" w:rsidRDefault="008F4987" w:rsidP="00CA63DC">
      <w:r>
        <w:separator/>
      </w:r>
    </w:p>
  </w:footnote>
  <w:footnote w:type="continuationSeparator" w:id="0">
    <w:p w:rsidR="008F4987" w:rsidRDefault="008F4987" w:rsidP="00CA63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6613" w:type="dxa"/>
      <w:tblInd w:w="-102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95"/>
      <w:gridCol w:w="4025"/>
      <w:gridCol w:w="3572"/>
      <w:gridCol w:w="1049"/>
      <w:gridCol w:w="3572"/>
    </w:tblGrid>
    <w:tr w:rsidR="00410AE8" w:rsidRPr="00CA63DC" w:rsidTr="00842033">
      <w:trPr>
        <w:trHeight w:val="91"/>
      </w:trPr>
      <w:tc>
        <w:tcPr>
          <w:tcW w:w="4395" w:type="dxa"/>
          <w:shd w:val="clear" w:color="auto" w:fill="333333"/>
        </w:tcPr>
        <w:p w:rsidR="00410AE8" w:rsidRPr="002D47CF" w:rsidRDefault="00410AE8" w:rsidP="00481758">
          <w:pPr>
            <w:ind w:left="459"/>
            <w:jc w:val="left"/>
            <w:rPr>
              <w:b/>
              <w:sz w:val="24"/>
              <w:szCs w:val="24"/>
            </w:rPr>
          </w:pPr>
          <w:r w:rsidRPr="002D47CF"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719680" behindDoc="0" locked="0" layoutInCell="1" allowOverlap="1" wp14:anchorId="2D2E04A6" wp14:editId="5975278C">
                <wp:simplePos x="0" y="0"/>
                <wp:positionH relativeFrom="column">
                  <wp:posOffset>-72390</wp:posOffset>
                </wp:positionH>
                <wp:positionV relativeFrom="paragraph">
                  <wp:posOffset>-146050</wp:posOffset>
                </wp:positionV>
                <wp:extent cx="816610" cy="1095375"/>
                <wp:effectExtent l="19050" t="0" r="2540" b="0"/>
                <wp:wrapNone/>
                <wp:docPr id="448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ulles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6610" cy="1095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2D47CF">
            <w:rPr>
              <w:b/>
              <w:sz w:val="24"/>
              <w:szCs w:val="24"/>
            </w:rPr>
            <w:t xml:space="preserve">TP </w:t>
          </w:r>
        </w:p>
      </w:tc>
      <w:tc>
        <w:tcPr>
          <w:tcW w:w="8646" w:type="dxa"/>
          <w:gridSpan w:val="3"/>
          <w:shd w:val="clear" w:color="auto" w:fill="333333"/>
        </w:tcPr>
        <w:p w:rsidR="00410AE8" w:rsidRPr="008F289E" w:rsidRDefault="00410AE8" w:rsidP="00481758">
          <w:pPr>
            <w:jc w:val="center"/>
            <w:rPr>
              <w:i/>
              <w:szCs w:val="22"/>
            </w:rPr>
          </w:pPr>
        </w:p>
      </w:tc>
      <w:tc>
        <w:tcPr>
          <w:tcW w:w="3572" w:type="dxa"/>
          <w:shd w:val="clear" w:color="auto" w:fill="333333"/>
        </w:tcPr>
        <w:p w:rsidR="00410AE8" w:rsidRPr="00CA63DC" w:rsidRDefault="00410AE8" w:rsidP="00481758">
          <w:pPr>
            <w:ind w:right="175"/>
            <w:jc w:val="right"/>
            <w:rPr>
              <w:sz w:val="8"/>
            </w:rPr>
          </w:pPr>
        </w:p>
      </w:tc>
    </w:tr>
    <w:tr w:rsidR="00410AE8" w:rsidTr="00842033">
      <w:trPr>
        <w:gridAfter w:val="2"/>
        <w:wAfter w:w="4621" w:type="dxa"/>
        <w:trHeight w:val="487"/>
      </w:trPr>
      <w:tc>
        <w:tcPr>
          <w:tcW w:w="4395" w:type="dxa"/>
          <w:shd w:val="clear" w:color="auto" w:fill="A8A8A8"/>
        </w:tcPr>
        <w:p w:rsidR="00410AE8" w:rsidRPr="00A258AB" w:rsidRDefault="00410AE8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CPG</w:t>
          </w:r>
          <w:r>
            <w:rPr>
              <w:szCs w:val="22"/>
            </w:rPr>
            <w:t>E PTSI</w:t>
          </w:r>
        </w:p>
        <w:p w:rsidR="00410AE8" w:rsidRPr="00A258AB" w:rsidRDefault="00410AE8" w:rsidP="00481758">
          <w:pPr>
            <w:ind w:left="1026"/>
            <w:jc w:val="left"/>
            <w:rPr>
              <w:szCs w:val="22"/>
            </w:rPr>
          </w:pPr>
          <w:r w:rsidRPr="00A258AB">
            <w:rPr>
              <w:szCs w:val="22"/>
            </w:rPr>
            <w:t>Sc</w:t>
          </w:r>
          <w:r>
            <w:rPr>
              <w:szCs w:val="22"/>
            </w:rPr>
            <w:t>iences Ind. de l’I</w:t>
          </w:r>
          <w:r w:rsidRPr="00A258AB">
            <w:rPr>
              <w:szCs w:val="22"/>
            </w:rPr>
            <w:t>ngénieur</w:t>
          </w:r>
        </w:p>
        <w:p w:rsidR="00410AE8" w:rsidRPr="00481758" w:rsidRDefault="00410AE8" w:rsidP="00C346AC">
          <w:pPr>
            <w:ind w:left="1026"/>
            <w:jc w:val="left"/>
            <w:rPr>
              <w:szCs w:val="22"/>
            </w:rPr>
          </w:pPr>
          <w:r w:rsidRPr="00481758">
            <w:rPr>
              <w:szCs w:val="22"/>
            </w:rPr>
            <w:t>Lycée</w:t>
          </w:r>
          <w:r>
            <w:rPr>
              <w:szCs w:val="22"/>
            </w:rPr>
            <w:t xml:space="preserve"> </w:t>
          </w:r>
          <w:r>
            <w:t>Rouvière</w:t>
          </w:r>
        </w:p>
      </w:tc>
      <w:tc>
        <w:tcPr>
          <w:tcW w:w="4025" w:type="dxa"/>
          <w:shd w:val="clear" w:color="auto" w:fill="85BDC1"/>
        </w:tcPr>
        <w:p w:rsidR="00410AE8" w:rsidRPr="00E90645" w:rsidRDefault="009A7EF4" w:rsidP="00F80B27">
          <w:pPr>
            <w:spacing w:before="120"/>
            <w:jc w:val="center"/>
            <w:rPr>
              <w:rFonts w:cstheme="minorHAnsi"/>
              <w:b/>
              <w:color w:val="FFFFFF" w:themeColor="background1"/>
              <w:sz w:val="40"/>
              <w:szCs w:val="40"/>
            </w:rPr>
          </w:pPr>
          <w:r>
            <w:rPr>
              <w:rFonts w:cstheme="minorHAnsi"/>
              <w:b/>
              <w:color w:val="FFFFFF" w:themeColor="background1"/>
              <w:sz w:val="44"/>
              <w:szCs w:val="40"/>
            </w:rPr>
            <w:t>Axe EMERICC</w:t>
          </w:r>
        </w:p>
      </w:tc>
      <w:tc>
        <w:tcPr>
          <w:tcW w:w="3572" w:type="dxa"/>
          <w:shd w:val="clear" w:color="auto" w:fill="B5CE9D"/>
          <w:vAlign w:val="center"/>
        </w:tcPr>
        <w:p w:rsidR="00410AE8" w:rsidRPr="0038320E" w:rsidRDefault="00410AE8" w:rsidP="00E73FFD">
          <w:pPr>
            <w:ind w:right="1026"/>
            <w:jc w:val="right"/>
          </w:pPr>
          <w:r>
            <w:rPr>
              <w:b/>
              <w:sz w:val="20"/>
              <w:szCs w:val="22"/>
            </w:rPr>
            <w:t>Documentation technique et pédagogique</w:t>
          </w:r>
        </w:p>
      </w:tc>
    </w:tr>
    <w:tr w:rsidR="00410AE8" w:rsidRPr="00CA63DC" w:rsidTr="00842033">
      <w:trPr>
        <w:trHeight w:val="80"/>
      </w:trPr>
      <w:tc>
        <w:tcPr>
          <w:tcW w:w="4395" w:type="dxa"/>
          <w:shd w:val="clear" w:color="auto" w:fill="4A4A4A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  <w:tc>
        <w:tcPr>
          <w:tcW w:w="8646" w:type="dxa"/>
          <w:gridSpan w:val="3"/>
          <w:shd w:val="clear" w:color="auto" w:fill="00777F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  <w:tc>
        <w:tcPr>
          <w:tcW w:w="3572" w:type="dxa"/>
          <w:shd w:val="clear" w:color="auto" w:fill="669933"/>
        </w:tcPr>
        <w:p w:rsidR="00410AE8" w:rsidRPr="00CA63DC" w:rsidRDefault="00410AE8" w:rsidP="00481758">
          <w:pPr>
            <w:rPr>
              <w:sz w:val="10"/>
              <w:szCs w:val="10"/>
            </w:rPr>
          </w:pPr>
        </w:p>
      </w:tc>
    </w:tr>
  </w:tbl>
  <w:p w:rsidR="00410AE8" w:rsidRPr="00481758" w:rsidRDefault="00410AE8" w:rsidP="00481758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9pt;height:9pt" o:bullet="t">
        <v:imagedata r:id="rId1" o:title="art95D3"/>
      </v:shape>
    </w:pict>
  </w:numPicBullet>
  <w:abstractNum w:abstractNumId="0">
    <w:nsid w:val="0704516C"/>
    <w:multiLevelType w:val="hybridMultilevel"/>
    <w:tmpl w:val="D7BE4EF2"/>
    <w:lvl w:ilvl="0" w:tplc="1EBA277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796914C">
      <w:start w:val="10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7E22B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8EF8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67CEAF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72EC5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14956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DBC21E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006836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>
    <w:nsid w:val="13432606"/>
    <w:multiLevelType w:val="hybridMultilevel"/>
    <w:tmpl w:val="C086605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14207C"/>
    <w:multiLevelType w:val="hybridMultilevel"/>
    <w:tmpl w:val="F3A487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AD332F"/>
    <w:multiLevelType w:val="hybridMultilevel"/>
    <w:tmpl w:val="C3B0EE8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A5769F"/>
    <w:multiLevelType w:val="hybridMultilevel"/>
    <w:tmpl w:val="16F2B690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6443FE"/>
    <w:multiLevelType w:val="hybridMultilevel"/>
    <w:tmpl w:val="44C6F012"/>
    <w:lvl w:ilvl="0" w:tplc="759C41E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2"/>
        <w:szCs w:val="5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6A67A2"/>
    <w:multiLevelType w:val="hybridMultilevel"/>
    <w:tmpl w:val="696858A6"/>
    <w:lvl w:ilvl="0" w:tplc="3440F6EC"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0C0019" w:tentative="1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0C001B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0C000F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0C0019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0C001B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0C000F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0C0019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0C001B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7">
    <w:nsid w:val="2F2733AC"/>
    <w:multiLevelType w:val="hybridMultilevel"/>
    <w:tmpl w:val="32A66910"/>
    <w:lvl w:ilvl="0" w:tplc="F322175A">
      <w:start w:val="1"/>
      <w:numFmt w:val="decimal"/>
      <w:pStyle w:val="Titre1"/>
      <w:lvlText w:val="Fiche %1. "/>
      <w:lvlJc w:val="left"/>
      <w:pPr>
        <w:ind w:left="360" w:hanging="360"/>
      </w:pPr>
      <w:rPr>
        <w:rFonts w:hint="default"/>
      </w:rPr>
    </w:lvl>
    <w:lvl w:ilvl="1" w:tplc="59B4A52C">
      <w:start w:val="1"/>
      <w:numFmt w:val="decimal"/>
      <w:lvlText w:val="%2."/>
      <w:lvlJc w:val="left"/>
      <w:pPr>
        <w:ind w:left="1080" w:hanging="360"/>
      </w:pPr>
      <w:rPr>
        <w:rFonts w:hint="default"/>
        <w:b/>
      </w:rPr>
    </w:lvl>
    <w:lvl w:ilvl="2" w:tplc="040C0005">
      <w:start w:val="1"/>
      <w:numFmt w:val="bullet"/>
      <w:lvlText w:val=""/>
      <w:lvlJc w:val="left"/>
      <w:pPr>
        <w:ind w:left="1800" w:hanging="180"/>
      </w:pPr>
      <w:rPr>
        <w:rFonts w:ascii="Wingdings" w:hAnsi="Wingdings" w:hint="default"/>
      </w:r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0B7137F"/>
    <w:multiLevelType w:val="hybridMultilevel"/>
    <w:tmpl w:val="2870DD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E91EB7"/>
    <w:multiLevelType w:val="hybridMultilevel"/>
    <w:tmpl w:val="3924935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3B5BD9"/>
    <w:multiLevelType w:val="hybridMultilevel"/>
    <w:tmpl w:val="94DC3016"/>
    <w:lvl w:ilvl="0" w:tplc="483818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6A2D8D4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ADE692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F69DF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1906BB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22AECC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D10E62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B00730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D060E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>
    <w:nsid w:val="479446F6"/>
    <w:multiLevelType w:val="hybridMultilevel"/>
    <w:tmpl w:val="1D7C64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E94203"/>
    <w:multiLevelType w:val="hybridMultilevel"/>
    <w:tmpl w:val="648CDF2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4D09EA"/>
    <w:multiLevelType w:val="hybridMultilevel"/>
    <w:tmpl w:val="F0B88B4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B777C7"/>
    <w:multiLevelType w:val="hybridMultilevel"/>
    <w:tmpl w:val="ADC63B6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0D4FA2"/>
    <w:multiLevelType w:val="multilevel"/>
    <w:tmpl w:val="C3E478E6"/>
    <w:lvl w:ilvl="0">
      <w:start w:val="1"/>
      <w:numFmt w:val="decimal"/>
      <w:pStyle w:val="Titre2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53351A4"/>
    <w:multiLevelType w:val="hybridMultilevel"/>
    <w:tmpl w:val="A2040662"/>
    <w:lvl w:ilvl="0" w:tplc="5A8E7BD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54DCFE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D4EDFE2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CE5B4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0CA161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DBA0B5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F6628E0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32B49C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68F370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>
    <w:nsid w:val="5E261830"/>
    <w:multiLevelType w:val="hybridMultilevel"/>
    <w:tmpl w:val="58B8F91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5205631"/>
    <w:multiLevelType w:val="multilevel"/>
    <w:tmpl w:val="ECA64310"/>
    <w:lvl w:ilvl="0">
      <w:start w:val="1"/>
      <w:numFmt w:val="decimal"/>
      <w:pStyle w:val="Titre1docressources"/>
      <w:lvlText w:val="%1."/>
      <w:lvlJc w:val="left"/>
      <w:pPr>
        <w:ind w:left="360" w:hanging="360"/>
      </w:pPr>
    </w:lvl>
    <w:lvl w:ilvl="1">
      <w:start w:val="1"/>
      <w:numFmt w:val="decimal"/>
      <w:pStyle w:val="Titre2docressources"/>
      <w:lvlText w:val="%1.%2."/>
      <w:lvlJc w:val="left"/>
      <w:pPr>
        <w:ind w:left="792" w:hanging="432"/>
      </w:pPr>
    </w:lvl>
    <w:lvl w:ilvl="2">
      <w:start w:val="1"/>
      <w:numFmt w:val="decimal"/>
      <w:pStyle w:val="Titre3docressources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B934340"/>
    <w:multiLevelType w:val="hybridMultilevel"/>
    <w:tmpl w:val="78A0FD0E"/>
    <w:name w:val="MaListe"/>
    <w:lvl w:ilvl="0" w:tplc="040C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DFC931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593A862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5880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0C05B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863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6C64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5056D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881E5C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F8630E9"/>
    <w:multiLevelType w:val="hybridMultilevel"/>
    <w:tmpl w:val="53B4A70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1593360"/>
    <w:multiLevelType w:val="hybridMultilevel"/>
    <w:tmpl w:val="31E68CA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5"/>
  </w:num>
  <w:num w:numId="3">
    <w:abstractNumId w:val="12"/>
  </w:num>
  <w:num w:numId="4">
    <w:abstractNumId w:val="14"/>
  </w:num>
  <w:num w:numId="5">
    <w:abstractNumId w:val="3"/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9"/>
  </w:num>
  <w:num w:numId="9">
    <w:abstractNumId w:val="6"/>
  </w:num>
  <w:num w:numId="10">
    <w:abstractNumId w:val="13"/>
  </w:num>
  <w:num w:numId="11">
    <w:abstractNumId w:val="20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1"/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5"/>
  </w:num>
  <w:num w:numId="16">
    <w:abstractNumId w:val="4"/>
  </w:num>
  <w:num w:numId="1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9"/>
  </w:num>
  <w:num w:numId="20">
    <w:abstractNumId w:val="11"/>
  </w:num>
  <w:num w:numId="21">
    <w:abstractNumId w:val="16"/>
  </w:num>
  <w:num w:numId="22">
    <w:abstractNumId w:val="10"/>
  </w:num>
  <w:num w:numId="23">
    <w:abstractNumId w:val="0"/>
  </w:num>
  <w:num w:numId="24">
    <w:abstractNumId w:val="2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 w:numId="27">
    <w:abstractNumId w:val="8"/>
  </w:num>
  <w:num w:numId="2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2CE7"/>
    <w:rsid w:val="00006A78"/>
    <w:rsid w:val="00011F7A"/>
    <w:rsid w:val="0002419F"/>
    <w:rsid w:val="00025052"/>
    <w:rsid w:val="00026212"/>
    <w:rsid w:val="000365BB"/>
    <w:rsid w:val="000434C7"/>
    <w:rsid w:val="000439AD"/>
    <w:rsid w:val="00054CAF"/>
    <w:rsid w:val="00072348"/>
    <w:rsid w:val="00081E94"/>
    <w:rsid w:val="000840DA"/>
    <w:rsid w:val="0008589F"/>
    <w:rsid w:val="000B542C"/>
    <w:rsid w:val="000B5E80"/>
    <w:rsid w:val="000C596D"/>
    <w:rsid w:val="000D2043"/>
    <w:rsid w:val="000D2E25"/>
    <w:rsid w:val="000D468A"/>
    <w:rsid w:val="000D70B7"/>
    <w:rsid w:val="000D7DE9"/>
    <w:rsid w:val="000E3A8F"/>
    <w:rsid w:val="00101226"/>
    <w:rsid w:val="001025C5"/>
    <w:rsid w:val="00102AED"/>
    <w:rsid w:val="00105109"/>
    <w:rsid w:val="00114301"/>
    <w:rsid w:val="001156E9"/>
    <w:rsid w:val="001159D7"/>
    <w:rsid w:val="00122403"/>
    <w:rsid w:val="00130D9A"/>
    <w:rsid w:val="0013509D"/>
    <w:rsid w:val="00136664"/>
    <w:rsid w:val="001379C4"/>
    <w:rsid w:val="0015296E"/>
    <w:rsid w:val="00152A12"/>
    <w:rsid w:val="00157673"/>
    <w:rsid w:val="00157BE9"/>
    <w:rsid w:val="00157CD7"/>
    <w:rsid w:val="0016159C"/>
    <w:rsid w:val="00166988"/>
    <w:rsid w:val="001722C6"/>
    <w:rsid w:val="00176068"/>
    <w:rsid w:val="00181893"/>
    <w:rsid w:val="00195C04"/>
    <w:rsid w:val="001960AF"/>
    <w:rsid w:val="001A2047"/>
    <w:rsid w:val="001A7C71"/>
    <w:rsid w:val="001B0368"/>
    <w:rsid w:val="001B0D43"/>
    <w:rsid w:val="001B1E81"/>
    <w:rsid w:val="001C7478"/>
    <w:rsid w:val="001D38F8"/>
    <w:rsid w:val="001D4925"/>
    <w:rsid w:val="001D65A4"/>
    <w:rsid w:val="001E2226"/>
    <w:rsid w:val="001F7802"/>
    <w:rsid w:val="00203805"/>
    <w:rsid w:val="00204BA3"/>
    <w:rsid w:val="0021257A"/>
    <w:rsid w:val="002136B4"/>
    <w:rsid w:val="002147F0"/>
    <w:rsid w:val="00226E29"/>
    <w:rsid w:val="00237517"/>
    <w:rsid w:val="00237C4F"/>
    <w:rsid w:val="002448E6"/>
    <w:rsid w:val="00246746"/>
    <w:rsid w:val="00254B63"/>
    <w:rsid w:val="0025611F"/>
    <w:rsid w:val="00260B29"/>
    <w:rsid w:val="002631BF"/>
    <w:rsid w:val="00266C20"/>
    <w:rsid w:val="002726C8"/>
    <w:rsid w:val="00273F4E"/>
    <w:rsid w:val="0028371F"/>
    <w:rsid w:val="002874FE"/>
    <w:rsid w:val="00287BCB"/>
    <w:rsid w:val="00290A8D"/>
    <w:rsid w:val="00292BC1"/>
    <w:rsid w:val="0029466B"/>
    <w:rsid w:val="002A0631"/>
    <w:rsid w:val="002A3B8B"/>
    <w:rsid w:val="002A5B04"/>
    <w:rsid w:val="002C6142"/>
    <w:rsid w:val="002D018D"/>
    <w:rsid w:val="002D0673"/>
    <w:rsid w:val="002D1D06"/>
    <w:rsid w:val="002D32F6"/>
    <w:rsid w:val="002D47CF"/>
    <w:rsid w:val="002D4C24"/>
    <w:rsid w:val="002E3C38"/>
    <w:rsid w:val="002F2999"/>
    <w:rsid w:val="0030037F"/>
    <w:rsid w:val="003003F7"/>
    <w:rsid w:val="00302F28"/>
    <w:rsid w:val="00304E17"/>
    <w:rsid w:val="00304F81"/>
    <w:rsid w:val="00307D45"/>
    <w:rsid w:val="0031124E"/>
    <w:rsid w:val="00311765"/>
    <w:rsid w:val="00314FDF"/>
    <w:rsid w:val="003171C9"/>
    <w:rsid w:val="0032171D"/>
    <w:rsid w:val="00321A55"/>
    <w:rsid w:val="00325283"/>
    <w:rsid w:val="00333ABF"/>
    <w:rsid w:val="00335297"/>
    <w:rsid w:val="00342EE7"/>
    <w:rsid w:val="00345BC6"/>
    <w:rsid w:val="003462C8"/>
    <w:rsid w:val="0034755B"/>
    <w:rsid w:val="00354A47"/>
    <w:rsid w:val="00357D3A"/>
    <w:rsid w:val="00360CF0"/>
    <w:rsid w:val="00360D6B"/>
    <w:rsid w:val="003673E6"/>
    <w:rsid w:val="003722EE"/>
    <w:rsid w:val="00375DE6"/>
    <w:rsid w:val="00377977"/>
    <w:rsid w:val="0038320E"/>
    <w:rsid w:val="003863B9"/>
    <w:rsid w:val="00393E8C"/>
    <w:rsid w:val="003B1FF4"/>
    <w:rsid w:val="003B5A38"/>
    <w:rsid w:val="003D22CC"/>
    <w:rsid w:val="003D66CB"/>
    <w:rsid w:val="003D7E8D"/>
    <w:rsid w:val="003F078B"/>
    <w:rsid w:val="003F60EE"/>
    <w:rsid w:val="004050E5"/>
    <w:rsid w:val="00407A6C"/>
    <w:rsid w:val="0041080B"/>
    <w:rsid w:val="00410AE8"/>
    <w:rsid w:val="00412D46"/>
    <w:rsid w:val="00413F39"/>
    <w:rsid w:val="0042630C"/>
    <w:rsid w:val="00426EAE"/>
    <w:rsid w:val="004408CF"/>
    <w:rsid w:val="00446538"/>
    <w:rsid w:val="004505BF"/>
    <w:rsid w:val="00452BE7"/>
    <w:rsid w:val="00461A94"/>
    <w:rsid w:val="00463EE8"/>
    <w:rsid w:val="00464E07"/>
    <w:rsid w:val="00465B4B"/>
    <w:rsid w:val="00481758"/>
    <w:rsid w:val="00497759"/>
    <w:rsid w:val="004A5F60"/>
    <w:rsid w:val="004B1855"/>
    <w:rsid w:val="004B3592"/>
    <w:rsid w:val="004B4D79"/>
    <w:rsid w:val="004B5204"/>
    <w:rsid w:val="004C67DB"/>
    <w:rsid w:val="004C701C"/>
    <w:rsid w:val="004C70E8"/>
    <w:rsid w:val="004D01EC"/>
    <w:rsid w:val="004D6F4C"/>
    <w:rsid w:val="004E2EBA"/>
    <w:rsid w:val="004E3301"/>
    <w:rsid w:val="004F192D"/>
    <w:rsid w:val="004F1C9F"/>
    <w:rsid w:val="004F398F"/>
    <w:rsid w:val="004F3A1F"/>
    <w:rsid w:val="005075D4"/>
    <w:rsid w:val="0051155B"/>
    <w:rsid w:val="00516AA7"/>
    <w:rsid w:val="005364AD"/>
    <w:rsid w:val="00536808"/>
    <w:rsid w:val="00540839"/>
    <w:rsid w:val="00541C85"/>
    <w:rsid w:val="005433DF"/>
    <w:rsid w:val="00555AC4"/>
    <w:rsid w:val="00563C25"/>
    <w:rsid w:val="005668AB"/>
    <w:rsid w:val="005777F0"/>
    <w:rsid w:val="005823D9"/>
    <w:rsid w:val="00582A2A"/>
    <w:rsid w:val="00582CE7"/>
    <w:rsid w:val="00584B39"/>
    <w:rsid w:val="0058506D"/>
    <w:rsid w:val="00587B8C"/>
    <w:rsid w:val="00593D34"/>
    <w:rsid w:val="00594000"/>
    <w:rsid w:val="005D12F6"/>
    <w:rsid w:val="005D1564"/>
    <w:rsid w:val="005D255C"/>
    <w:rsid w:val="005D2CD3"/>
    <w:rsid w:val="005D5A98"/>
    <w:rsid w:val="005D6911"/>
    <w:rsid w:val="005D6E47"/>
    <w:rsid w:val="005E1218"/>
    <w:rsid w:val="005E1F66"/>
    <w:rsid w:val="005E35A2"/>
    <w:rsid w:val="005F7521"/>
    <w:rsid w:val="005F7D28"/>
    <w:rsid w:val="00612D6F"/>
    <w:rsid w:val="006163F3"/>
    <w:rsid w:val="006165F0"/>
    <w:rsid w:val="0062205E"/>
    <w:rsid w:val="006238E4"/>
    <w:rsid w:val="00630695"/>
    <w:rsid w:val="00631732"/>
    <w:rsid w:val="00633914"/>
    <w:rsid w:val="00633B4D"/>
    <w:rsid w:val="006344BE"/>
    <w:rsid w:val="00653417"/>
    <w:rsid w:val="006634A4"/>
    <w:rsid w:val="00667F99"/>
    <w:rsid w:val="0067677E"/>
    <w:rsid w:val="00681F1C"/>
    <w:rsid w:val="006869AD"/>
    <w:rsid w:val="006961D6"/>
    <w:rsid w:val="00697D55"/>
    <w:rsid w:val="006A6A3A"/>
    <w:rsid w:val="006B5771"/>
    <w:rsid w:val="006B5D9A"/>
    <w:rsid w:val="006C1831"/>
    <w:rsid w:val="006C2393"/>
    <w:rsid w:val="006D1783"/>
    <w:rsid w:val="006E2B83"/>
    <w:rsid w:val="006F065C"/>
    <w:rsid w:val="006F5443"/>
    <w:rsid w:val="00700436"/>
    <w:rsid w:val="0070374D"/>
    <w:rsid w:val="00706702"/>
    <w:rsid w:val="00711BB1"/>
    <w:rsid w:val="00717AA6"/>
    <w:rsid w:val="00717CD8"/>
    <w:rsid w:val="007307A3"/>
    <w:rsid w:val="007316C2"/>
    <w:rsid w:val="00736538"/>
    <w:rsid w:val="007419EB"/>
    <w:rsid w:val="00745B28"/>
    <w:rsid w:val="00752623"/>
    <w:rsid w:val="0076096C"/>
    <w:rsid w:val="00763D92"/>
    <w:rsid w:val="00763EAC"/>
    <w:rsid w:val="007653F9"/>
    <w:rsid w:val="00794018"/>
    <w:rsid w:val="00794180"/>
    <w:rsid w:val="007974AC"/>
    <w:rsid w:val="007A270C"/>
    <w:rsid w:val="007A301B"/>
    <w:rsid w:val="007A31F6"/>
    <w:rsid w:val="007A5B8C"/>
    <w:rsid w:val="007A64EC"/>
    <w:rsid w:val="007B192B"/>
    <w:rsid w:val="007B5113"/>
    <w:rsid w:val="007C75C6"/>
    <w:rsid w:val="007D0840"/>
    <w:rsid w:val="007D63B8"/>
    <w:rsid w:val="007D6602"/>
    <w:rsid w:val="007E1DA3"/>
    <w:rsid w:val="007F4468"/>
    <w:rsid w:val="007F6B88"/>
    <w:rsid w:val="00803041"/>
    <w:rsid w:val="00806855"/>
    <w:rsid w:val="008132BF"/>
    <w:rsid w:val="00821A49"/>
    <w:rsid w:val="00823413"/>
    <w:rsid w:val="00827199"/>
    <w:rsid w:val="00827FA6"/>
    <w:rsid w:val="00832F71"/>
    <w:rsid w:val="00842033"/>
    <w:rsid w:val="008452AB"/>
    <w:rsid w:val="008503DE"/>
    <w:rsid w:val="0085365F"/>
    <w:rsid w:val="00873832"/>
    <w:rsid w:val="00876E03"/>
    <w:rsid w:val="00884069"/>
    <w:rsid w:val="00884958"/>
    <w:rsid w:val="00884DC9"/>
    <w:rsid w:val="008A20E7"/>
    <w:rsid w:val="008A599E"/>
    <w:rsid w:val="008A5DB3"/>
    <w:rsid w:val="008C2339"/>
    <w:rsid w:val="008C3658"/>
    <w:rsid w:val="008D562B"/>
    <w:rsid w:val="008E4838"/>
    <w:rsid w:val="008F05F4"/>
    <w:rsid w:val="008F289E"/>
    <w:rsid w:val="008F4987"/>
    <w:rsid w:val="0090503F"/>
    <w:rsid w:val="009063D8"/>
    <w:rsid w:val="0090715B"/>
    <w:rsid w:val="00920701"/>
    <w:rsid w:val="00923984"/>
    <w:rsid w:val="009259ED"/>
    <w:rsid w:val="00941C73"/>
    <w:rsid w:val="00943215"/>
    <w:rsid w:val="00943B5C"/>
    <w:rsid w:val="00944843"/>
    <w:rsid w:val="00947C89"/>
    <w:rsid w:val="00955CF9"/>
    <w:rsid w:val="00961529"/>
    <w:rsid w:val="00965202"/>
    <w:rsid w:val="00966241"/>
    <w:rsid w:val="00976EBE"/>
    <w:rsid w:val="00977C5C"/>
    <w:rsid w:val="00981687"/>
    <w:rsid w:val="0099098B"/>
    <w:rsid w:val="00994981"/>
    <w:rsid w:val="00994AA3"/>
    <w:rsid w:val="009A7EF4"/>
    <w:rsid w:val="009B0B44"/>
    <w:rsid w:val="009B3A96"/>
    <w:rsid w:val="009B4D9F"/>
    <w:rsid w:val="009C168C"/>
    <w:rsid w:val="009D23C5"/>
    <w:rsid w:val="009D485A"/>
    <w:rsid w:val="009D7E2C"/>
    <w:rsid w:val="009E24A2"/>
    <w:rsid w:val="009E6B81"/>
    <w:rsid w:val="009E7247"/>
    <w:rsid w:val="009F2304"/>
    <w:rsid w:val="009F62E4"/>
    <w:rsid w:val="009F72BD"/>
    <w:rsid w:val="00A0242F"/>
    <w:rsid w:val="00A1647A"/>
    <w:rsid w:val="00A20A6F"/>
    <w:rsid w:val="00A23E74"/>
    <w:rsid w:val="00A36591"/>
    <w:rsid w:val="00A43893"/>
    <w:rsid w:val="00A44F15"/>
    <w:rsid w:val="00A55A04"/>
    <w:rsid w:val="00A87D49"/>
    <w:rsid w:val="00A87FF0"/>
    <w:rsid w:val="00A97C64"/>
    <w:rsid w:val="00AA7F55"/>
    <w:rsid w:val="00AB3FCF"/>
    <w:rsid w:val="00AB69D6"/>
    <w:rsid w:val="00AC060B"/>
    <w:rsid w:val="00AC3D0D"/>
    <w:rsid w:val="00AC7144"/>
    <w:rsid w:val="00AD1974"/>
    <w:rsid w:val="00AD3A80"/>
    <w:rsid w:val="00AD5A5D"/>
    <w:rsid w:val="00AD5F0C"/>
    <w:rsid w:val="00AD7C72"/>
    <w:rsid w:val="00AE6E0E"/>
    <w:rsid w:val="00AF1680"/>
    <w:rsid w:val="00AF402B"/>
    <w:rsid w:val="00AF4CC4"/>
    <w:rsid w:val="00B03B51"/>
    <w:rsid w:val="00B065F5"/>
    <w:rsid w:val="00B07CEC"/>
    <w:rsid w:val="00B21108"/>
    <w:rsid w:val="00B26650"/>
    <w:rsid w:val="00B27A58"/>
    <w:rsid w:val="00B30795"/>
    <w:rsid w:val="00B32D08"/>
    <w:rsid w:val="00B41364"/>
    <w:rsid w:val="00B423F4"/>
    <w:rsid w:val="00B425ED"/>
    <w:rsid w:val="00B42939"/>
    <w:rsid w:val="00B70B1A"/>
    <w:rsid w:val="00B74375"/>
    <w:rsid w:val="00B753A9"/>
    <w:rsid w:val="00B80B84"/>
    <w:rsid w:val="00B86404"/>
    <w:rsid w:val="00B93193"/>
    <w:rsid w:val="00B963EB"/>
    <w:rsid w:val="00BA373F"/>
    <w:rsid w:val="00BA78C9"/>
    <w:rsid w:val="00BB11FB"/>
    <w:rsid w:val="00BB1F10"/>
    <w:rsid w:val="00BB6ACA"/>
    <w:rsid w:val="00BB6D93"/>
    <w:rsid w:val="00BC1F56"/>
    <w:rsid w:val="00BC29C3"/>
    <w:rsid w:val="00BC31E4"/>
    <w:rsid w:val="00BC37C6"/>
    <w:rsid w:val="00BC54A6"/>
    <w:rsid w:val="00BC6219"/>
    <w:rsid w:val="00BD441A"/>
    <w:rsid w:val="00BE14F0"/>
    <w:rsid w:val="00BE2242"/>
    <w:rsid w:val="00BF0014"/>
    <w:rsid w:val="00BF2459"/>
    <w:rsid w:val="00BF386D"/>
    <w:rsid w:val="00BF5A46"/>
    <w:rsid w:val="00BF5F40"/>
    <w:rsid w:val="00C0415A"/>
    <w:rsid w:val="00C121C4"/>
    <w:rsid w:val="00C20937"/>
    <w:rsid w:val="00C21B73"/>
    <w:rsid w:val="00C346AC"/>
    <w:rsid w:val="00C36754"/>
    <w:rsid w:val="00C42713"/>
    <w:rsid w:val="00C42C21"/>
    <w:rsid w:val="00C44F30"/>
    <w:rsid w:val="00C45C82"/>
    <w:rsid w:val="00C4697D"/>
    <w:rsid w:val="00C60D60"/>
    <w:rsid w:val="00C622A5"/>
    <w:rsid w:val="00C73561"/>
    <w:rsid w:val="00C81526"/>
    <w:rsid w:val="00C82B1F"/>
    <w:rsid w:val="00C86A1D"/>
    <w:rsid w:val="00C86C7E"/>
    <w:rsid w:val="00C970BD"/>
    <w:rsid w:val="00C9794D"/>
    <w:rsid w:val="00CA4F7D"/>
    <w:rsid w:val="00CA63DC"/>
    <w:rsid w:val="00CA7397"/>
    <w:rsid w:val="00CB0563"/>
    <w:rsid w:val="00CB1515"/>
    <w:rsid w:val="00CB5B1B"/>
    <w:rsid w:val="00CC31A6"/>
    <w:rsid w:val="00CC67C3"/>
    <w:rsid w:val="00CC7149"/>
    <w:rsid w:val="00CD1113"/>
    <w:rsid w:val="00CD1ECC"/>
    <w:rsid w:val="00CD1F0F"/>
    <w:rsid w:val="00CE60B8"/>
    <w:rsid w:val="00D01C06"/>
    <w:rsid w:val="00D01F38"/>
    <w:rsid w:val="00D03EA0"/>
    <w:rsid w:val="00D06E4F"/>
    <w:rsid w:val="00D245F3"/>
    <w:rsid w:val="00D24929"/>
    <w:rsid w:val="00D26145"/>
    <w:rsid w:val="00D3243B"/>
    <w:rsid w:val="00D35EE5"/>
    <w:rsid w:val="00D36D0C"/>
    <w:rsid w:val="00D40970"/>
    <w:rsid w:val="00D41C9C"/>
    <w:rsid w:val="00D43492"/>
    <w:rsid w:val="00D4783B"/>
    <w:rsid w:val="00D556DD"/>
    <w:rsid w:val="00D559A1"/>
    <w:rsid w:val="00D56E76"/>
    <w:rsid w:val="00D73406"/>
    <w:rsid w:val="00D73F11"/>
    <w:rsid w:val="00D76E90"/>
    <w:rsid w:val="00D8188D"/>
    <w:rsid w:val="00D85A14"/>
    <w:rsid w:val="00D91E78"/>
    <w:rsid w:val="00D96058"/>
    <w:rsid w:val="00D97971"/>
    <w:rsid w:val="00DA2D6C"/>
    <w:rsid w:val="00DA427C"/>
    <w:rsid w:val="00DA580F"/>
    <w:rsid w:val="00DA5E06"/>
    <w:rsid w:val="00DA6372"/>
    <w:rsid w:val="00DB1396"/>
    <w:rsid w:val="00DB2249"/>
    <w:rsid w:val="00DB2907"/>
    <w:rsid w:val="00DB3C58"/>
    <w:rsid w:val="00DB7121"/>
    <w:rsid w:val="00DC1990"/>
    <w:rsid w:val="00DC46BF"/>
    <w:rsid w:val="00DD283E"/>
    <w:rsid w:val="00DD3397"/>
    <w:rsid w:val="00DD5873"/>
    <w:rsid w:val="00DD7A94"/>
    <w:rsid w:val="00DE6530"/>
    <w:rsid w:val="00DE6BA4"/>
    <w:rsid w:val="00DE6F7D"/>
    <w:rsid w:val="00DF0533"/>
    <w:rsid w:val="00DF1035"/>
    <w:rsid w:val="00E065BC"/>
    <w:rsid w:val="00E1375A"/>
    <w:rsid w:val="00E13906"/>
    <w:rsid w:val="00E15A87"/>
    <w:rsid w:val="00E16A4F"/>
    <w:rsid w:val="00E26F56"/>
    <w:rsid w:val="00E30926"/>
    <w:rsid w:val="00E34AEF"/>
    <w:rsid w:val="00E4161F"/>
    <w:rsid w:val="00E45F15"/>
    <w:rsid w:val="00E47212"/>
    <w:rsid w:val="00E4759E"/>
    <w:rsid w:val="00E51185"/>
    <w:rsid w:val="00E521BA"/>
    <w:rsid w:val="00E54532"/>
    <w:rsid w:val="00E61824"/>
    <w:rsid w:val="00E62099"/>
    <w:rsid w:val="00E679C0"/>
    <w:rsid w:val="00E73FFD"/>
    <w:rsid w:val="00E75209"/>
    <w:rsid w:val="00E83EFA"/>
    <w:rsid w:val="00E90645"/>
    <w:rsid w:val="00E97BA3"/>
    <w:rsid w:val="00EA4572"/>
    <w:rsid w:val="00EB0A05"/>
    <w:rsid w:val="00EB21A1"/>
    <w:rsid w:val="00EC10D9"/>
    <w:rsid w:val="00EC3E08"/>
    <w:rsid w:val="00ED4119"/>
    <w:rsid w:val="00ED55E0"/>
    <w:rsid w:val="00ED648B"/>
    <w:rsid w:val="00EE189A"/>
    <w:rsid w:val="00EE59B5"/>
    <w:rsid w:val="00EE6A99"/>
    <w:rsid w:val="00EF0D5A"/>
    <w:rsid w:val="00EF7BF3"/>
    <w:rsid w:val="00F0038B"/>
    <w:rsid w:val="00F103DF"/>
    <w:rsid w:val="00F152F2"/>
    <w:rsid w:val="00F20199"/>
    <w:rsid w:val="00F208BF"/>
    <w:rsid w:val="00F305D4"/>
    <w:rsid w:val="00F36F2E"/>
    <w:rsid w:val="00F4050B"/>
    <w:rsid w:val="00F42AE3"/>
    <w:rsid w:val="00F44B99"/>
    <w:rsid w:val="00F461D4"/>
    <w:rsid w:val="00F56BC4"/>
    <w:rsid w:val="00F63852"/>
    <w:rsid w:val="00F657BA"/>
    <w:rsid w:val="00F672CB"/>
    <w:rsid w:val="00F7041D"/>
    <w:rsid w:val="00F723B3"/>
    <w:rsid w:val="00F72604"/>
    <w:rsid w:val="00F743D6"/>
    <w:rsid w:val="00F80B27"/>
    <w:rsid w:val="00F91D32"/>
    <w:rsid w:val="00FA1A74"/>
    <w:rsid w:val="00FA2CC1"/>
    <w:rsid w:val="00FA4819"/>
    <w:rsid w:val="00FA66F2"/>
    <w:rsid w:val="00FB2628"/>
    <w:rsid w:val="00FB453F"/>
    <w:rsid w:val="00FB50DD"/>
    <w:rsid w:val="00FB7F8A"/>
    <w:rsid w:val="00FC798B"/>
    <w:rsid w:val="00FF5C48"/>
    <w:rsid w:val="00FF613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14B4DBE1-611A-4755-BC63-4B2495652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en-US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7D28"/>
    <w:pPr>
      <w:spacing w:after="0" w:line="240" w:lineRule="auto"/>
    </w:pPr>
    <w:rPr>
      <w:sz w:val="22"/>
      <w:lang w:val="fr-FR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827FA6"/>
    <w:pPr>
      <w:numPr>
        <w:numId w:val="1"/>
      </w:numPr>
      <w:pBdr>
        <w:bottom w:val="single" w:sz="18" w:space="1" w:color="92D050"/>
      </w:pBdr>
      <w:spacing w:before="240" w:after="40"/>
      <w:jc w:val="left"/>
      <w:outlineLvl w:val="0"/>
    </w:pPr>
    <w:rPr>
      <w:b/>
      <w:smallCaps/>
      <w:color w:val="92D050"/>
      <w:spacing w:val="5"/>
      <w:sz w:val="52"/>
      <w:szCs w:val="32"/>
    </w:rPr>
  </w:style>
  <w:style w:type="paragraph" w:styleId="Titre2">
    <w:name w:val="heading 2"/>
    <w:basedOn w:val="Titre1"/>
    <w:next w:val="Normal"/>
    <w:link w:val="Titre2Car"/>
    <w:uiPriority w:val="9"/>
    <w:unhideWhenUsed/>
    <w:qFormat/>
    <w:rsid w:val="00E679C0"/>
    <w:pPr>
      <w:numPr>
        <w:numId w:val="2"/>
      </w:numPr>
      <w:pBdr>
        <w:bottom w:val="single" w:sz="8" w:space="1" w:color="7030A0"/>
      </w:pBdr>
      <w:outlineLvl w:val="1"/>
    </w:pPr>
    <w:rPr>
      <w:color w:val="7030A0"/>
      <w:sz w:val="24"/>
      <w:szCs w:val="28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722EE"/>
    <w:pPr>
      <w:pBdr>
        <w:bottom w:val="single" w:sz="4" w:space="1" w:color="auto"/>
      </w:pBdr>
      <w:outlineLvl w:val="2"/>
    </w:pPr>
    <w:rPr>
      <w:b/>
      <w:i/>
      <w:lang w:eastAsia="fr-FR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657BA"/>
    <w:pPr>
      <w:spacing w:before="240"/>
      <w:jc w:val="left"/>
      <w:outlineLvl w:val="3"/>
    </w:pPr>
    <w:rPr>
      <w:b/>
      <w:i/>
      <w:smallCaps/>
      <w:spacing w:val="10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8320E"/>
    <w:pPr>
      <w:spacing w:before="200"/>
      <w:jc w:val="left"/>
      <w:outlineLvl w:val="4"/>
    </w:pPr>
    <w:rPr>
      <w:smallCaps/>
      <w:color w:val="943634" w:themeColor="accent2" w:themeShade="BF"/>
      <w:spacing w:val="10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8320E"/>
    <w:pPr>
      <w:jc w:val="left"/>
      <w:outlineLvl w:val="5"/>
    </w:pPr>
    <w:rPr>
      <w:smallCaps/>
      <w:color w:val="C0504D" w:themeColor="accent2"/>
      <w:spacing w:val="5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rsid w:val="0038320E"/>
    <w:pPr>
      <w:jc w:val="left"/>
      <w:outlineLvl w:val="6"/>
    </w:pPr>
    <w:rPr>
      <w:b/>
      <w:smallCaps/>
      <w:color w:val="C0504D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8320E"/>
    <w:pPr>
      <w:jc w:val="left"/>
      <w:outlineLvl w:val="7"/>
    </w:pPr>
    <w:rPr>
      <w:b/>
      <w:i/>
      <w:smallCaps/>
      <w:color w:val="943634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8320E"/>
    <w:pPr>
      <w:jc w:val="left"/>
      <w:outlineLvl w:val="8"/>
    </w:pPr>
    <w:rPr>
      <w:b/>
      <w:i/>
      <w:smallCaps/>
      <w:color w:val="622423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582CE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CA63DC"/>
  </w:style>
  <w:style w:type="paragraph" w:styleId="Pieddepage">
    <w:name w:val="footer"/>
    <w:basedOn w:val="Normal"/>
    <w:link w:val="PieddepageCar"/>
    <w:uiPriority w:val="99"/>
    <w:unhideWhenUsed/>
    <w:rsid w:val="00CA63DC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CA63DC"/>
  </w:style>
  <w:style w:type="paragraph" w:styleId="Textedebulles">
    <w:name w:val="Balloon Text"/>
    <w:basedOn w:val="Normal"/>
    <w:link w:val="TextedebullesCar"/>
    <w:uiPriority w:val="99"/>
    <w:semiHidden/>
    <w:unhideWhenUsed/>
    <w:rsid w:val="000365BB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365BB"/>
    <w:rPr>
      <w:rFonts w:ascii="Tahoma" w:hAnsi="Tahoma" w:cs="Tahoma"/>
      <w:sz w:val="16"/>
      <w:szCs w:val="16"/>
    </w:rPr>
  </w:style>
  <w:style w:type="character" w:customStyle="1" w:styleId="Titre7Car">
    <w:name w:val="Titre 7 Car"/>
    <w:basedOn w:val="Policepardfaut"/>
    <w:link w:val="Titre7"/>
    <w:uiPriority w:val="9"/>
    <w:rsid w:val="0038320E"/>
    <w:rPr>
      <w:b/>
      <w:smallCaps/>
      <w:color w:val="C0504D" w:themeColor="accent2"/>
      <w:spacing w:val="10"/>
    </w:rPr>
  </w:style>
  <w:style w:type="paragraph" w:styleId="Paragraphedeliste">
    <w:name w:val="List Paragraph"/>
    <w:basedOn w:val="Normal"/>
    <w:link w:val="ParagraphedelisteCar"/>
    <w:uiPriority w:val="34"/>
    <w:qFormat/>
    <w:rsid w:val="0038320E"/>
    <w:pPr>
      <w:ind w:left="720"/>
      <w:contextualSpacing/>
    </w:pPr>
  </w:style>
  <w:style w:type="character" w:customStyle="1" w:styleId="Titre1Car">
    <w:name w:val="Titre 1 Car"/>
    <w:aliases w:val="Grand Titre Car,PARAG Car,Chapitre Car"/>
    <w:basedOn w:val="Policepardfaut"/>
    <w:link w:val="Titre1"/>
    <w:uiPriority w:val="9"/>
    <w:rsid w:val="00827FA6"/>
    <w:rPr>
      <w:b/>
      <w:smallCaps/>
      <w:color w:val="92D050"/>
      <w:spacing w:val="5"/>
      <w:sz w:val="52"/>
      <w:szCs w:val="32"/>
      <w:lang w:val="fr-FR"/>
    </w:rPr>
  </w:style>
  <w:style w:type="character" w:customStyle="1" w:styleId="Titre2Car">
    <w:name w:val="Titre 2 Car"/>
    <w:basedOn w:val="Policepardfaut"/>
    <w:link w:val="Titre2"/>
    <w:uiPriority w:val="9"/>
    <w:rsid w:val="00B425ED"/>
    <w:rPr>
      <w:b/>
      <w:smallCaps/>
      <w:color w:val="7030A0"/>
      <w:spacing w:val="5"/>
      <w:sz w:val="24"/>
      <w:szCs w:val="28"/>
      <w:lang w:val="fr-FR" w:eastAsia="fr-FR"/>
    </w:rPr>
  </w:style>
  <w:style w:type="character" w:styleId="lev">
    <w:name w:val="Strong"/>
    <w:uiPriority w:val="22"/>
    <w:qFormat/>
    <w:rsid w:val="0038320E"/>
    <w:rPr>
      <w:b/>
      <w:color w:val="C0504D" w:themeColor="accent2"/>
    </w:rPr>
  </w:style>
  <w:style w:type="character" w:customStyle="1" w:styleId="Titre3Car">
    <w:name w:val="Titre 3 Car"/>
    <w:basedOn w:val="Policepardfaut"/>
    <w:link w:val="Titre3"/>
    <w:uiPriority w:val="9"/>
    <w:rsid w:val="003722EE"/>
    <w:rPr>
      <w:b/>
      <w:i/>
      <w:sz w:val="22"/>
      <w:lang w:val="fr-FR" w:eastAsia="fr-FR"/>
    </w:rPr>
  </w:style>
  <w:style w:type="character" w:customStyle="1" w:styleId="Titre4Car">
    <w:name w:val="Titre 4 Car"/>
    <w:basedOn w:val="Policepardfaut"/>
    <w:link w:val="Titre4"/>
    <w:uiPriority w:val="9"/>
    <w:rsid w:val="00F657BA"/>
    <w:rPr>
      <w:b/>
      <w:i/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38320E"/>
    <w:rPr>
      <w:smallCaps/>
      <w:color w:val="943634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38320E"/>
    <w:rPr>
      <w:smallCaps/>
      <w:color w:val="C0504D" w:themeColor="accent2"/>
      <w:spacing w:val="5"/>
      <w:sz w:val="22"/>
    </w:rPr>
  </w:style>
  <w:style w:type="character" w:customStyle="1" w:styleId="Titre8Car">
    <w:name w:val="Titre 8 Car"/>
    <w:basedOn w:val="Policepardfaut"/>
    <w:link w:val="Titre8"/>
    <w:uiPriority w:val="9"/>
    <w:semiHidden/>
    <w:rsid w:val="0038320E"/>
    <w:rPr>
      <w:b/>
      <w:i/>
      <w:smallCaps/>
      <w:color w:val="943634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rsid w:val="0038320E"/>
    <w:rPr>
      <w:b/>
      <w:i/>
      <w:smallCaps/>
      <w:color w:val="622423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38320E"/>
    <w:rPr>
      <w:b/>
      <w:bCs/>
      <w:caps/>
      <w:sz w:val="16"/>
      <w:szCs w:val="18"/>
    </w:rPr>
  </w:style>
  <w:style w:type="paragraph" w:styleId="Titre">
    <w:name w:val="Title"/>
    <w:basedOn w:val="Normal"/>
    <w:next w:val="Normal"/>
    <w:link w:val="TitreCar"/>
    <w:qFormat/>
    <w:rsid w:val="0038320E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rsid w:val="0038320E"/>
    <w:rPr>
      <w:smallCaps/>
      <w:sz w:val="48"/>
      <w:szCs w:val="4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8320E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8320E"/>
    <w:rPr>
      <w:rFonts w:asciiTheme="majorHAnsi" w:eastAsiaTheme="majorEastAsia" w:hAnsiTheme="majorHAnsi" w:cstheme="majorBidi"/>
      <w:szCs w:val="22"/>
    </w:rPr>
  </w:style>
  <w:style w:type="character" w:styleId="Accentuation">
    <w:name w:val="Emphasis"/>
    <w:uiPriority w:val="20"/>
    <w:qFormat/>
    <w:rsid w:val="0038320E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38320E"/>
  </w:style>
  <w:style w:type="paragraph" w:styleId="Citation">
    <w:name w:val="Quote"/>
    <w:basedOn w:val="Normal"/>
    <w:next w:val="Normal"/>
    <w:link w:val="CitationCar"/>
    <w:uiPriority w:val="29"/>
    <w:qFormat/>
    <w:rsid w:val="0038320E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38320E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8320E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8320E"/>
    <w:rPr>
      <w:b/>
      <w:i/>
      <w:color w:val="FFFFFF" w:themeColor="background1"/>
      <w:shd w:val="clear" w:color="auto" w:fill="C0504D" w:themeFill="accent2"/>
    </w:rPr>
  </w:style>
  <w:style w:type="character" w:styleId="Emphaseple">
    <w:name w:val="Subtle Emphasis"/>
    <w:uiPriority w:val="19"/>
    <w:qFormat/>
    <w:rsid w:val="0038320E"/>
    <w:rPr>
      <w:i/>
    </w:rPr>
  </w:style>
  <w:style w:type="character" w:styleId="Emphaseintense">
    <w:name w:val="Intense Emphasis"/>
    <w:uiPriority w:val="21"/>
    <w:qFormat/>
    <w:rsid w:val="0038320E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38320E"/>
    <w:rPr>
      <w:b/>
    </w:rPr>
  </w:style>
  <w:style w:type="character" w:styleId="Rfrenceintense">
    <w:name w:val="Intense Reference"/>
    <w:uiPriority w:val="32"/>
    <w:qFormat/>
    <w:rsid w:val="0038320E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38320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8320E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38320E"/>
  </w:style>
  <w:style w:type="character" w:styleId="Textedelespacerserv">
    <w:name w:val="Placeholder Text"/>
    <w:basedOn w:val="Policepardfaut"/>
    <w:uiPriority w:val="99"/>
    <w:semiHidden/>
    <w:rsid w:val="00706702"/>
    <w:rPr>
      <w:color w:val="808080"/>
    </w:rPr>
  </w:style>
  <w:style w:type="paragraph" w:styleId="NormalWeb">
    <w:name w:val="Normal (Web)"/>
    <w:basedOn w:val="Normal"/>
    <w:uiPriority w:val="99"/>
    <w:unhideWhenUsed/>
    <w:rsid w:val="00706702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unhideWhenUsed/>
    <w:rsid w:val="009F2304"/>
    <w:rPr>
      <w:color w:val="0000FF"/>
      <w:u w:val="single"/>
    </w:rPr>
  </w:style>
  <w:style w:type="paragraph" w:customStyle="1" w:styleId="textetsa">
    <w:name w:val="texte tsa"/>
    <w:basedOn w:val="Normal"/>
    <w:rsid w:val="0099098B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99098B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A23E7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CC714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5D2CD3"/>
    <w:pPr>
      <w:ind w:left="708"/>
      <w:jc w:val="left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5D2CD3"/>
    <w:pPr>
      <w:widowControl w:val="0"/>
      <w:tabs>
        <w:tab w:val="num" w:pos="113"/>
        <w:tab w:val="left" w:pos="294"/>
      </w:tabs>
      <w:spacing w:before="120"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 w:val="24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5D2CD3"/>
    <w:rPr>
      <w:rFonts w:ascii="Arial" w:eastAsia="Times New Roman" w:hAnsi="Arial" w:cs="Times New Roman"/>
      <w:b/>
      <w:i w:val="0"/>
      <w:smallCaps w:val="0"/>
      <w:color w:val="FFFFFF" w:themeColor="background1"/>
      <w:spacing w:val="10"/>
      <w:sz w:val="24"/>
      <w:szCs w:val="24"/>
      <w:lang w:val="fr-FR" w:eastAsia="fr-FR" w:bidi="ar-SA"/>
    </w:rPr>
  </w:style>
  <w:style w:type="table" w:customStyle="1" w:styleId="Trameclaire-Accent11">
    <w:name w:val="Trame claire - Accent 11"/>
    <w:basedOn w:val="TableauNormal"/>
    <w:uiPriority w:val="60"/>
    <w:rsid w:val="00E9064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TexteTP">
    <w:name w:val="_Texte TP"/>
    <w:basedOn w:val="Normal"/>
    <w:link w:val="TexteTPCar"/>
    <w:rsid w:val="00B26650"/>
    <w:pPr>
      <w:tabs>
        <w:tab w:val="left" w:pos="990"/>
      </w:tabs>
      <w:ind w:left="567"/>
    </w:pPr>
    <w:rPr>
      <w:rFonts w:eastAsia="Times New Roman" w:cs="Times New Roman"/>
      <w:bCs/>
      <w:sz w:val="20"/>
      <w:lang w:eastAsia="fr-FR"/>
    </w:rPr>
  </w:style>
  <w:style w:type="character" w:customStyle="1" w:styleId="TexteTPCar">
    <w:name w:val="_Texte TP Car"/>
    <w:link w:val="TexteTP"/>
    <w:rsid w:val="00B26650"/>
    <w:rPr>
      <w:rFonts w:eastAsia="Times New Roman" w:cs="Times New Roman"/>
      <w:bCs/>
      <w:lang w:val="fr-FR"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locked/>
    <w:rsid w:val="00176068"/>
    <w:rPr>
      <w:sz w:val="22"/>
      <w:lang w:val="fr-FR"/>
    </w:rPr>
  </w:style>
  <w:style w:type="paragraph" w:styleId="TM1">
    <w:name w:val="toc 1"/>
    <w:basedOn w:val="Normal"/>
    <w:next w:val="Normal"/>
    <w:autoRedefine/>
    <w:uiPriority w:val="39"/>
    <w:unhideWhenUsed/>
    <w:rsid w:val="003673E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673E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3E6"/>
    <w:pPr>
      <w:spacing w:after="100"/>
      <w:ind w:left="440"/>
    </w:pPr>
  </w:style>
  <w:style w:type="paragraph" w:customStyle="1" w:styleId="Titre1docressources">
    <w:name w:val="Titre1_doc_ressources"/>
    <w:basedOn w:val="Paragraphedeliste"/>
    <w:qFormat/>
    <w:rsid w:val="00AD3A80"/>
    <w:pPr>
      <w:numPr>
        <w:numId w:val="7"/>
      </w:numPr>
      <w:pBdr>
        <w:top w:val="single" w:sz="4" w:space="1" w:color="auto"/>
        <w:bottom w:val="single" w:sz="4" w:space="1" w:color="auto"/>
      </w:pBdr>
      <w:shd w:val="clear" w:color="auto" w:fill="FFFF00"/>
      <w:spacing w:after="200" w:line="276" w:lineRule="auto"/>
    </w:pPr>
    <w:rPr>
      <w:rFonts w:eastAsiaTheme="minorHAnsi"/>
      <w:b/>
      <w:sz w:val="28"/>
      <w:szCs w:val="28"/>
      <w:lang w:bidi="ar-SA"/>
    </w:rPr>
  </w:style>
  <w:style w:type="paragraph" w:customStyle="1" w:styleId="Titre3docressources">
    <w:name w:val="Titre3_doc_ressources"/>
    <w:basedOn w:val="Titre1docressources"/>
    <w:next w:val="Titre1docressources"/>
    <w:qFormat/>
    <w:rsid w:val="00AD3A80"/>
    <w:pPr>
      <w:numPr>
        <w:ilvl w:val="2"/>
      </w:numPr>
      <w:pBdr>
        <w:top w:val="none" w:sz="0" w:space="0" w:color="auto"/>
        <w:bottom w:val="none" w:sz="0" w:space="0" w:color="auto"/>
      </w:pBdr>
      <w:shd w:val="clear" w:color="auto" w:fill="auto"/>
    </w:pPr>
    <w:rPr>
      <w:i/>
      <w:color w:val="76923C" w:themeColor="accent3" w:themeShade="BF"/>
      <w:u w:val="single"/>
    </w:rPr>
  </w:style>
  <w:style w:type="paragraph" w:customStyle="1" w:styleId="Titre2docressources">
    <w:name w:val="Titre2_doc_ressources"/>
    <w:basedOn w:val="Normal"/>
    <w:link w:val="Titre2docressourcesCar"/>
    <w:qFormat/>
    <w:rsid w:val="00AD3A80"/>
    <w:pPr>
      <w:numPr>
        <w:ilvl w:val="1"/>
        <w:numId w:val="7"/>
      </w:numPr>
      <w:spacing w:after="200" w:line="276" w:lineRule="auto"/>
    </w:pPr>
    <w:rPr>
      <w:rFonts w:eastAsiaTheme="minorHAnsi"/>
      <w:b/>
      <w:color w:val="548DD4" w:themeColor="text2" w:themeTint="99"/>
      <w:sz w:val="28"/>
      <w:szCs w:val="28"/>
      <w:u w:val="single"/>
      <w:lang w:bidi="ar-SA"/>
    </w:rPr>
  </w:style>
  <w:style w:type="character" w:customStyle="1" w:styleId="Titre2docressourcesCar">
    <w:name w:val="Titre2_doc_ressources Car"/>
    <w:basedOn w:val="Policepardfaut"/>
    <w:link w:val="Titre2docressources"/>
    <w:rsid w:val="00AD3A80"/>
    <w:rPr>
      <w:rFonts w:eastAsiaTheme="minorHAnsi"/>
      <w:b/>
      <w:color w:val="548DD4" w:themeColor="text2" w:themeTint="99"/>
      <w:sz w:val="28"/>
      <w:szCs w:val="28"/>
      <w:u w:val="single"/>
      <w:lang w:val="fr-FR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8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10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95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240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7078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216761">
          <w:marLeft w:val="126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3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4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9646">
          <w:marLeft w:val="54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36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5979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26264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5028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34688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13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5782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5237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33983">
          <w:marLeft w:val="1267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8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5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0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44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7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633CE0-6370-4F5B-8BEC-16F98DFB1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AC3EED5B.dotm</Template>
  <TotalTime>928</TotalTime>
  <Pages>7</Pages>
  <Words>384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de l'axe Emericc</vt:lpstr>
    </vt:vector>
  </TitlesOfParts>
  <Company/>
  <LinksUpToDate>false</LinksUpToDate>
  <CharactersWithSpaces>2496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de l'axe Emericc</dc:title>
  <dc:creator>Xavier Pessoles</dc:creator>
  <cp:lastModifiedBy>ADMIN1</cp:lastModifiedBy>
  <cp:revision>96</cp:revision>
  <cp:lastPrinted>2014-10-02T13:01:00Z</cp:lastPrinted>
  <dcterms:created xsi:type="dcterms:W3CDTF">2014-07-05T06:10:00Z</dcterms:created>
  <dcterms:modified xsi:type="dcterms:W3CDTF">2014-12-05T15:44:00Z</dcterms:modified>
</cp:coreProperties>
</file>