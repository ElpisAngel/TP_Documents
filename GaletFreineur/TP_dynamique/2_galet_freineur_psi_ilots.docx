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B190E4" w14:textId="77777777" w:rsidR="00C059CD" w:rsidRDefault="00C059CD" w:rsidP="00C059CD">
      <w:pPr>
        <w:pStyle w:val="cms10n"/>
        <w:spacing w:before="0" w:beforeAutospacing="0" w:after="0" w:afterAutospacing="0"/>
        <w:jc w:val="both"/>
        <w:rPr>
          <w:rFonts w:asciiTheme="minorHAnsi" w:hAnsiTheme="minorHAnsi" w:cs="Arial"/>
          <w:sz w:val="22"/>
          <w:szCs w:val="22"/>
        </w:rPr>
      </w:pPr>
    </w:p>
    <w:p w14:paraId="16107471" w14:textId="77777777" w:rsidR="00C059CD" w:rsidRPr="00C059CD" w:rsidRDefault="00C059CD" w:rsidP="00164F73">
      <w:pPr>
        <w:pStyle w:val="Paragraphedeliste"/>
        <w:numPr>
          <w:ilvl w:val="0"/>
          <w:numId w:val="17"/>
        </w:numPr>
        <w:jc w:val="both"/>
        <w:rPr>
          <w:rFonts w:asciiTheme="minorHAnsi" w:hAnsiTheme="minorHAnsi" w:cs="Arial"/>
          <w:b/>
          <w:bCs/>
          <w:iCs/>
          <w:color w:val="CC0000"/>
          <w:szCs w:val="22"/>
        </w:rPr>
      </w:pPr>
      <w:r w:rsidRPr="00C059CD">
        <w:rPr>
          <w:rFonts w:asciiTheme="minorHAnsi" w:hAnsiTheme="minorHAnsi" w:cs="Arial"/>
          <w:b/>
          <w:bCs/>
          <w:color w:val="FF0000"/>
          <w:szCs w:val="22"/>
          <w:u w:val="single"/>
        </w:rPr>
        <w:t xml:space="preserve">Présentation du </w:t>
      </w:r>
      <w:r>
        <w:rPr>
          <w:rFonts w:asciiTheme="minorHAnsi" w:hAnsiTheme="minorHAnsi" w:cs="Arial"/>
          <w:b/>
          <w:bCs/>
          <w:color w:val="FF0000"/>
          <w:szCs w:val="22"/>
          <w:u w:val="single"/>
        </w:rPr>
        <w:t>TP</w:t>
      </w:r>
    </w:p>
    <w:p w14:paraId="104FBF09" w14:textId="77777777" w:rsidR="00C059CD" w:rsidRDefault="00C059CD" w:rsidP="00C059CD">
      <w:pPr>
        <w:pStyle w:val="cms10n"/>
        <w:spacing w:before="0" w:beforeAutospacing="0" w:after="0" w:afterAutospacing="0"/>
        <w:jc w:val="both"/>
        <w:rPr>
          <w:rFonts w:asciiTheme="minorHAnsi" w:hAnsiTheme="minorHAnsi" w:cs="Arial"/>
          <w:b/>
          <w:color w:val="00B050"/>
          <w:sz w:val="22"/>
          <w:szCs w:val="22"/>
          <w:u w:val="single"/>
        </w:rPr>
      </w:pPr>
    </w:p>
    <w:p w14:paraId="5E6087A5" w14:textId="77777777" w:rsidR="00C059CD" w:rsidRDefault="00C059CD" w:rsidP="00C059CD">
      <w:pPr>
        <w:pStyle w:val="cms10n"/>
        <w:numPr>
          <w:ilvl w:val="0"/>
          <w:numId w:val="8"/>
        </w:numPr>
        <w:spacing w:before="0" w:beforeAutospacing="0" w:after="0" w:afterAutospacing="0"/>
        <w:jc w:val="both"/>
        <w:rPr>
          <w:rFonts w:asciiTheme="minorHAnsi" w:hAnsiTheme="minorHAnsi" w:cs="Arial"/>
          <w:b/>
          <w:color w:val="00B050"/>
          <w:sz w:val="22"/>
          <w:szCs w:val="22"/>
          <w:u w:val="single"/>
        </w:rPr>
      </w:pPr>
      <w:r>
        <w:rPr>
          <w:rFonts w:asciiTheme="minorHAnsi" w:hAnsiTheme="minorHAnsi" w:cs="Arial"/>
          <w:b/>
          <w:color w:val="00B050"/>
          <w:sz w:val="22"/>
          <w:szCs w:val="22"/>
          <w:u w:val="single"/>
        </w:rPr>
        <w:t>Problème technique</w:t>
      </w:r>
    </w:p>
    <w:p w14:paraId="3840BACE" w14:textId="77777777" w:rsidR="00C059CD" w:rsidRDefault="00C059CD" w:rsidP="00696367">
      <w:pPr>
        <w:jc w:val="both"/>
        <w:rPr>
          <w:rFonts w:asciiTheme="minorHAnsi" w:hAnsiTheme="minorHAnsi" w:cs="Arial"/>
          <w:b/>
          <w:bCs/>
          <w:iCs/>
          <w:color w:val="CC0000"/>
          <w:szCs w:val="22"/>
        </w:rPr>
      </w:pPr>
    </w:p>
    <w:p w14:paraId="264B3FF6" w14:textId="77777777" w:rsidR="00E05F1E" w:rsidRDefault="006352E3" w:rsidP="00B327EF">
      <w:pPr>
        <w:jc w:val="both"/>
        <w:rPr>
          <w:rFonts w:asciiTheme="minorHAnsi" w:hAnsiTheme="minorHAnsi" w:cs="Arial"/>
          <w:b/>
          <w:i/>
          <w:color w:val="000000"/>
          <w:sz w:val="20"/>
          <w:szCs w:val="20"/>
        </w:rPr>
      </w:pPr>
      <w:r>
        <w:rPr>
          <w:rFonts w:asciiTheme="minorHAnsi" w:hAnsiTheme="minorHAnsi" w:cs="Arial"/>
          <w:b/>
          <w:i/>
          <w:color w:val="000000"/>
          <w:sz w:val="20"/>
          <w:szCs w:val="20"/>
        </w:rPr>
        <w:t xml:space="preserve">Modéliser le comportement dynamique d’un système en discuter </w:t>
      </w:r>
      <w:proofErr w:type="gramStart"/>
      <w:r>
        <w:rPr>
          <w:rFonts w:asciiTheme="minorHAnsi" w:hAnsiTheme="minorHAnsi" w:cs="Arial"/>
          <w:b/>
          <w:i/>
          <w:color w:val="000000"/>
          <w:sz w:val="20"/>
          <w:szCs w:val="20"/>
        </w:rPr>
        <w:t>des hypothèse formulées</w:t>
      </w:r>
      <w:proofErr w:type="gramEnd"/>
      <w:r>
        <w:rPr>
          <w:rFonts w:asciiTheme="minorHAnsi" w:hAnsiTheme="minorHAnsi" w:cs="Arial"/>
          <w:b/>
          <w:i/>
          <w:color w:val="000000"/>
          <w:sz w:val="20"/>
          <w:szCs w:val="20"/>
        </w:rPr>
        <w:t xml:space="preserve"> et estimer les écarts avec les performances attendues</w:t>
      </w:r>
    </w:p>
    <w:p w14:paraId="2FE19304" w14:textId="77777777" w:rsidR="00C059CD" w:rsidRDefault="00C059CD" w:rsidP="00C059CD">
      <w:pPr>
        <w:pStyle w:val="cms10n"/>
        <w:spacing w:before="0" w:beforeAutospacing="0" w:after="0" w:afterAutospacing="0"/>
        <w:jc w:val="both"/>
        <w:rPr>
          <w:rFonts w:asciiTheme="minorHAnsi" w:hAnsiTheme="minorHAnsi" w:cs="Arial"/>
          <w:b/>
          <w:color w:val="00B050"/>
          <w:sz w:val="22"/>
          <w:szCs w:val="22"/>
          <w:u w:val="single"/>
        </w:rPr>
      </w:pPr>
    </w:p>
    <w:p w14:paraId="7BD1C156" w14:textId="77777777" w:rsidR="00C059CD" w:rsidRDefault="00C059CD" w:rsidP="00C059CD">
      <w:pPr>
        <w:pStyle w:val="cms10n"/>
        <w:numPr>
          <w:ilvl w:val="0"/>
          <w:numId w:val="8"/>
        </w:numPr>
        <w:spacing w:before="0" w:beforeAutospacing="0" w:after="0" w:afterAutospacing="0"/>
        <w:jc w:val="both"/>
        <w:rPr>
          <w:rFonts w:asciiTheme="minorHAnsi" w:hAnsiTheme="minorHAnsi" w:cs="Arial"/>
          <w:b/>
          <w:color w:val="00B050"/>
          <w:sz w:val="22"/>
          <w:szCs w:val="22"/>
          <w:u w:val="single"/>
        </w:rPr>
      </w:pPr>
      <w:r>
        <w:rPr>
          <w:rFonts w:asciiTheme="minorHAnsi" w:hAnsiTheme="minorHAnsi" w:cs="Arial"/>
          <w:b/>
          <w:color w:val="00B050"/>
          <w:sz w:val="22"/>
          <w:szCs w:val="22"/>
          <w:u w:val="single"/>
        </w:rPr>
        <w:t>Compétences visées</w:t>
      </w:r>
    </w:p>
    <w:p w14:paraId="38F30BFC" w14:textId="77777777" w:rsidR="00C059CD" w:rsidRPr="00B327EF" w:rsidRDefault="00C059CD" w:rsidP="00B327EF">
      <w:pPr>
        <w:jc w:val="both"/>
        <w:rPr>
          <w:rFonts w:asciiTheme="minorHAnsi" w:hAnsiTheme="minorHAnsi" w:cs="Arial"/>
          <w:b/>
          <w:i/>
          <w:color w:val="000000"/>
          <w:sz w:val="20"/>
          <w:szCs w:val="20"/>
        </w:rPr>
      </w:pPr>
    </w:p>
    <w:p w14:paraId="5F1F933E" w14:textId="77777777" w:rsidR="00467FD1" w:rsidRPr="00467FD1" w:rsidRDefault="00B327EF" w:rsidP="009750D4">
      <w:pPr>
        <w:pStyle w:val="Paragraphedeliste"/>
        <w:numPr>
          <w:ilvl w:val="0"/>
          <w:numId w:val="9"/>
        </w:numPr>
        <w:jc w:val="both"/>
        <w:rPr>
          <w:rFonts w:asciiTheme="minorHAnsi" w:hAnsiTheme="minorHAnsi" w:cs="Arial"/>
          <w:szCs w:val="22"/>
        </w:rPr>
      </w:pPr>
      <w:r w:rsidRPr="00F957BB">
        <w:rPr>
          <w:rFonts w:asciiTheme="minorHAnsi" w:hAnsiTheme="minorHAnsi" w:cs="Arial"/>
          <w:b/>
          <w:szCs w:val="22"/>
        </w:rPr>
        <w:t>Analyser</w:t>
      </w:r>
      <w:r>
        <w:rPr>
          <w:rFonts w:asciiTheme="minorHAnsi" w:hAnsiTheme="minorHAnsi" w:cs="Arial"/>
          <w:szCs w:val="22"/>
        </w:rPr>
        <w:t xml:space="preserve"> les solution</w:t>
      </w:r>
      <w:r w:rsidR="00F957BB">
        <w:rPr>
          <w:rFonts w:asciiTheme="minorHAnsi" w:hAnsiTheme="minorHAnsi" w:cs="Arial"/>
          <w:szCs w:val="22"/>
        </w:rPr>
        <w:t>s</w:t>
      </w:r>
      <w:r>
        <w:rPr>
          <w:rFonts w:asciiTheme="minorHAnsi" w:hAnsiTheme="minorHAnsi" w:cs="Arial"/>
          <w:szCs w:val="22"/>
        </w:rPr>
        <w:t xml:space="preserve"> technologiques associées à un système</w:t>
      </w:r>
      <w:r w:rsidR="00467FD1">
        <w:rPr>
          <w:rFonts w:asciiTheme="minorHAnsi" w:hAnsiTheme="minorHAnsi" w:cs="Arial"/>
          <w:szCs w:val="22"/>
        </w:rPr>
        <w:t>.</w:t>
      </w:r>
    </w:p>
    <w:p w14:paraId="5960A36A" w14:textId="77777777" w:rsidR="00CB43D0" w:rsidRDefault="00CB43D0" w:rsidP="009750D4">
      <w:pPr>
        <w:pStyle w:val="Paragraphedeliste"/>
        <w:numPr>
          <w:ilvl w:val="0"/>
          <w:numId w:val="9"/>
        </w:numPr>
        <w:rPr>
          <w:rFonts w:asciiTheme="minorHAnsi" w:hAnsiTheme="minorHAnsi" w:cs="Arial"/>
          <w:szCs w:val="22"/>
        </w:rPr>
      </w:pPr>
      <w:r w:rsidRPr="00847835">
        <w:rPr>
          <w:rFonts w:asciiTheme="minorHAnsi" w:hAnsiTheme="minorHAnsi" w:cs="Arial"/>
          <w:b/>
          <w:szCs w:val="22"/>
        </w:rPr>
        <w:t>Modéliser</w:t>
      </w:r>
      <w:r w:rsidR="006352E3">
        <w:rPr>
          <w:rFonts w:asciiTheme="minorHAnsi" w:hAnsiTheme="minorHAnsi" w:cs="Arial"/>
          <w:szCs w:val="22"/>
        </w:rPr>
        <w:t xml:space="preserve"> le comportement dynamique d’un système</w:t>
      </w:r>
      <w:r w:rsidR="00E84496">
        <w:rPr>
          <w:rFonts w:asciiTheme="minorHAnsi" w:hAnsiTheme="minorHAnsi" w:cs="Arial"/>
          <w:szCs w:val="22"/>
        </w:rPr>
        <w:t>.</w:t>
      </w:r>
    </w:p>
    <w:p w14:paraId="6B69F6F1" w14:textId="77777777" w:rsidR="00F957BB" w:rsidRDefault="00F957BB" w:rsidP="009750D4">
      <w:pPr>
        <w:pStyle w:val="Paragraphedeliste"/>
        <w:numPr>
          <w:ilvl w:val="0"/>
          <w:numId w:val="9"/>
        </w:numPr>
        <w:rPr>
          <w:rFonts w:asciiTheme="minorHAnsi" w:hAnsiTheme="minorHAnsi" w:cs="Arial"/>
          <w:szCs w:val="22"/>
        </w:rPr>
      </w:pPr>
      <w:r>
        <w:rPr>
          <w:rFonts w:asciiTheme="minorHAnsi" w:hAnsiTheme="minorHAnsi" w:cs="Arial"/>
          <w:b/>
          <w:szCs w:val="22"/>
        </w:rPr>
        <w:t xml:space="preserve">Analyser </w:t>
      </w:r>
      <w:r w:rsidR="006352E3">
        <w:rPr>
          <w:rFonts w:asciiTheme="minorHAnsi" w:hAnsiTheme="minorHAnsi" w:cs="Arial"/>
          <w:b/>
          <w:szCs w:val="22"/>
        </w:rPr>
        <w:t>les résultats expérimentaux</w:t>
      </w:r>
      <w:r>
        <w:rPr>
          <w:rFonts w:asciiTheme="minorHAnsi" w:hAnsiTheme="minorHAnsi" w:cs="Arial"/>
          <w:b/>
          <w:szCs w:val="22"/>
        </w:rPr>
        <w:t>.</w:t>
      </w:r>
    </w:p>
    <w:p w14:paraId="5B3368CB" w14:textId="77777777" w:rsidR="00B327EF" w:rsidRPr="006352E3" w:rsidRDefault="00B327EF" w:rsidP="00C059CD">
      <w:pPr>
        <w:pStyle w:val="Paragraphedeliste"/>
        <w:numPr>
          <w:ilvl w:val="0"/>
          <w:numId w:val="9"/>
        </w:numPr>
        <w:rPr>
          <w:rFonts w:asciiTheme="minorHAnsi" w:hAnsiTheme="minorHAnsi" w:cs="Arial"/>
          <w:szCs w:val="22"/>
        </w:rPr>
      </w:pPr>
      <w:r>
        <w:rPr>
          <w:rFonts w:asciiTheme="minorHAnsi" w:hAnsiTheme="minorHAnsi"/>
          <w:b/>
          <w:color w:val="000000"/>
          <w:szCs w:val="22"/>
        </w:rPr>
        <w:t>Prévoir la Résolution d’</w:t>
      </w:r>
      <w:r w:rsidR="00F76F46">
        <w:rPr>
          <w:rFonts w:asciiTheme="minorHAnsi" w:hAnsiTheme="minorHAnsi"/>
          <w:color w:val="000000"/>
          <w:szCs w:val="22"/>
        </w:rPr>
        <w:t xml:space="preserve">un problème de </w:t>
      </w:r>
      <w:r w:rsidR="006352E3">
        <w:rPr>
          <w:rFonts w:asciiTheme="minorHAnsi" w:hAnsiTheme="minorHAnsi"/>
          <w:color w:val="000000"/>
          <w:szCs w:val="22"/>
        </w:rPr>
        <w:t>dynamique</w:t>
      </w:r>
      <w:r w:rsidR="002774B4">
        <w:rPr>
          <w:rFonts w:asciiTheme="minorHAnsi" w:hAnsiTheme="minorHAnsi"/>
          <w:color w:val="000000"/>
          <w:szCs w:val="22"/>
        </w:rPr>
        <w:t>.</w:t>
      </w:r>
    </w:p>
    <w:p w14:paraId="5E482DA7" w14:textId="77777777" w:rsidR="006352E3" w:rsidRPr="00C059CD" w:rsidRDefault="006352E3" w:rsidP="00C059CD">
      <w:pPr>
        <w:pStyle w:val="Paragraphedeliste"/>
        <w:numPr>
          <w:ilvl w:val="0"/>
          <w:numId w:val="9"/>
        </w:numPr>
        <w:rPr>
          <w:rFonts w:asciiTheme="minorHAnsi" w:hAnsiTheme="minorHAnsi" w:cs="Arial"/>
          <w:szCs w:val="22"/>
        </w:rPr>
      </w:pPr>
      <w:r>
        <w:rPr>
          <w:rFonts w:asciiTheme="minorHAnsi" w:hAnsiTheme="minorHAnsi"/>
          <w:b/>
          <w:color w:val="000000"/>
          <w:szCs w:val="22"/>
        </w:rPr>
        <w:t>Analyser les écarts entre performances simulées, réelles et attendues</w:t>
      </w:r>
    </w:p>
    <w:p w14:paraId="120C4DD1" w14:textId="77777777" w:rsidR="00C059CD" w:rsidRDefault="00C059CD" w:rsidP="00C059CD">
      <w:pPr>
        <w:pStyle w:val="cms10n"/>
        <w:spacing w:before="0" w:beforeAutospacing="0" w:after="0" w:afterAutospacing="0"/>
        <w:jc w:val="both"/>
        <w:rPr>
          <w:rFonts w:asciiTheme="minorHAnsi" w:hAnsiTheme="minorHAnsi" w:cs="Arial"/>
          <w:b/>
          <w:color w:val="00B050"/>
          <w:sz w:val="22"/>
          <w:szCs w:val="22"/>
          <w:u w:val="single"/>
        </w:rPr>
      </w:pPr>
    </w:p>
    <w:p w14:paraId="7D11FED9" w14:textId="77777777" w:rsidR="00C059CD" w:rsidRDefault="00C059CD" w:rsidP="00C059CD">
      <w:pPr>
        <w:pStyle w:val="cms10n"/>
        <w:numPr>
          <w:ilvl w:val="0"/>
          <w:numId w:val="8"/>
        </w:numPr>
        <w:spacing w:before="0" w:beforeAutospacing="0" w:after="0" w:afterAutospacing="0"/>
        <w:jc w:val="both"/>
        <w:rPr>
          <w:rFonts w:asciiTheme="minorHAnsi" w:hAnsiTheme="minorHAnsi" w:cs="Arial"/>
          <w:b/>
          <w:color w:val="00B050"/>
          <w:sz w:val="22"/>
          <w:szCs w:val="22"/>
          <w:u w:val="single"/>
        </w:rPr>
      </w:pPr>
      <w:proofErr w:type="spellStart"/>
      <w:r>
        <w:rPr>
          <w:rFonts w:asciiTheme="minorHAnsi" w:hAnsiTheme="minorHAnsi" w:cs="Arial"/>
          <w:b/>
          <w:color w:val="00B050"/>
          <w:sz w:val="22"/>
          <w:szCs w:val="22"/>
          <w:u w:val="single"/>
        </w:rPr>
        <w:t>Pré-requis</w:t>
      </w:r>
      <w:proofErr w:type="spellEnd"/>
    </w:p>
    <w:p w14:paraId="366AC651" w14:textId="77777777" w:rsidR="00C059CD" w:rsidRDefault="00C059CD" w:rsidP="00C059CD">
      <w:pPr>
        <w:pStyle w:val="Paragraphedeliste"/>
        <w:jc w:val="both"/>
        <w:rPr>
          <w:rFonts w:asciiTheme="minorHAnsi" w:hAnsiTheme="minorHAnsi" w:cs="Arial"/>
          <w:color w:val="000000"/>
          <w:szCs w:val="22"/>
        </w:rPr>
      </w:pPr>
    </w:p>
    <w:p w14:paraId="3946D217" w14:textId="6260E95E" w:rsidR="009F7647" w:rsidRDefault="00AE3E31" w:rsidP="009750D4">
      <w:pPr>
        <w:pStyle w:val="Paragraphedeliste"/>
        <w:numPr>
          <w:ilvl w:val="0"/>
          <w:numId w:val="10"/>
        </w:numPr>
        <w:jc w:val="both"/>
        <w:rPr>
          <w:rFonts w:asciiTheme="minorHAnsi" w:hAnsiTheme="minorHAnsi" w:cs="Arial"/>
          <w:color w:val="000000"/>
          <w:szCs w:val="22"/>
        </w:rPr>
      </w:pPr>
      <w:r>
        <w:rPr>
          <w:rFonts w:asciiTheme="minorHAnsi" w:hAnsiTheme="minorHAnsi" w:cs="Arial"/>
          <w:color w:val="000000"/>
          <w:szCs w:val="22"/>
        </w:rPr>
        <w:t>P</w:t>
      </w:r>
      <w:r w:rsidR="009F7647" w:rsidRPr="00E95426">
        <w:rPr>
          <w:rFonts w:asciiTheme="minorHAnsi" w:hAnsiTheme="minorHAnsi" w:cs="Arial"/>
          <w:color w:val="000000"/>
          <w:szCs w:val="22"/>
        </w:rPr>
        <w:t xml:space="preserve">rogramme </w:t>
      </w:r>
      <w:r w:rsidR="00CB43D0">
        <w:rPr>
          <w:rFonts w:asciiTheme="minorHAnsi" w:hAnsiTheme="minorHAnsi" w:cs="Arial"/>
          <w:color w:val="000000"/>
          <w:szCs w:val="22"/>
        </w:rPr>
        <w:t xml:space="preserve">de </w:t>
      </w:r>
      <w:r w:rsidR="00A37B11">
        <w:rPr>
          <w:rFonts w:asciiTheme="minorHAnsi" w:hAnsiTheme="minorHAnsi" w:cs="Arial"/>
          <w:color w:val="000000"/>
          <w:szCs w:val="22"/>
        </w:rPr>
        <w:t>dynamique des solides</w:t>
      </w:r>
      <w:r w:rsidR="00CB43D0">
        <w:rPr>
          <w:rFonts w:asciiTheme="minorHAnsi" w:hAnsiTheme="minorHAnsi" w:cs="Arial"/>
          <w:color w:val="000000"/>
          <w:szCs w:val="22"/>
        </w:rPr>
        <w:t>.</w:t>
      </w:r>
    </w:p>
    <w:p w14:paraId="6CF68CD3" w14:textId="3838F0EB" w:rsidR="00C059CD" w:rsidRPr="00C059CD" w:rsidRDefault="00B327EF" w:rsidP="00696367">
      <w:pPr>
        <w:pStyle w:val="Paragraphedeliste"/>
        <w:numPr>
          <w:ilvl w:val="0"/>
          <w:numId w:val="10"/>
        </w:numPr>
        <w:jc w:val="both"/>
        <w:rPr>
          <w:rFonts w:asciiTheme="minorHAnsi" w:hAnsiTheme="minorHAnsi" w:cs="Arial"/>
          <w:color w:val="000000"/>
          <w:szCs w:val="22"/>
        </w:rPr>
      </w:pPr>
      <w:r>
        <w:rPr>
          <w:rFonts w:asciiTheme="minorHAnsi" w:hAnsiTheme="minorHAnsi" w:cs="Arial"/>
          <w:color w:val="000000"/>
          <w:szCs w:val="22"/>
        </w:rPr>
        <w:t xml:space="preserve">Utilisation </w:t>
      </w:r>
      <w:r w:rsidR="00524320">
        <w:rPr>
          <w:rFonts w:asciiTheme="minorHAnsi" w:hAnsiTheme="minorHAnsi" w:cs="Arial"/>
          <w:color w:val="000000"/>
          <w:szCs w:val="22"/>
        </w:rPr>
        <w:t>de python.</w:t>
      </w:r>
    </w:p>
    <w:p w14:paraId="49857E00" w14:textId="77777777" w:rsidR="00C059CD" w:rsidRDefault="00C059CD" w:rsidP="00C059CD">
      <w:pPr>
        <w:pStyle w:val="cms10n"/>
        <w:spacing w:before="0" w:beforeAutospacing="0" w:after="0" w:afterAutospacing="0"/>
        <w:jc w:val="both"/>
        <w:rPr>
          <w:rFonts w:asciiTheme="minorHAnsi" w:hAnsiTheme="minorHAnsi" w:cs="Arial"/>
          <w:b/>
          <w:color w:val="00B050"/>
          <w:sz w:val="22"/>
          <w:szCs w:val="22"/>
          <w:u w:val="single"/>
        </w:rPr>
      </w:pPr>
    </w:p>
    <w:p w14:paraId="213FAFE0" w14:textId="316CED74" w:rsidR="009F7647" w:rsidRPr="00C059CD" w:rsidRDefault="00C059CD" w:rsidP="00696367">
      <w:pPr>
        <w:pStyle w:val="cms10n"/>
        <w:numPr>
          <w:ilvl w:val="0"/>
          <w:numId w:val="8"/>
        </w:numPr>
        <w:spacing w:before="0" w:beforeAutospacing="0" w:after="0" w:afterAutospacing="0"/>
        <w:jc w:val="both"/>
        <w:rPr>
          <w:rFonts w:asciiTheme="minorHAnsi" w:hAnsiTheme="minorHAnsi" w:cs="Arial"/>
          <w:b/>
          <w:color w:val="00B050"/>
          <w:sz w:val="22"/>
          <w:szCs w:val="22"/>
          <w:u w:val="single"/>
        </w:rPr>
      </w:pPr>
      <w:r>
        <w:rPr>
          <w:rFonts w:asciiTheme="minorHAnsi" w:hAnsiTheme="minorHAnsi" w:cs="Arial"/>
          <w:b/>
          <w:color w:val="00B050"/>
          <w:sz w:val="22"/>
          <w:szCs w:val="22"/>
          <w:u w:val="single"/>
        </w:rPr>
        <w:t>Matériel utilisé</w:t>
      </w:r>
    </w:p>
    <w:tbl>
      <w:tblPr>
        <w:tblStyle w:val="Grill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6"/>
        <w:gridCol w:w="4606"/>
      </w:tblGrid>
      <w:tr w:rsidR="006655F4" w14:paraId="50163096" w14:textId="77777777" w:rsidTr="006655F4">
        <w:tc>
          <w:tcPr>
            <w:tcW w:w="4606" w:type="dxa"/>
            <w:vAlign w:val="center"/>
          </w:tcPr>
          <w:p w14:paraId="234AF11B" w14:textId="6D293498" w:rsidR="006655F4" w:rsidRDefault="00A1453F" w:rsidP="009750D4">
            <w:pPr>
              <w:pStyle w:val="Paragraphedeliste"/>
              <w:numPr>
                <w:ilvl w:val="0"/>
                <w:numId w:val="11"/>
              </w:numPr>
              <w:rPr>
                <w:rFonts w:asciiTheme="minorHAnsi" w:hAnsiTheme="minorHAnsi" w:cs="Arial"/>
                <w:color w:val="000000"/>
                <w:szCs w:val="22"/>
              </w:rPr>
            </w:pPr>
            <w:r>
              <w:rPr>
                <w:rFonts w:asciiTheme="minorHAnsi" w:hAnsiTheme="minorHAnsi" w:cs="Arial"/>
                <w:color w:val="000000"/>
                <w:szCs w:val="22"/>
              </w:rPr>
              <w:t>Système</w:t>
            </w:r>
            <w:r w:rsidR="00524320">
              <w:rPr>
                <w:rFonts w:asciiTheme="minorHAnsi" w:hAnsiTheme="minorHAnsi" w:cs="Arial"/>
                <w:color w:val="000000"/>
                <w:szCs w:val="22"/>
              </w:rPr>
              <w:t xml:space="preserve"> galet freineur</w:t>
            </w:r>
            <w:r w:rsidR="00673BF6">
              <w:rPr>
                <w:rFonts w:asciiTheme="minorHAnsi" w:hAnsiTheme="minorHAnsi" w:cs="Arial"/>
                <w:color w:val="000000"/>
                <w:szCs w:val="22"/>
              </w:rPr>
              <w:t>;</w:t>
            </w:r>
          </w:p>
          <w:p w14:paraId="454B5E31" w14:textId="5F4EE1FC" w:rsidR="00183E2B" w:rsidRDefault="00D77DDC" w:rsidP="009750D4">
            <w:pPr>
              <w:pStyle w:val="Paragraphedeliste"/>
              <w:numPr>
                <w:ilvl w:val="0"/>
                <w:numId w:val="11"/>
              </w:numPr>
              <w:rPr>
                <w:rFonts w:asciiTheme="minorHAnsi" w:hAnsiTheme="minorHAnsi" w:cs="Arial"/>
                <w:color w:val="000000"/>
                <w:szCs w:val="22"/>
              </w:rPr>
            </w:pPr>
            <w:r>
              <w:rPr>
                <w:rFonts w:asciiTheme="minorHAnsi" w:hAnsiTheme="minorHAnsi" w:cs="Arial"/>
                <w:color w:val="000000"/>
                <w:szCs w:val="22"/>
              </w:rPr>
              <w:t>o</w:t>
            </w:r>
            <w:r w:rsidR="00C93F19">
              <w:rPr>
                <w:rFonts w:asciiTheme="minorHAnsi" w:hAnsiTheme="minorHAnsi" w:cs="Arial"/>
                <w:color w:val="000000"/>
                <w:szCs w:val="22"/>
              </w:rPr>
              <w:t>rdinateur avec logiciel de commande et d’acquisition</w:t>
            </w:r>
            <w:r w:rsidR="00673BF6">
              <w:rPr>
                <w:rFonts w:asciiTheme="minorHAnsi" w:hAnsiTheme="minorHAnsi" w:cs="Arial"/>
                <w:color w:val="000000"/>
                <w:szCs w:val="22"/>
              </w:rPr>
              <w:t> ;</w:t>
            </w:r>
          </w:p>
          <w:p w14:paraId="77695730" w14:textId="5DE1B110" w:rsidR="00B327EF" w:rsidRDefault="00524320" w:rsidP="009750D4">
            <w:pPr>
              <w:pStyle w:val="Paragraphedeliste"/>
              <w:numPr>
                <w:ilvl w:val="0"/>
                <w:numId w:val="11"/>
              </w:numPr>
              <w:rPr>
                <w:rFonts w:asciiTheme="minorHAnsi" w:hAnsiTheme="minorHAnsi" w:cs="Arial"/>
                <w:color w:val="000000"/>
                <w:szCs w:val="22"/>
              </w:rPr>
            </w:pPr>
            <w:proofErr w:type="spellStart"/>
            <w:r>
              <w:rPr>
                <w:rFonts w:asciiTheme="minorHAnsi" w:hAnsiTheme="minorHAnsi" w:cs="Arial"/>
                <w:color w:val="000000"/>
                <w:szCs w:val="22"/>
              </w:rPr>
              <w:t>Pyzo</w:t>
            </w:r>
            <w:proofErr w:type="spellEnd"/>
            <w:r>
              <w:rPr>
                <w:rFonts w:asciiTheme="minorHAnsi" w:hAnsiTheme="minorHAnsi" w:cs="Arial"/>
                <w:color w:val="000000"/>
                <w:szCs w:val="22"/>
              </w:rPr>
              <w:t xml:space="preserve"> avec python 3</w:t>
            </w:r>
            <w:r w:rsidR="00673BF6">
              <w:rPr>
                <w:rFonts w:asciiTheme="minorHAnsi" w:hAnsiTheme="minorHAnsi" w:cs="Arial"/>
                <w:color w:val="000000"/>
                <w:szCs w:val="22"/>
              </w:rPr>
              <w:t>.</w:t>
            </w:r>
          </w:p>
          <w:p w14:paraId="1F42C107" w14:textId="77777777" w:rsidR="006655F4" w:rsidRDefault="006655F4" w:rsidP="00183E2B">
            <w:pPr>
              <w:pStyle w:val="Paragraphedeliste"/>
              <w:rPr>
                <w:rFonts w:asciiTheme="minorHAnsi" w:hAnsiTheme="minorHAnsi" w:cs="Arial"/>
                <w:color w:val="000000"/>
                <w:szCs w:val="22"/>
              </w:rPr>
            </w:pPr>
          </w:p>
        </w:tc>
        <w:tc>
          <w:tcPr>
            <w:tcW w:w="4606" w:type="dxa"/>
            <w:vAlign w:val="center"/>
          </w:tcPr>
          <w:p w14:paraId="5EF3F54B" w14:textId="6CF87C8F" w:rsidR="006655F4" w:rsidRDefault="00524320" w:rsidP="006655F4">
            <w:pPr>
              <w:jc w:val="center"/>
              <w:rPr>
                <w:rFonts w:asciiTheme="minorHAnsi" w:hAnsiTheme="minorHAnsi" w:cs="Arial"/>
                <w:color w:val="000000"/>
                <w:szCs w:val="22"/>
              </w:rPr>
            </w:pPr>
            <w:r>
              <w:rPr>
                <w:noProof/>
              </w:rPr>
              <w:drawing>
                <wp:inline distT="0" distB="0" distL="0" distR="0" wp14:anchorId="13CF7B47" wp14:editId="19B91A0D">
                  <wp:extent cx="2038709" cy="1302460"/>
                  <wp:effectExtent l="0" t="0" r="0" b="0"/>
                  <wp:docPr id="15" name="Picture 25"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 descr="Image1"/>
                          <pic:cNvPicPr>
                            <a:picLocks noChangeAspect="1" noChangeArrowheads="1"/>
                          </pic:cNvPicPr>
                        </pic:nvPicPr>
                        <pic:blipFill>
                          <a:blip r:embed="rId9">
                            <a:extLst>
                              <a:ext uri="{28A0092B-C50C-407E-A947-70E740481C1C}">
                                <a14:useLocalDpi xmlns:a14="http://schemas.microsoft.com/office/drawing/2010/main" val="0"/>
                              </a:ext>
                            </a:extLst>
                          </a:blip>
                          <a:srcRect l="5600" t="6665" r="3442" b="8894"/>
                          <a:stretch>
                            <a:fillRect/>
                          </a:stretch>
                        </pic:blipFill>
                        <pic:spPr bwMode="auto">
                          <a:xfrm>
                            <a:off x="0" y="0"/>
                            <a:ext cx="2038709" cy="13024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bl>
    <w:p w14:paraId="7E52CB5F" w14:textId="77777777" w:rsidR="00E95426" w:rsidRPr="00F32943" w:rsidRDefault="00E95426" w:rsidP="00696367">
      <w:pPr>
        <w:jc w:val="both"/>
        <w:rPr>
          <w:rFonts w:asciiTheme="minorHAnsi" w:hAnsiTheme="minorHAnsi" w:cs="Arial"/>
          <w:color w:val="000000"/>
          <w:szCs w:val="22"/>
        </w:rPr>
      </w:pPr>
    </w:p>
    <w:p w14:paraId="4950F665" w14:textId="77777777" w:rsidR="004168AD" w:rsidRPr="00130E36" w:rsidRDefault="009F7647" w:rsidP="004168AD">
      <w:pPr>
        <w:pStyle w:val="Paragraphedeliste"/>
        <w:numPr>
          <w:ilvl w:val="0"/>
          <w:numId w:val="8"/>
        </w:numPr>
        <w:jc w:val="both"/>
        <w:rPr>
          <w:rFonts w:asciiTheme="minorHAnsi" w:hAnsiTheme="minorHAnsi" w:cs="Arial"/>
          <w:b/>
          <w:bCs/>
          <w:iCs/>
          <w:color w:val="9BBB59" w:themeColor="accent3"/>
          <w:szCs w:val="22"/>
          <w:u w:val="single"/>
        </w:rPr>
      </w:pPr>
      <w:r w:rsidRPr="00F32943">
        <w:rPr>
          <w:rFonts w:asciiTheme="minorHAnsi" w:hAnsiTheme="minorHAnsi" w:cs="Arial"/>
          <w:color w:val="000000"/>
          <w:szCs w:val="22"/>
        </w:rPr>
        <w:t> </w:t>
      </w:r>
      <w:r w:rsidR="004168AD">
        <w:rPr>
          <w:rFonts w:asciiTheme="minorHAnsi" w:hAnsiTheme="minorHAnsi" w:cs="Arial"/>
          <w:b/>
          <w:bCs/>
          <w:iCs/>
          <w:color w:val="9BBB59" w:themeColor="accent3"/>
          <w:szCs w:val="22"/>
          <w:u w:val="single"/>
        </w:rPr>
        <w:t>Différents rôles</w:t>
      </w:r>
    </w:p>
    <w:p w14:paraId="42095656" w14:textId="77777777" w:rsidR="004168AD" w:rsidRPr="00E83E6B" w:rsidRDefault="004168AD" w:rsidP="004168AD">
      <w:pPr>
        <w:pStyle w:val="En-tte"/>
        <w:jc w:val="both"/>
        <w:rPr>
          <w:rFonts w:asciiTheme="minorHAnsi" w:hAnsiTheme="minorHAnsi"/>
          <w:b/>
          <w:color w:val="FF0000"/>
          <w:szCs w:val="22"/>
        </w:rPr>
      </w:pPr>
    </w:p>
    <w:p w14:paraId="7B41EC51" w14:textId="40D7E2AE" w:rsidR="004168AD" w:rsidRPr="00A4156C" w:rsidRDefault="004168AD" w:rsidP="004168AD">
      <w:pPr>
        <w:pStyle w:val="cms10n"/>
        <w:spacing w:before="0" w:beforeAutospacing="0" w:after="0" w:afterAutospacing="0"/>
        <w:ind w:left="720"/>
        <w:jc w:val="both"/>
        <w:rPr>
          <w:rFonts w:asciiTheme="minorHAnsi" w:hAnsiTheme="minorHAnsi" w:cs="Arial"/>
          <w:sz w:val="22"/>
          <w:szCs w:val="22"/>
        </w:rPr>
      </w:pPr>
      <w:r>
        <w:rPr>
          <w:rFonts w:asciiTheme="minorHAnsi" w:hAnsiTheme="minorHAnsi"/>
          <w:color w:val="000000"/>
          <w:sz w:val="22"/>
          <w:szCs w:val="22"/>
        </w:rPr>
        <w:t xml:space="preserve">Ce </w:t>
      </w:r>
      <w:proofErr w:type="spellStart"/>
      <w:r>
        <w:rPr>
          <w:rFonts w:asciiTheme="minorHAnsi" w:hAnsiTheme="minorHAnsi"/>
          <w:color w:val="000000"/>
          <w:sz w:val="22"/>
          <w:szCs w:val="22"/>
        </w:rPr>
        <w:t>Tp</w:t>
      </w:r>
      <w:proofErr w:type="spellEnd"/>
      <w:r>
        <w:rPr>
          <w:rFonts w:asciiTheme="minorHAnsi" w:hAnsiTheme="minorHAnsi"/>
          <w:color w:val="000000"/>
          <w:sz w:val="22"/>
          <w:szCs w:val="22"/>
        </w:rPr>
        <w:t xml:space="preserve"> est organisé en îlot, ainsi </w:t>
      </w:r>
      <w:r w:rsidR="00524320">
        <w:rPr>
          <w:rFonts w:asciiTheme="minorHAnsi" w:hAnsiTheme="minorHAnsi"/>
          <w:color w:val="000000"/>
          <w:sz w:val="22"/>
          <w:szCs w:val="22"/>
        </w:rPr>
        <w:t>3</w:t>
      </w:r>
      <w:r>
        <w:rPr>
          <w:rFonts w:asciiTheme="minorHAnsi" w:hAnsiTheme="minorHAnsi"/>
          <w:color w:val="000000"/>
          <w:sz w:val="22"/>
          <w:szCs w:val="22"/>
        </w:rPr>
        <w:t xml:space="preserve"> rôles sont définis :</w:t>
      </w:r>
    </w:p>
    <w:p w14:paraId="2B13DFC8" w14:textId="570B35BF" w:rsidR="004168AD" w:rsidRPr="00A4156C" w:rsidRDefault="004168AD" w:rsidP="00164F73">
      <w:pPr>
        <w:pStyle w:val="cms10n"/>
        <w:numPr>
          <w:ilvl w:val="1"/>
          <w:numId w:val="12"/>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Chef de projet </w:t>
      </w:r>
      <w:r>
        <w:rPr>
          <w:rFonts w:asciiTheme="minorHAnsi" w:hAnsiTheme="minorHAnsi"/>
          <w:color w:val="000000"/>
          <w:sz w:val="22"/>
          <w:szCs w:val="22"/>
        </w:rPr>
        <w:t xml:space="preserve">: doit réaliser l’analyse fonctionnel du système en lien avec </w:t>
      </w:r>
      <w:proofErr w:type="gramStart"/>
      <w:r>
        <w:rPr>
          <w:rFonts w:asciiTheme="minorHAnsi" w:hAnsiTheme="minorHAnsi"/>
          <w:color w:val="000000"/>
          <w:sz w:val="22"/>
          <w:szCs w:val="22"/>
        </w:rPr>
        <w:t>les différentes modélisation</w:t>
      </w:r>
      <w:proofErr w:type="gramEnd"/>
      <w:r>
        <w:rPr>
          <w:rFonts w:asciiTheme="minorHAnsi" w:hAnsiTheme="minorHAnsi"/>
          <w:color w:val="000000"/>
          <w:sz w:val="22"/>
          <w:szCs w:val="22"/>
        </w:rPr>
        <w:t xml:space="preserve"> (expérimentales, analytiques et numériques) et ainsi définir une problématique</w:t>
      </w:r>
      <w:r w:rsidRPr="00910BF3">
        <w:rPr>
          <w:rFonts w:asciiTheme="minorHAnsi" w:hAnsiTheme="minorHAnsi"/>
          <w:b/>
          <w:color w:val="000000"/>
          <w:sz w:val="22"/>
          <w:szCs w:val="22"/>
        </w:rPr>
        <w:t>.</w:t>
      </w:r>
      <w:r>
        <w:rPr>
          <w:rFonts w:asciiTheme="minorHAnsi" w:hAnsiTheme="minorHAnsi"/>
          <w:b/>
          <w:color w:val="000000"/>
          <w:sz w:val="22"/>
          <w:szCs w:val="22"/>
        </w:rPr>
        <w:t xml:space="preserve"> </w:t>
      </w:r>
      <w:r w:rsidRPr="00875726">
        <w:rPr>
          <w:rFonts w:asciiTheme="minorHAnsi" w:hAnsiTheme="minorHAnsi"/>
          <w:color w:val="000000"/>
          <w:sz w:val="22"/>
          <w:szCs w:val="22"/>
        </w:rPr>
        <w:t>Il devra également veiller à la cohésion de groupe et savoir tisser les liens entre les 3 responsables.</w:t>
      </w:r>
    </w:p>
    <w:p w14:paraId="347CB4FA" w14:textId="4C713911" w:rsidR="004168AD" w:rsidRPr="00910BF3" w:rsidRDefault="004168AD" w:rsidP="00164F73">
      <w:pPr>
        <w:pStyle w:val="cms10n"/>
        <w:numPr>
          <w:ilvl w:val="1"/>
          <w:numId w:val="12"/>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Responsable expérimentateur :</w:t>
      </w:r>
      <w:r>
        <w:rPr>
          <w:rFonts w:asciiTheme="minorHAnsi" w:hAnsiTheme="minorHAnsi"/>
          <w:color w:val="000000"/>
          <w:sz w:val="22"/>
          <w:szCs w:val="22"/>
        </w:rPr>
        <w:t xml:space="preserve"> doit mettre en place une expérimentation (protocole à définir et campagne d’essai)</w:t>
      </w:r>
      <w:r>
        <w:rPr>
          <w:rFonts w:asciiTheme="minorHAnsi" w:hAnsiTheme="minorHAnsi"/>
          <w:b/>
          <w:color w:val="000000"/>
          <w:sz w:val="22"/>
          <w:szCs w:val="22"/>
        </w:rPr>
        <w:t>.</w:t>
      </w:r>
    </w:p>
    <w:p w14:paraId="2F37B2F0" w14:textId="5BC43A20" w:rsidR="004168AD" w:rsidRPr="00910BF3" w:rsidRDefault="004168AD" w:rsidP="00164F73">
      <w:pPr>
        <w:pStyle w:val="cms10n"/>
        <w:numPr>
          <w:ilvl w:val="1"/>
          <w:numId w:val="12"/>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Responsable modélisation :</w:t>
      </w:r>
      <w:r w:rsidRPr="00910BF3">
        <w:rPr>
          <w:rFonts w:asciiTheme="minorHAnsi" w:hAnsiTheme="minorHAnsi"/>
          <w:color w:val="000000"/>
          <w:sz w:val="22"/>
          <w:szCs w:val="22"/>
        </w:rPr>
        <w:t xml:space="preserve"> doit mettre en place la modélisation du problème à l’aide des outils de la statique</w:t>
      </w:r>
      <w:r>
        <w:rPr>
          <w:rFonts w:asciiTheme="minorHAnsi" w:hAnsiTheme="minorHAnsi"/>
          <w:b/>
          <w:color w:val="000000"/>
          <w:sz w:val="22"/>
          <w:szCs w:val="22"/>
        </w:rPr>
        <w:t>.</w:t>
      </w:r>
    </w:p>
    <w:p w14:paraId="37B5A715" w14:textId="77777777" w:rsidR="004168AD" w:rsidRPr="00215F4E" w:rsidRDefault="004168AD" w:rsidP="004168AD">
      <w:pPr>
        <w:jc w:val="both"/>
        <w:rPr>
          <w:rFonts w:asciiTheme="minorHAnsi" w:hAnsiTheme="minorHAnsi"/>
          <w:szCs w:val="22"/>
        </w:rPr>
      </w:pPr>
    </w:p>
    <w:p w14:paraId="4ED7963D" w14:textId="77777777" w:rsidR="004168AD" w:rsidRDefault="004168AD" w:rsidP="004168AD">
      <w:pPr>
        <w:jc w:val="both"/>
        <w:rPr>
          <w:rFonts w:asciiTheme="minorHAnsi" w:hAnsiTheme="minorHAnsi"/>
          <w:szCs w:val="22"/>
        </w:rPr>
      </w:pPr>
      <w:r w:rsidRPr="00215F4E">
        <w:rPr>
          <w:rFonts w:asciiTheme="minorHAnsi" w:hAnsiTheme="minorHAnsi"/>
          <w:szCs w:val="22"/>
        </w:rPr>
        <w:t>Les rôles sont définis pour chaque cycle (</w:t>
      </w:r>
      <w:proofErr w:type="spellStart"/>
      <w:r w:rsidRPr="00215F4E">
        <w:rPr>
          <w:rFonts w:asciiTheme="minorHAnsi" w:hAnsiTheme="minorHAnsi"/>
          <w:szCs w:val="22"/>
        </w:rPr>
        <w:t>cf</w:t>
      </w:r>
      <w:proofErr w:type="spellEnd"/>
      <w:r w:rsidRPr="00215F4E">
        <w:rPr>
          <w:rFonts w:asciiTheme="minorHAnsi" w:hAnsiTheme="minorHAnsi"/>
          <w:szCs w:val="22"/>
        </w:rPr>
        <w:t xml:space="preserve"> planning) mais vos activités ne doivent pas être cloisonnées et vous devrez vous organiser pour faciliter les échanges entre vous !</w:t>
      </w:r>
    </w:p>
    <w:p w14:paraId="3FAB722F" w14:textId="77777777" w:rsidR="004168AD" w:rsidRDefault="004168AD" w:rsidP="004168AD">
      <w:pPr>
        <w:jc w:val="both"/>
        <w:rPr>
          <w:rFonts w:asciiTheme="minorHAnsi" w:hAnsiTheme="minorHAnsi"/>
          <w:szCs w:val="22"/>
        </w:rPr>
      </w:pPr>
    </w:p>
    <w:p w14:paraId="2F484E9D" w14:textId="77777777" w:rsidR="004168AD" w:rsidRDefault="004168AD" w:rsidP="004168AD">
      <w:pPr>
        <w:jc w:val="both"/>
        <w:rPr>
          <w:rFonts w:asciiTheme="minorHAnsi" w:hAnsiTheme="minorHAnsi"/>
          <w:szCs w:val="22"/>
        </w:rPr>
      </w:pPr>
    </w:p>
    <w:p w14:paraId="03FCB933" w14:textId="77777777" w:rsidR="004168AD" w:rsidRDefault="004168AD" w:rsidP="004168AD">
      <w:pPr>
        <w:jc w:val="both"/>
        <w:rPr>
          <w:rFonts w:asciiTheme="minorHAnsi" w:hAnsiTheme="minorHAnsi"/>
          <w:szCs w:val="22"/>
        </w:rPr>
      </w:pPr>
    </w:p>
    <w:p w14:paraId="60D39D2F" w14:textId="77777777" w:rsidR="00524320" w:rsidRDefault="00524320" w:rsidP="004168AD">
      <w:pPr>
        <w:jc w:val="both"/>
        <w:rPr>
          <w:rFonts w:asciiTheme="minorHAnsi" w:hAnsiTheme="minorHAnsi"/>
          <w:szCs w:val="22"/>
        </w:rPr>
      </w:pPr>
    </w:p>
    <w:p w14:paraId="3141F88E" w14:textId="77777777" w:rsidR="00524320" w:rsidRDefault="00524320" w:rsidP="004168AD">
      <w:pPr>
        <w:jc w:val="both"/>
        <w:rPr>
          <w:rFonts w:asciiTheme="minorHAnsi" w:hAnsiTheme="minorHAnsi"/>
          <w:szCs w:val="22"/>
        </w:rPr>
      </w:pPr>
    </w:p>
    <w:p w14:paraId="4AE92951" w14:textId="77777777" w:rsidR="00524320" w:rsidRDefault="00524320" w:rsidP="004168AD">
      <w:pPr>
        <w:jc w:val="both"/>
        <w:rPr>
          <w:rFonts w:asciiTheme="minorHAnsi" w:hAnsiTheme="minorHAnsi"/>
          <w:szCs w:val="22"/>
        </w:rPr>
      </w:pPr>
    </w:p>
    <w:p w14:paraId="36A9C1FE" w14:textId="77777777" w:rsidR="001F51C2" w:rsidRDefault="001F51C2" w:rsidP="004168AD">
      <w:pPr>
        <w:jc w:val="both"/>
        <w:rPr>
          <w:rFonts w:asciiTheme="minorHAnsi" w:hAnsiTheme="minorHAnsi"/>
          <w:szCs w:val="22"/>
        </w:rPr>
      </w:pPr>
    </w:p>
    <w:p w14:paraId="2983EFD0" w14:textId="77777777" w:rsidR="001F51C2" w:rsidRDefault="001F51C2" w:rsidP="004168AD">
      <w:pPr>
        <w:jc w:val="both"/>
        <w:rPr>
          <w:rFonts w:asciiTheme="minorHAnsi" w:hAnsiTheme="minorHAnsi"/>
          <w:szCs w:val="22"/>
        </w:rPr>
      </w:pPr>
    </w:p>
    <w:p w14:paraId="4593BD6D" w14:textId="77777777" w:rsidR="001F51C2" w:rsidRPr="00215F4E" w:rsidRDefault="001F51C2" w:rsidP="004168AD">
      <w:pPr>
        <w:jc w:val="both"/>
        <w:rPr>
          <w:rFonts w:asciiTheme="minorHAnsi" w:hAnsiTheme="minorHAnsi"/>
          <w:szCs w:val="22"/>
        </w:rPr>
      </w:pPr>
      <w:bookmarkStart w:id="0" w:name="_GoBack"/>
      <w:bookmarkEnd w:id="0"/>
    </w:p>
    <w:p w14:paraId="11599D0A" w14:textId="77777777" w:rsidR="004168AD" w:rsidRPr="00DC19C8" w:rsidRDefault="004168AD" w:rsidP="004168AD">
      <w:pPr>
        <w:pStyle w:val="cms10n"/>
        <w:spacing w:before="0" w:beforeAutospacing="0" w:after="0" w:afterAutospacing="0"/>
        <w:jc w:val="both"/>
        <w:rPr>
          <w:rFonts w:asciiTheme="minorHAnsi" w:hAnsiTheme="minorHAnsi"/>
          <w:b/>
          <w:color w:val="FF0000"/>
          <w:sz w:val="22"/>
          <w:szCs w:val="22"/>
          <w:u w:val="single"/>
        </w:rPr>
      </w:pPr>
    </w:p>
    <w:p w14:paraId="35EA555C" w14:textId="77777777" w:rsidR="004168AD" w:rsidRPr="00130E36" w:rsidRDefault="004168AD" w:rsidP="004168AD">
      <w:pPr>
        <w:pStyle w:val="Paragraphedeliste"/>
        <w:numPr>
          <w:ilvl w:val="0"/>
          <w:numId w:val="8"/>
        </w:numPr>
        <w:jc w:val="both"/>
        <w:rPr>
          <w:rFonts w:asciiTheme="minorHAnsi" w:hAnsiTheme="minorHAnsi" w:cs="Arial"/>
          <w:b/>
          <w:bCs/>
          <w:iCs/>
          <w:color w:val="9BBB59" w:themeColor="accent3"/>
          <w:szCs w:val="22"/>
          <w:u w:val="single"/>
        </w:rPr>
      </w:pPr>
      <w:r>
        <w:rPr>
          <w:rFonts w:asciiTheme="minorHAnsi" w:hAnsiTheme="minorHAnsi" w:cs="Arial"/>
          <w:b/>
          <w:bCs/>
          <w:iCs/>
          <w:color w:val="9BBB59" w:themeColor="accent3"/>
          <w:szCs w:val="22"/>
          <w:u w:val="single"/>
        </w:rPr>
        <w:lastRenderedPageBreak/>
        <w:t>Documents à préparer</w:t>
      </w:r>
    </w:p>
    <w:p w14:paraId="79D98442" w14:textId="77777777" w:rsidR="004168AD" w:rsidRPr="00215F4E" w:rsidRDefault="004168AD" w:rsidP="004168AD">
      <w:pPr>
        <w:rPr>
          <w:rFonts w:asciiTheme="minorHAnsi" w:hAnsiTheme="minorHAnsi"/>
          <w:szCs w:val="22"/>
        </w:rPr>
      </w:pPr>
    </w:p>
    <w:p w14:paraId="28B3D003" w14:textId="77777777" w:rsidR="004168AD" w:rsidRPr="00215F4E" w:rsidRDefault="004168AD" w:rsidP="00164F73">
      <w:pPr>
        <w:numPr>
          <w:ilvl w:val="0"/>
          <w:numId w:val="19"/>
        </w:numPr>
        <w:ind w:left="0" w:firstLine="0"/>
        <w:rPr>
          <w:rFonts w:asciiTheme="minorHAnsi" w:hAnsiTheme="minorHAnsi"/>
          <w:szCs w:val="22"/>
        </w:rPr>
      </w:pPr>
      <w:r w:rsidRPr="00215F4E">
        <w:rPr>
          <w:rFonts w:asciiTheme="minorHAnsi" w:hAnsiTheme="minorHAnsi"/>
          <w:szCs w:val="22"/>
        </w:rPr>
        <w:t xml:space="preserve">  Un </w:t>
      </w:r>
      <w:r w:rsidRPr="00215F4E">
        <w:rPr>
          <w:rFonts w:asciiTheme="minorHAnsi" w:hAnsiTheme="minorHAnsi"/>
          <w:szCs w:val="22"/>
          <w:u w:val="single"/>
        </w:rPr>
        <w:t>diaporama de synthèse</w:t>
      </w:r>
      <w:r>
        <w:rPr>
          <w:rFonts w:asciiTheme="minorHAnsi" w:hAnsiTheme="minorHAnsi"/>
          <w:szCs w:val="22"/>
        </w:rPr>
        <w:t xml:space="preserve"> (sous </w:t>
      </w:r>
      <w:r w:rsidRPr="00215F4E">
        <w:rPr>
          <w:rFonts w:asciiTheme="minorHAnsi" w:hAnsiTheme="minorHAnsi"/>
          <w:szCs w:val="22"/>
        </w:rPr>
        <w:t xml:space="preserve">PowerPoint) d’une durée de 15 minutes et présenté par le chef de projet. </w:t>
      </w:r>
    </w:p>
    <w:p w14:paraId="153FDCA2" w14:textId="77777777" w:rsidR="004168AD" w:rsidRPr="00215F4E" w:rsidRDefault="004168AD" w:rsidP="004168AD">
      <w:pPr>
        <w:rPr>
          <w:rFonts w:asciiTheme="minorHAnsi" w:hAnsiTheme="minorHAnsi"/>
          <w:szCs w:val="22"/>
        </w:rPr>
      </w:pPr>
    </w:p>
    <w:p w14:paraId="4DFFE8A6" w14:textId="77777777" w:rsidR="004168AD" w:rsidRDefault="004168AD" w:rsidP="004168AD">
      <w:pPr>
        <w:ind w:left="1" w:hanging="1"/>
        <w:jc w:val="both"/>
        <w:rPr>
          <w:rFonts w:asciiTheme="minorHAnsi" w:hAnsiTheme="minorHAnsi"/>
          <w:szCs w:val="22"/>
        </w:rPr>
      </w:pPr>
      <w:r w:rsidRPr="00215F4E">
        <w:rPr>
          <w:rFonts w:asciiTheme="minorHAnsi" w:hAnsiTheme="minorHAnsi"/>
          <w:szCs w:val="22"/>
        </w:rPr>
        <w:t>Le jour de la restitution orale vous disposerez uniquement d’une vidéo projecteur et d’un ordinateur. Vous devrez donc préparer une présentation ty</w:t>
      </w:r>
      <w:r>
        <w:rPr>
          <w:rFonts w:asciiTheme="minorHAnsi" w:hAnsiTheme="minorHAnsi"/>
          <w:szCs w:val="22"/>
        </w:rPr>
        <w:t>pe diaporama avec PowerP</w:t>
      </w:r>
      <w:r w:rsidRPr="00215F4E">
        <w:rPr>
          <w:rFonts w:asciiTheme="minorHAnsi" w:hAnsiTheme="minorHAnsi"/>
          <w:szCs w:val="22"/>
        </w:rPr>
        <w:t xml:space="preserve">oint. Les diapos de ces présentations auront été préalablement préparées. </w:t>
      </w:r>
    </w:p>
    <w:p w14:paraId="6D8D122D" w14:textId="77777777" w:rsidR="004168AD" w:rsidRPr="00215F4E" w:rsidRDefault="004168AD" w:rsidP="004168AD">
      <w:pPr>
        <w:ind w:left="1" w:firstLine="566"/>
        <w:jc w:val="both"/>
        <w:rPr>
          <w:rFonts w:asciiTheme="minorHAnsi" w:hAnsiTheme="minorHAnsi"/>
          <w:szCs w:val="22"/>
        </w:rPr>
      </w:pPr>
    </w:p>
    <w:p w14:paraId="57FF3B70" w14:textId="77777777" w:rsidR="004168AD" w:rsidRPr="00215F4E" w:rsidRDefault="004168AD" w:rsidP="004168AD">
      <w:pPr>
        <w:ind w:left="1" w:hanging="1"/>
        <w:jc w:val="both"/>
        <w:rPr>
          <w:rFonts w:asciiTheme="minorHAnsi" w:hAnsiTheme="minorHAnsi"/>
          <w:szCs w:val="22"/>
        </w:rPr>
      </w:pPr>
      <w:r w:rsidRPr="00215F4E">
        <w:rPr>
          <w:rFonts w:asciiTheme="minorHAnsi" w:hAnsiTheme="minorHAnsi"/>
          <w:szCs w:val="22"/>
        </w:rPr>
        <w:t>A l’issu de la présentation, les personnes qui vous ont écouté (certains de vos camarades ne sont pas passés sur le système que vous présenterez) devront être capable de comprendre :</w:t>
      </w:r>
    </w:p>
    <w:p w14:paraId="75981186" w14:textId="77777777" w:rsidR="004168AD" w:rsidRPr="00215F4E" w:rsidRDefault="004168AD" w:rsidP="004168AD">
      <w:pPr>
        <w:ind w:left="1" w:hanging="1"/>
        <w:jc w:val="both"/>
        <w:rPr>
          <w:rFonts w:asciiTheme="minorHAnsi" w:hAnsiTheme="minorHAnsi"/>
          <w:szCs w:val="22"/>
        </w:rPr>
      </w:pPr>
    </w:p>
    <w:p w14:paraId="65E539B6" w14:textId="77777777" w:rsidR="004168AD" w:rsidRPr="00130E36" w:rsidRDefault="004168AD" w:rsidP="00164F73">
      <w:pPr>
        <w:numPr>
          <w:ilvl w:val="0"/>
          <w:numId w:val="18"/>
        </w:numPr>
        <w:jc w:val="both"/>
        <w:rPr>
          <w:rFonts w:asciiTheme="minorHAnsi" w:hAnsiTheme="minorHAnsi"/>
          <w:szCs w:val="22"/>
        </w:rPr>
      </w:pPr>
      <w:r w:rsidRPr="00215F4E">
        <w:rPr>
          <w:rFonts w:asciiTheme="minorHAnsi" w:hAnsiTheme="minorHAnsi"/>
          <w:szCs w:val="22"/>
        </w:rPr>
        <w:t xml:space="preserve">  le fonctionnement du système,</w:t>
      </w:r>
    </w:p>
    <w:p w14:paraId="25E3FB06" w14:textId="77777777" w:rsidR="004168AD" w:rsidRPr="00130E36" w:rsidRDefault="004168AD" w:rsidP="00164F73">
      <w:pPr>
        <w:numPr>
          <w:ilvl w:val="0"/>
          <w:numId w:val="18"/>
        </w:numPr>
        <w:jc w:val="both"/>
        <w:rPr>
          <w:rFonts w:asciiTheme="minorHAnsi" w:hAnsiTheme="minorHAnsi"/>
          <w:szCs w:val="22"/>
        </w:rPr>
      </w:pPr>
      <w:r w:rsidRPr="00215F4E">
        <w:rPr>
          <w:rFonts w:asciiTheme="minorHAnsi" w:hAnsiTheme="minorHAnsi"/>
          <w:szCs w:val="22"/>
        </w:rPr>
        <w:t xml:space="preserve">  la modélisation réalisée,</w:t>
      </w:r>
    </w:p>
    <w:p w14:paraId="3621CAFB" w14:textId="77777777" w:rsidR="004168AD" w:rsidRPr="00130E36" w:rsidRDefault="004168AD" w:rsidP="00164F73">
      <w:pPr>
        <w:numPr>
          <w:ilvl w:val="0"/>
          <w:numId w:val="18"/>
        </w:numPr>
        <w:jc w:val="both"/>
        <w:rPr>
          <w:rFonts w:asciiTheme="minorHAnsi" w:hAnsiTheme="minorHAnsi"/>
          <w:szCs w:val="22"/>
        </w:rPr>
      </w:pPr>
      <w:r w:rsidRPr="00215F4E">
        <w:rPr>
          <w:rFonts w:asciiTheme="minorHAnsi" w:hAnsiTheme="minorHAnsi"/>
          <w:szCs w:val="22"/>
        </w:rPr>
        <w:t xml:space="preserve">  Les écarts présentés.</w:t>
      </w:r>
    </w:p>
    <w:p w14:paraId="4974C2B2" w14:textId="77777777" w:rsidR="004168AD" w:rsidRPr="00DC19C8" w:rsidRDefault="004168AD" w:rsidP="004168AD">
      <w:pPr>
        <w:pStyle w:val="cms10n"/>
        <w:spacing w:before="0" w:beforeAutospacing="0" w:after="0" w:afterAutospacing="0"/>
        <w:ind w:left="720"/>
        <w:jc w:val="both"/>
        <w:rPr>
          <w:rFonts w:asciiTheme="minorHAnsi" w:hAnsiTheme="minorHAnsi"/>
          <w:b/>
          <w:color w:val="FF0000"/>
          <w:sz w:val="22"/>
          <w:szCs w:val="22"/>
          <w:u w:val="single"/>
        </w:rPr>
      </w:pPr>
    </w:p>
    <w:p w14:paraId="1F5DF365" w14:textId="77777777" w:rsidR="004168AD" w:rsidRPr="00130E36" w:rsidRDefault="004168AD" w:rsidP="004168AD">
      <w:pPr>
        <w:pStyle w:val="Paragraphedeliste"/>
        <w:numPr>
          <w:ilvl w:val="0"/>
          <w:numId w:val="8"/>
        </w:numPr>
        <w:jc w:val="both"/>
        <w:rPr>
          <w:rFonts w:asciiTheme="minorHAnsi" w:hAnsiTheme="minorHAnsi" w:cs="Arial"/>
          <w:b/>
          <w:bCs/>
          <w:iCs/>
          <w:color w:val="9BBB59" w:themeColor="accent3"/>
          <w:szCs w:val="22"/>
          <w:u w:val="single"/>
        </w:rPr>
      </w:pPr>
      <w:r>
        <w:rPr>
          <w:rFonts w:asciiTheme="minorHAnsi" w:hAnsiTheme="minorHAnsi" w:cs="Arial"/>
          <w:b/>
          <w:bCs/>
          <w:iCs/>
          <w:color w:val="9BBB59" w:themeColor="accent3"/>
          <w:szCs w:val="22"/>
          <w:u w:val="single"/>
        </w:rPr>
        <w:t>Méthodologie</w:t>
      </w:r>
    </w:p>
    <w:p w14:paraId="724F1D2A" w14:textId="77777777" w:rsidR="004168AD" w:rsidRPr="00215F4E" w:rsidRDefault="004168AD" w:rsidP="004168AD">
      <w:pPr>
        <w:rPr>
          <w:rFonts w:asciiTheme="minorHAnsi" w:hAnsiTheme="minorHAnsi"/>
          <w:szCs w:val="22"/>
        </w:rPr>
      </w:pPr>
    </w:p>
    <w:p w14:paraId="601ECC4B" w14:textId="77777777" w:rsidR="004168AD" w:rsidRPr="00215F4E" w:rsidRDefault="004168AD" w:rsidP="004168AD">
      <w:pPr>
        <w:rPr>
          <w:rFonts w:asciiTheme="minorHAnsi" w:hAnsiTheme="minorHAnsi"/>
          <w:szCs w:val="22"/>
        </w:rPr>
      </w:pPr>
      <w:r w:rsidRPr="00215F4E">
        <w:rPr>
          <w:rFonts w:asciiTheme="minorHAnsi" w:hAnsiTheme="minorHAnsi"/>
          <w:szCs w:val="22"/>
        </w:rPr>
        <w:t xml:space="preserve">Pour chaque simulation et chaque mesure, la méthode est </w:t>
      </w:r>
      <w:r>
        <w:rPr>
          <w:rFonts w:asciiTheme="minorHAnsi" w:hAnsiTheme="minorHAnsi"/>
          <w:szCs w:val="22"/>
        </w:rPr>
        <w:t>la suivante</w:t>
      </w:r>
      <w:r w:rsidRPr="00215F4E">
        <w:rPr>
          <w:rFonts w:asciiTheme="minorHAnsi" w:hAnsiTheme="minorHAnsi"/>
          <w:szCs w:val="22"/>
        </w:rPr>
        <w:t xml:space="preserve"> :</w:t>
      </w:r>
    </w:p>
    <w:p w14:paraId="189032CA" w14:textId="77777777" w:rsidR="004168AD" w:rsidRPr="00215F4E" w:rsidRDefault="004168AD" w:rsidP="004168AD">
      <w:pPr>
        <w:rPr>
          <w:rFonts w:asciiTheme="minorHAnsi" w:hAnsiTheme="minorHAnsi"/>
          <w:szCs w:val="22"/>
        </w:rPr>
      </w:pPr>
    </w:p>
    <w:p w14:paraId="6EF9252E" w14:textId="77777777" w:rsidR="004168AD" w:rsidRPr="00215F4E" w:rsidRDefault="004168AD" w:rsidP="004168AD">
      <w:pPr>
        <w:jc w:val="center"/>
        <w:rPr>
          <w:rFonts w:asciiTheme="minorHAnsi" w:hAnsiTheme="minorHAnsi"/>
          <w:szCs w:val="22"/>
        </w:rPr>
      </w:pPr>
      <w:r w:rsidRPr="00215F4E">
        <w:rPr>
          <w:rFonts w:asciiTheme="minorHAnsi" w:hAnsiTheme="minorHAnsi"/>
          <w:noProof/>
          <w:szCs w:val="22"/>
        </w:rPr>
        <w:drawing>
          <wp:inline distT="0" distB="0" distL="0" distR="0" wp14:anchorId="4E51C24D" wp14:editId="3197E395">
            <wp:extent cx="4872355" cy="3302635"/>
            <wp:effectExtent l="1905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srcRect/>
                    <a:stretch>
                      <a:fillRect/>
                    </a:stretch>
                  </pic:blipFill>
                  <pic:spPr bwMode="auto">
                    <a:xfrm>
                      <a:off x="0" y="0"/>
                      <a:ext cx="4872355" cy="3302635"/>
                    </a:xfrm>
                    <a:prstGeom prst="rect">
                      <a:avLst/>
                    </a:prstGeom>
                    <a:noFill/>
                    <a:ln w="9525">
                      <a:noFill/>
                      <a:miter lim="800000"/>
                      <a:headEnd/>
                      <a:tailEnd/>
                    </a:ln>
                  </pic:spPr>
                </pic:pic>
              </a:graphicData>
            </a:graphic>
          </wp:inline>
        </w:drawing>
      </w:r>
    </w:p>
    <w:p w14:paraId="67143F95" w14:textId="77777777" w:rsidR="004168AD" w:rsidRPr="00215F4E" w:rsidRDefault="004168AD" w:rsidP="004168AD">
      <w:pPr>
        <w:rPr>
          <w:rFonts w:asciiTheme="minorHAnsi" w:hAnsiTheme="minorHAnsi"/>
          <w:szCs w:val="22"/>
        </w:rPr>
      </w:pPr>
    </w:p>
    <w:p w14:paraId="0ED82A4C" w14:textId="77777777" w:rsidR="004168AD" w:rsidRPr="00215F4E" w:rsidRDefault="004168AD" w:rsidP="004168AD">
      <w:pPr>
        <w:rPr>
          <w:rFonts w:asciiTheme="minorHAnsi" w:hAnsiTheme="minorHAnsi"/>
          <w:szCs w:val="22"/>
        </w:rPr>
      </w:pPr>
      <w:r w:rsidRPr="00215F4E">
        <w:rPr>
          <w:rFonts w:asciiTheme="minorHAnsi" w:hAnsiTheme="minorHAnsi"/>
          <w:b/>
          <w:szCs w:val="22"/>
          <w:u w:val="single"/>
        </w:rPr>
        <w:t>Pour chaque simulation</w:t>
      </w:r>
      <w:r w:rsidRPr="00215F4E">
        <w:rPr>
          <w:rFonts w:asciiTheme="minorHAnsi" w:hAnsiTheme="minorHAnsi"/>
          <w:szCs w:val="22"/>
        </w:rPr>
        <w:t>, compléter ce tableau (</w:t>
      </w:r>
      <w:r w:rsidRPr="00215F4E">
        <w:rPr>
          <w:rFonts w:asciiTheme="minorHAnsi" w:hAnsiTheme="minorHAnsi"/>
          <w:b/>
          <w:color w:val="FF0000"/>
          <w:szCs w:val="22"/>
        </w:rPr>
        <w:t>qui apparaitra dans la synthèse</w:t>
      </w:r>
      <w:r w:rsidRPr="00215F4E">
        <w:rPr>
          <w:rFonts w:asciiTheme="minorHAnsi" w:hAnsiTheme="minorHAnsi"/>
          <w:szCs w:val="22"/>
        </w:rPr>
        <w:t>) :</w:t>
      </w:r>
    </w:p>
    <w:p w14:paraId="15DB600E" w14:textId="77777777" w:rsidR="004168AD" w:rsidRPr="00215F4E" w:rsidRDefault="004168AD" w:rsidP="004168AD">
      <w:pPr>
        <w:rPr>
          <w:rFonts w:asciiTheme="minorHAnsi" w:hAnsiTheme="minorHAnsi"/>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3124"/>
        <w:gridCol w:w="3044"/>
      </w:tblGrid>
      <w:tr w:rsidR="004168AD" w:rsidRPr="00215F4E" w14:paraId="0D9869C3" w14:textId="77777777" w:rsidTr="004168AD">
        <w:tc>
          <w:tcPr>
            <w:tcW w:w="3410" w:type="dxa"/>
            <w:tcBorders>
              <w:top w:val="nil"/>
              <w:left w:val="nil"/>
              <w:bottom w:val="single" w:sz="4" w:space="0" w:color="auto"/>
            </w:tcBorders>
            <w:shd w:val="clear" w:color="auto" w:fill="auto"/>
          </w:tcPr>
          <w:p w14:paraId="1C00C6A4" w14:textId="77777777" w:rsidR="004168AD" w:rsidRPr="00215F4E" w:rsidRDefault="004168AD" w:rsidP="004168AD">
            <w:pPr>
              <w:rPr>
                <w:rFonts w:asciiTheme="minorHAnsi" w:hAnsiTheme="minorHAnsi"/>
                <w:szCs w:val="22"/>
              </w:rPr>
            </w:pPr>
          </w:p>
        </w:tc>
        <w:tc>
          <w:tcPr>
            <w:tcW w:w="3411" w:type="dxa"/>
            <w:shd w:val="clear" w:color="auto" w:fill="EAF1DD" w:themeFill="accent3" w:themeFillTint="33"/>
          </w:tcPr>
          <w:p w14:paraId="64D134FA" w14:textId="77777777" w:rsidR="004168AD" w:rsidRPr="00215F4E" w:rsidRDefault="004168AD" w:rsidP="004168AD">
            <w:pPr>
              <w:autoSpaceDE w:val="0"/>
              <w:autoSpaceDN w:val="0"/>
              <w:adjustRightInd w:val="0"/>
              <w:jc w:val="center"/>
              <w:rPr>
                <w:rFonts w:asciiTheme="minorHAnsi" w:hAnsiTheme="minorHAnsi"/>
                <w:szCs w:val="22"/>
              </w:rPr>
            </w:pPr>
            <w:r w:rsidRPr="00215F4E">
              <w:rPr>
                <w:rFonts w:asciiTheme="minorHAnsi" w:hAnsiTheme="minorHAnsi"/>
                <w:szCs w:val="22"/>
              </w:rPr>
              <w:t>Caractéristiques,</w:t>
            </w:r>
          </w:p>
          <w:p w14:paraId="48EA4BE3"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définitions</w:t>
            </w:r>
          </w:p>
        </w:tc>
        <w:tc>
          <w:tcPr>
            <w:tcW w:w="3411" w:type="dxa"/>
            <w:shd w:val="clear" w:color="auto" w:fill="EAF1DD" w:themeFill="accent3" w:themeFillTint="33"/>
          </w:tcPr>
          <w:p w14:paraId="5F6E20F9" w14:textId="77777777" w:rsidR="004168AD" w:rsidRPr="00215F4E" w:rsidRDefault="004168AD" w:rsidP="004168AD">
            <w:pPr>
              <w:autoSpaceDE w:val="0"/>
              <w:autoSpaceDN w:val="0"/>
              <w:adjustRightInd w:val="0"/>
              <w:jc w:val="center"/>
              <w:rPr>
                <w:rFonts w:asciiTheme="minorHAnsi" w:hAnsiTheme="minorHAnsi"/>
                <w:szCs w:val="22"/>
              </w:rPr>
            </w:pPr>
            <w:r w:rsidRPr="00215F4E">
              <w:rPr>
                <w:rFonts w:asciiTheme="minorHAnsi" w:hAnsiTheme="minorHAnsi"/>
                <w:szCs w:val="22"/>
              </w:rPr>
              <w:t>Domaine de validité,</w:t>
            </w:r>
          </w:p>
          <w:p w14:paraId="1EF3E4AC"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hypothèses</w:t>
            </w:r>
          </w:p>
        </w:tc>
      </w:tr>
      <w:tr w:rsidR="004168AD" w:rsidRPr="00215F4E" w14:paraId="2C03C00A" w14:textId="77777777" w:rsidTr="004168AD">
        <w:tc>
          <w:tcPr>
            <w:tcW w:w="3410" w:type="dxa"/>
            <w:shd w:val="clear" w:color="auto" w:fill="FDE9D9" w:themeFill="accent6" w:themeFillTint="33"/>
          </w:tcPr>
          <w:p w14:paraId="2B1E1810" w14:textId="77777777" w:rsidR="004168AD" w:rsidRPr="00215F4E" w:rsidRDefault="004168AD" w:rsidP="004168AD">
            <w:pPr>
              <w:autoSpaceDE w:val="0"/>
              <w:autoSpaceDN w:val="0"/>
              <w:adjustRightInd w:val="0"/>
              <w:jc w:val="center"/>
              <w:rPr>
                <w:rFonts w:asciiTheme="minorHAnsi" w:hAnsiTheme="minorHAnsi"/>
                <w:szCs w:val="22"/>
              </w:rPr>
            </w:pPr>
            <w:r w:rsidRPr="00215F4E">
              <w:rPr>
                <w:rFonts w:asciiTheme="minorHAnsi" w:hAnsiTheme="minorHAnsi"/>
                <w:szCs w:val="22"/>
              </w:rPr>
              <w:t>Modèles de comportement</w:t>
            </w:r>
          </w:p>
          <w:p w14:paraId="3C8DD675"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et/ou de connaissance</w:t>
            </w:r>
          </w:p>
        </w:tc>
        <w:tc>
          <w:tcPr>
            <w:tcW w:w="3411" w:type="dxa"/>
            <w:shd w:val="clear" w:color="auto" w:fill="auto"/>
          </w:tcPr>
          <w:p w14:paraId="28692CA2" w14:textId="77777777" w:rsidR="004168AD" w:rsidRPr="00215F4E" w:rsidRDefault="004168AD" w:rsidP="004168AD">
            <w:pPr>
              <w:rPr>
                <w:rFonts w:asciiTheme="minorHAnsi" w:hAnsiTheme="minorHAnsi"/>
                <w:szCs w:val="22"/>
              </w:rPr>
            </w:pPr>
          </w:p>
        </w:tc>
        <w:tc>
          <w:tcPr>
            <w:tcW w:w="3411" w:type="dxa"/>
            <w:shd w:val="clear" w:color="auto" w:fill="auto"/>
          </w:tcPr>
          <w:p w14:paraId="65E20C6E" w14:textId="77777777" w:rsidR="004168AD" w:rsidRPr="00215F4E" w:rsidRDefault="004168AD" w:rsidP="004168AD">
            <w:pPr>
              <w:rPr>
                <w:rFonts w:asciiTheme="minorHAnsi" w:hAnsiTheme="minorHAnsi"/>
                <w:szCs w:val="22"/>
              </w:rPr>
            </w:pPr>
          </w:p>
        </w:tc>
      </w:tr>
      <w:tr w:rsidR="004168AD" w:rsidRPr="00215F4E" w14:paraId="4F61CA2B" w14:textId="77777777" w:rsidTr="004168AD">
        <w:tc>
          <w:tcPr>
            <w:tcW w:w="3410" w:type="dxa"/>
            <w:shd w:val="clear" w:color="auto" w:fill="FDE9D9" w:themeFill="accent6" w:themeFillTint="33"/>
          </w:tcPr>
          <w:p w14:paraId="26EAFE93"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Solveur, calcul</w:t>
            </w:r>
          </w:p>
        </w:tc>
        <w:tc>
          <w:tcPr>
            <w:tcW w:w="3411" w:type="dxa"/>
            <w:shd w:val="clear" w:color="auto" w:fill="auto"/>
          </w:tcPr>
          <w:p w14:paraId="2035170F" w14:textId="77777777" w:rsidR="004168AD" w:rsidRPr="00215F4E" w:rsidRDefault="004168AD" w:rsidP="004168AD">
            <w:pPr>
              <w:rPr>
                <w:rFonts w:asciiTheme="minorHAnsi" w:hAnsiTheme="minorHAnsi"/>
                <w:szCs w:val="22"/>
              </w:rPr>
            </w:pPr>
          </w:p>
        </w:tc>
        <w:tc>
          <w:tcPr>
            <w:tcW w:w="3411" w:type="dxa"/>
            <w:shd w:val="clear" w:color="auto" w:fill="auto"/>
          </w:tcPr>
          <w:p w14:paraId="2FC26322" w14:textId="77777777" w:rsidR="004168AD" w:rsidRPr="00215F4E" w:rsidRDefault="004168AD" w:rsidP="004168AD">
            <w:pPr>
              <w:rPr>
                <w:rFonts w:asciiTheme="minorHAnsi" w:hAnsiTheme="minorHAnsi"/>
                <w:szCs w:val="22"/>
              </w:rPr>
            </w:pPr>
          </w:p>
        </w:tc>
      </w:tr>
      <w:tr w:rsidR="004168AD" w:rsidRPr="00215F4E" w14:paraId="0B7509FF" w14:textId="77777777" w:rsidTr="004168AD">
        <w:tc>
          <w:tcPr>
            <w:tcW w:w="3410" w:type="dxa"/>
            <w:shd w:val="clear" w:color="auto" w:fill="FDE9D9" w:themeFill="accent6" w:themeFillTint="33"/>
          </w:tcPr>
          <w:p w14:paraId="7595C403" w14:textId="77777777" w:rsidR="004168AD" w:rsidRPr="00215F4E" w:rsidRDefault="004168AD" w:rsidP="004168AD">
            <w:pPr>
              <w:autoSpaceDE w:val="0"/>
              <w:autoSpaceDN w:val="0"/>
              <w:adjustRightInd w:val="0"/>
              <w:jc w:val="center"/>
              <w:rPr>
                <w:rFonts w:asciiTheme="minorHAnsi" w:hAnsiTheme="minorHAnsi"/>
                <w:szCs w:val="22"/>
              </w:rPr>
            </w:pPr>
            <w:r w:rsidRPr="00215F4E">
              <w:rPr>
                <w:rFonts w:asciiTheme="minorHAnsi" w:hAnsiTheme="minorHAnsi"/>
                <w:szCs w:val="22"/>
              </w:rPr>
              <w:t>Modèle du produit :</w:t>
            </w:r>
          </w:p>
          <w:p w14:paraId="0D8D929E"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composants et relations</w:t>
            </w:r>
          </w:p>
        </w:tc>
        <w:tc>
          <w:tcPr>
            <w:tcW w:w="3411" w:type="dxa"/>
            <w:shd w:val="clear" w:color="auto" w:fill="auto"/>
          </w:tcPr>
          <w:p w14:paraId="0B3E5DB1" w14:textId="77777777" w:rsidR="004168AD" w:rsidRPr="00215F4E" w:rsidRDefault="004168AD" w:rsidP="004168AD">
            <w:pPr>
              <w:rPr>
                <w:rFonts w:asciiTheme="minorHAnsi" w:hAnsiTheme="minorHAnsi"/>
                <w:szCs w:val="22"/>
              </w:rPr>
            </w:pPr>
          </w:p>
        </w:tc>
        <w:tc>
          <w:tcPr>
            <w:tcW w:w="3411" w:type="dxa"/>
            <w:shd w:val="clear" w:color="auto" w:fill="auto"/>
          </w:tcPr>
          <w:p w14:paraId="729CFBCE" w14:textId="77777777" w:rsidR="004168AD" w:rsidRPr="00215F4E" w:rsidRDefault="004168AD" w:rsidP="004168AD">
            <w:pPr>
              <w:rPr>
                <w:rFonts w:asciiTheme="minorHAnsi" w:hAnsiTheme="minorHAnsi"/>
                <w:szCs w:val="22"/>
              </w:rPr>
            </w:pPr>
          </w:p>
        </w:tc>
      </w:tr>
      <w:tr w:rsidR="004168AD" w:rsidRPr="00215F4E" w14:paraId="44E406AF" w14:textId="77777777" w:rsidTr="004168AD">
        <w:tc>
          <w:tcPr>
            <w:tcW w:w="3410" w:type="dxa"/>
            <w:shd w:val="clear" w:color="auto" w:fill="FDE9D9" w:themeFill="accent6" w:themeFillTint="33"/>
          </w:tcPr>
          <w:p w14:paraId="240D2E5D" w14:textId="77777777" w:rsidR="004168AD" w:rsidRPr="00215F4E" w:rsidRDefault="004168AD" w:rsidP="004168AD">
            <w:pPr>
              <w:autoSpaceDE w:val="0"/>
              <w:autoSpaceDN w:val="0"/>
              <w:adjustRightInd w:val="0"/>
              <w:jc w:val="center"/>
              <w:rPr>
                <w:rFonts w:asciiTheme="minorHAnsi" w:hAnsiTheme="minorHAnsi"/>
                <w:szCs w:val="22"/>
              </w:rPr>
            </w:pPr>
            <w:r w:rsidRPr="00215F4E">
              <w:rPr>
                <w:rFonts w:asciiTheme="minorHAnsi" w:hAnsiTheme="minorHAnsi"/>
                <w:szCs w:val="22"/>
              </w:rPr>
              <w:t>Modèle de l’environnement :</w:t>
            </w:r>
          </w:p>
          <w:p w14:paraId="28B87E81"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composants et relations</w:t>
            </w:r>
          </w:p>
        </w:tc>
        <w:tc>
          <w:tcPr>
            <w:tcW w:w="3411" w:type="dxa"/>
            <w:shd w:val="clear" w:color="auto" w:fill="auto"/>
          </w:tcPr>
          <w:p w14:paraId="48D9D0BD" w14:textId="77777777" w:rsidR="004168AD" w:rsidRPr="00215F4E" w:rsidRDefault="004168AD" w:rsidP="004168AD">
            <w:pPr>
              <w:rPr>
                <w:rFonts w:asciiTheme="minorHAnsi" w:hAnsiTheme="minorHAnsi"/>
                <w:szCs w:val="22"/>
              </w:rPr>
            </w:pPr>
          </w:p>
        </w:tc>
        <w:tc>
          <w:tcPr>
            <w:tcW w:w="3411" w:type="dxa"/>
            <w:shd w:val="clear" w:color="auto" w:fill="auto"/>
          </w:tcPr>
          <w:p w14:paraId="6729AD23" w14:textId="77777777" w:rsidR="004168AD" w:rsidRPr="00215F4E" w:rsidRDefault="004168AD" w:rsidP="004168AD">
            <w:pPr>
              <w:rPr>
                <w:rFonts w:asciiTheme="minorHAnsi" w:hAnsiTheme="minorHAnsi"/>
                <w:szCs w:val="22"/>
              </w:rPr>
            </w:pPr>
          </w:p>
        </w:tc>
      </w:tr>
    </w:tbl>
    <w:p w14:paraId="7AE141C9" w14:textId="77777777" w:rsidR="004168AD" w:rsidRPr="00215F4E" w:rsidRDefault="004168AD" w:rsidP="004168AD">
      <w:pPr>
        <w:rPr>
          <w:rFonts w:asciiTheme="minorHAnsi" w:hAnsiTheme="minorHAnsi"/>
          <w:szCs w:val="22"/>
        </w:rPr>
      </w:pPr>
    </w:p>
    <w:p w14:paraId="2EA5B089" w14:textId="77777777" w:rsidR="004168AD" w:rsidRDefault="004168AD" w:rsidP="004168AD">
      <w:pPr>
        <w:rPr>
          <w:rFonts w:asciiTheme="minorHAnsi" w:hAnsiTheme="minorHAnsi"/>
          <w:b/>
          <w:szCs w:val="22"/>
          <w:u w:val="single"/>
        </w:rPr>
      </w:pPr>
    </w:p>
    <w:p w14:paraId="25723CA1" w14:textId="77777777" w:rsidR="004168AD" w:rsidRDefault="004168AD" w:rsidP="004168AD">
      <w:pPr>
        <w:rPr>
          <w:rFonts w:asciiTheme="minorHAnsi" w:hAnsiTheme="minorHAnsi"/>
          <w:b/>
          <w:szCs w:val="22"/>
          <w:u w:val="single"/>
        </w:rPr>
      </w:pPr>
    </w:p>
    <w:p w14:paraId="2A8CC38E" w14:textId="77777777" w:rsidR="004168AD" w:rsidRPr="00215F4E" w:rsidRDefault="004168AD" w:rsidP="004168AD">
      <w:pPr>
        <w:rPr>
          <w:rFonts w:asciiTheme="minorHAnsi" w:hAnsiTheme="minorHAnsi"/>
          <w:szCs w:val="22"/>
        </w:rPr>
      </w:pPr>
      <w:r w:rsidRPr="00215F4E">
        <w:rPr>
          <w:rFonts w:asciiTheme="minorHAnsi" w:hAnsiTheme="minorHAnsi"/>
          <w:b/>
          <w:szCs w:val="22"/>
          <w:u w:val="single"/>
        </w:rPr>
        <w:lastRenderedPageBreak/>
        <w:t>Pour chaque mesure</w:t>
      </w:r>
      <w:r w:rsidRPr="00215F4E">
        <w:rPr>
          <w:rFonts w:asciiTheme="minorHAnsi" w:hAnsiTheme="minorHAnsi"/>
          <w:szCs w:val="22"/>
        </w:rPr>
        <w:t>,</w:t>
      </w:r>
      <w:r>
        <w:rPr>
          <w:rFonts w:asciiTheme="minorHAnsi" w:hAnsiTheme="minorHAnsi"/>
          <w:szCs w:val="22"/>
        </w:rPr>
        <w:t xml:space="preserve"> définir l’objectif </w:t>
      </w:r>
      <w:r w:rsidRPr="00215F4E">
        <w:rPr>
          <w:rFonts w:asciiTheme="minorHAnsi" w:hAnsiTheme="minorHAnsi"/>
          <w:szCs w:val="22"/>
        </w:rPr>
        <w:t xml:space="preserve"> </w:t>
      </w:r>
      <w:r>
        <w:rPr>
          <w:rFonts w:asciiTheme="minorHAnsi" w:hAnsiTheme="minorHAnsi"/>
          <w:szCs w:val="22"/>
        </w:rPr>
        <w:t xml:space="preserve">et </w:t>
      </w:r>
      <w:r w:rsidRPr="00215F4E">
        <w:rPr>
          <w:rFonts w:asciiTheme="minorHAnsi" w:hAnsiTheme="minorHAnsi"/>
          <w:szCs w:val="22"/>
        </w:rPr>
        <w:t>compléter ce tableau (</w:t>
      </w:r>
      <w:r w:rsidRPr="00215F4E">
        <w:rPr>
          <w:rFonts w:asciiTheme="minorHAnsi" w:hAnsiTheme="minorHAnsi"/>
          <w:b/>
          <w:color w:val="FF0000"/>
          <w:szCs w:val="22"/>
        </w:rPr>
        <w:t>qui apparaitra dans la synthèse</w:t>
      </w:r>
      <w:r w:rsidRPr="00215F4E">
        <w:rPr>
          <w:rFonts w:asciiTheme="minorHAnsi" w:hAnsiTheme="minorHAnsi"/>
          <w:szCs w:val="22"/>
        </w:rPr>
        <w:t>) :</w:t>
      </w:r>
    </w:p>
    <w:p w14:paraId="7536FAF8" w14:textId="77777777" w:rsidR="004168AD" w:rsidRPr="00215F4E" w:rsidRDefault="004168AD" w:rsidP="004168AD">
      <w:pPr>
        <w:rPr>
          <w:rFonts w:asciiTheme="minorHAnsi" w:hAnsiTheme="minorHAnsi"/>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8"/>
        <w:gridCol w:w="3129"/>
        <w:gridCol w:w="3051"/>
      </w:tblGrid>
      <w:tr w:rsidR="004168AD" w:rsidRPr="00215F4E" w14:paraId="0D6C6025" w14:textId="77777777" w:rsidTr="004168AD">
        <w:tc>
          <w:tcPr>
            <w:tcW w:w="3410" w:type="dxa"/>
            <w:tcBorders>
              <w:top w:val="nil"/>
              <w:left w:val="nil"/>
              <w:bottom w:val="single" w:sz="4" w:space="0" w:color="auto"/>
            </w:tcBorders>
            <w:shd w:val="clear" w:color="auto" w:fill="auto"/>
          </w:tcPr>
          <w:p w14:paraId="5946FADF" w14:textId="77777777" w:rsidR="004168AD" w:rsidRPr="00215F4E" w:rsidRDefault="004168AD" w:rsidP="004168AD">
            <w:pPr>
              <w:rPr>
                <w:rFonts w:asciiTheme="minorHAnsi" w:hAnsiTheme="minorHAnsi"/>
                <w:szCs w:val="22"/>
              </w:rPr>
            </w:pPr>
          </w:p>
        </w:tc>
        <w:tc>
          <w:tcPr>
            <w:tcW w:w="3411" w:type="dxa"/>
            <w:shd w:val="clear" w:color="auto" w:fill="EAF1DD" w:themeFill="accent3" w:themeFillTint="33"/>
          </w:tcPr>
          <w:p w14:paraId="131323BE" w14:textId="77777777" w:rsidR="004168AD" w:rsidRPr="00215F4E" w:rsidRDefault="004168AD" w:rsidP="004168AD">
            <w:pPr>
              <w:autoSpaceDE w:val="0"/>
              <w:autoSpaceDN w:val="0"/>
              <w:adjustRightInd w:val="0"/>
              <w:jc w:val="center"/>
              <w:rPr>
                <w:rFonts w:asciiTheme="minorHAnsi" w:hAnsiTheme="minorHAnsi"/>
                <w:szCs w:val="22"/>
              </w:rPr>
            </w:pPr>
            <w:r w:rsidRPr="00215F4E">
              <w:rPr>
                <w:rFonts w:asciiTheme="minorHAnsi" w:hAnsiTheme="minorHAnsi"/>
                <w:szCs w:val="22"/>
              </w:rPr>
              <w:t>Caractéristiques,</w:t>
            </w:r>
          </w:p>
          <w:p w14:paraId="604EE49F"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définitions</w:t>
            </w:r>
          </w:p>
        </w:tc>
        <w:tc>
          <w:tcPr>
            <w:tcW w:w="3411" w:type="dxa"/>
            <w:shd w:val="clear" w:color="auto" w:fill="EAF1DD" w:themeFill="accent3" w:themeFillTint="33"/>
          </w:tcPr>
          <w:p w14:paraId="4DA5953B" w14:textId="77777777" w:rsidR="004168AD" w:rsidRPr="00215F4E" w:rsidRDefault="004168AD" w:rsidP="004168AD">
            <w:pPr>
              <w:autoSpaceDE w:val="0"/>
              <w:autoSpaceDN w:val="0"/>
              <w:adjustRightInd w:val="0"/>
              <w:jc w:val="center"/>
              <w:rPr>
                <w:rFonts w:asciiTheme="minorHAnsi" w:hAnsiTheme="minorHAnsi"/>
                <w:szCs w:val="22"/>
              </w:rPr>
            </w:pPr>
            <w:r w:rsidRPr="00215F4E">
              <w:rPr>
                <w:rFonts w:asciiTheme="minorHAnsi" w:hAnsiTheme="minorHAnsi"/>
                <w:szCs w:val="22"/>
              </w:rPr>
              <w:t>Domaine de validité,</w:t>
            </w:r>
          </w:p>
          <w:p w14:paraId="645AE0BB"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hypothèses</w:t>
            </w:r>
          </w:p>
        </w:tc>
      </w:tr>
      <w:tr w:rsidR="004168AD" w:rsidRPr="00215F4E" w14:paraId="3E8878C1" w14:textId="77777777" w:rsidTr="004168AD">
        <w:tc>
          <w:tcPr>
            <w:tcW w:w="3410" w:type="dxa"/>
            <w:shd w:val="clear" w:color="auto" w:fill="FDE9D9" w:themeFill="accent6" w:themeFillTint="33"/>
          </w:tcPr>
          <w:p w14:paraId="11B128BC"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Phénomènes physiques observés</w:t>
            </w:r>
          </w:p>
        </w:tc>
        <w:tc>
          <w:tcPr>
            <w:tcW w:w="3411" w:type="dxa"/>
            <w:shd w:val="clear" w:color="auto" w:fill="auto"/>
          </w:tcPr>
          <w:p w14:paraId="54747E1A" w14:textId="77777777" w:rsidR="004168AD" w:rsidRPr="00215F4E" w:rsidRDefault="004168AD" w:rsidP="004168AD">
            <w:pPr>
              <w:rPr>
                <w:rFonts w:asciiTheme="minorHAnsi" w:hAnsiTheme="minorHAnsi"/>
                <w:szCs w:val="22"/>
              </w:rPr>
            </w:pPr>
          </w:p>
        </w:tc>
        <w:tc>
          <w:tcPr>
            <w:tcW w:w="3411" w:type="dxa"/>
            <w:shd w:val="clear" w:color="auto" w:fill="auto"/>
          </w:tcPr>
          <w:p w14:paraId="14168211" w14:textId="77777777" w:rsidR="004168AD" w:rsidRPr="00215F4E" w:rsidRDefault="004168AD" w:rsidP="004168AD">
            <w:pPr>
              <w:rPr>
                <w:rFonts w:asciiTheme="minorHAnsi" w:hAnsiTheme="minorHAnsi"/>
                <w:szCs w:val="22"/>
              </w:rPr>
            </w:pPr>
          </w:p>
        </w:tc>
      </w:tr>
      <w:tr w:rsidR="004168AD" w:rsidRPr="00215F4E" w14:paraId="2CC215BC" w14:textId="77777777" w:rsidTr="004168AD">
        <w:tc>
          <w:tcPr>
            <w:tcW w:w="3410" w:type="dxa"/>
            <w:shd w:val="clear" w:color="auto" w:fill="FDE9D9" w:themeFill="accent6" w:themeFillTint="33"/>
          </w:tcPr>
          <w:p w14:paraId="148D4EE5" w14:textId="77777777" w:rsidR="004168AD" w:rsidRPr="00215F4E" w:rsidRDefault="004168AD" w:rsidP="004168AD">
            <w:pPr>
              <w:autoSpaceDE w:val="0"/>
              <w:autoSpaceDN w:val="0"/>
              <w:adjustRightInd w:val="0"/>
              <w:jc w:val="center"/>
              <w:rPr>
                <w:rFonts w:asciiTheme="minorHAnsi" w:hAnsiTheme="minorHAnsi"/>
                <w:szCs w:val="22"/>
              </w:rPr>
            </w:pPr>
            <w:r w:rsidRPr="00215F4E">
              <w:rPr>
                <w:rFonts w:asciiTheme="minorHAnsi" w:hAnsiTheme="minorHAnsi"/>
                <w:szCs w:val="22"/>
              </w:rPr>
              <w:t>Capteur, conditionneur,</w:t>
            </w:r>
          </w:p>
          <w:p w14:paraId="0C18654F"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mesure</w:t>
            </w:r>
          </w:p>
        </w:tc>
        <w:tc>
          <w:tcPr>
            <w:tcW w:w="3411" w:type="dxa"/>
            <w:shd w:val="clear" w:color="auto" w:fill="auto"/>
          </w:tcPr>
          <w:p w14:paraId="1EF3516E" w14:textId="77777777" w:rsidR="004168AD" w:rsidRPr="00215F4E" w:rsidRDefault="004168AD" w:rsidP="004168AD">
            <w:pPr>
              <w:rPr>
                <w:rFonts w:asciiTheme="minorHAnsi" w:hAnsiTheme="minorHAnsi"/>
                <w:szCs w:val="22"/>
              </w:rPr>
            </w:pPr>
          </w:p>
        </w:tc>
        <w:tc>
          <w:tcPr>
            <w:tcW w:w="3411" w:type="dxa"/>
            <w:shd w:val="clear" w:color="auto" w:fill="auto"/>
          </w:tcPr>
          <w:p w14:paraId="7787B89B" w14:textId="77777777" w:rsidR="004168AD" w:rsidRPr="00215F4E" w:rsidRDefault="004168AD" w:rsidP="004168AD">
            <w:pPr>
              <w:rPr>
                <w:rFonts w:asciiTheme="minorHAnsi" w:hAnsiTheme="minorHAnsi"/>
                <w:szCs w:val="22"/>
              </w:rPr>
            </w:pPr>
          </w:p>
        </w:tc>
      </w:tr>
      <w:tr w:rsidR="004168AD" w:rsidRPr="00215F4E" w14:paraId="611837FF" w14:textId="77777777" w:rsidTr="004168AD">
        <w:tc>
          <w:tcPr>
            <w:tcW w:w="3410" w:type="dxa"/>
            <w:shd w:val="clear" w:color="auto" w:fill="FDE9D9" w:themeFill="accent6" w:themeFillTint="33"/>
          </w:tcPr>
          <w:p w14:paraId="2CC897DA" w14:textId="77777777" w:rsidR="004168AD" w:rsidRPr="00215F4E" w:rsidRDefault="004168AD" w:rsidP="004168AD">
            <w:pPr>
              <w:autoSpaceDE w:val="0"/>
              <w:autoSpaceDN w:val="0"/>
              <w:adjustRightInd w:val="0"/>
              <w:jc w:val="center"/>
              <w:rPr>
                <w:rFonts w:asciiTheme="minorHAnsi" w:hAnsiTheme="minorHAnsi"/>
                <w:szCs w:val="22"/>
              </w:rPr>
            </w:pPr>
            <w:r w:rsidRPr="00215F4E">
              <w:rPr>
                <w:rFonts w:asciiTheme="minorHAnsi" w:hAnsiTheme="minorHAnsi"/>
                <w:szCs w:val="22"/>
              </w:rPr>
              <w:t>Maquette,</w:t>
            </w:r>
          </w:p>
          <w:p w14:paraId="267655C5"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produit du labo</w:t>
            </w:r>
          </w:p>
        </w:tc>
        <w:tc>
          <w:tcPr>
            <w:tcW w:w="3411" w:type="dxa"/>
            <w:shd w:val="clear" w:color="auto" w:fill="auto"/>
          </w:tcPr>
          <w:p w14:paraId="24C53CA9" w14:textId="77777777" w:rsidR="004168AD" w:rsidRPr="00215F4E" w:rsidRDefault="004168AD" w:rsidP="004168AD">
            <w:pPr>
              <w:rPr>
                <w:rFonts w:asciiTheme="minorHAnsi" w:hAnsiTheme="minorHAnsi"/>
                <w:szCs w:val="22"/>
              </w:rPr>
            </w:pPr>
          </w:p>
        </w:tc>
        <w:tc>
          <w:tcPr>
            <w:tcW w:w="3411" w:type="dxa"/>
            <w:shd w:val="clear" w:color="auto" w:fill="auto"/>
          </w:tcPr>
          <w:p w14:paraId="3DB4EDEB" w14:textId="77777777" w:rsidR="004168AD" w:rsidRPr="00215F4E" w:rsidRDefault="004168AD" w:rsidP="004168AD">
            <w:pPr>
              <w:rPr>
                <w:rFonts w:asciiTheme="minorHAnsi" w:hAnsiTheme="minorHAnsi"/>
                <w:szCs w:val="22"/>
              </w:rPr>
            </w:pPr>
          </w:p>
        </w:tc>
      </w:tr>
      <w:tr w:rsidR="004168AD" w:rsidRPr="00215F4E" w14:paraId="5E3531AC" w14:textId="77777777" w:rsidTr="004168AD">
        <w:tc>
          <w:tcPr>
            <w:tcW w:w="3410" w:type="dxa"/>
            <w:shd w:val="clear" w:color="auto" w:fill="FDE9D9" w:themeFill="accent6" w:themeFillTint="33"/>
          </w:tcPr>
          <w:p w14:paraId="7929137D" w14:textId="77777777" w:rsidR="004168AD" w:rsidRPr="00215F4E" w:rsidRDefault="004168AD" w:rsidP="004168AD">
            <w:pPr>
              <w:autoSpaceDE w:val="0"/>
              <w:autoSpaceDN w:val="0"/>
              <w:adjustRightInd w:val="0"/>
              <w:jc w:val="center"/>
              <w:rPr>
                <w:rFonts w:asciiTheme="minorHAnsi" w:hAnsiTheme="minorHAnsi"/>
                <w:szCs w:val="22"/>
              </w:rPr>
            </w:pPr>
            <w:r w:rsidRPr="00215F4E">
              <w:rPr>
                <w:rFonts w:asciiTheme="minorHAnsi" w:hAnsiTheme="minorHAnsi"/>
                <w:szCs w:val="22"/>
              </w:rPr>
              <w:t>Environnement recréé,</w:t>
            </w:r>
          </w:p>
          <w:p w14:paraId="37DDAB28" w14:textId="77777777" w:rsidR="004168AD" w:rsidRPr="00215F4E" w:rsidRDefault="004168AD" w:rsidP="004168AD">
            <w:pPr>
              <w:jc w:val="center"/>
              <w:rPr>
                <w:rFonts w:asciiTheme="minorHAnsi" w:hAnsiTheme="minorHAnsi"/>
                <w:szCs w:val="22"/>
              </w:rPr>
            </w:pPr>
            <w:r w:rsidRPr="00215F4E">
              <w:rPr>
                <w:rFonts w:asciiTheme="minorHAnsi" w:hAnsiTheme="minorHAnsi"/>
                <w:szCs w:val="22"/>
              </w:rPr>
              <w:t>excitateur</w:t>
            </w:r>
          </w:p>
        </w:tc>
        <w:tc>
          <w:tcPr>
            <w:tcW w:w="3411" w:type="dxa"/>
            <w:shd w:val="clear" w:color="auto" w:fill="auto"/>
          </w:tcPr>
          <w:p w14:paraId="4DFBE40A" w14:textId="77777777" w:rsidR="004168AD" w:rsidRPr="00215F4E" w:rsidRDefault="004168AD" w:rsidP="004168AD">
            <w:pPr>
              <w:rPr>
                <w:rFonts w:asciiTheme="minorHAnsi" w:hAnsiTheme="minorHAnsi"/>
                <w:szCs w:val="22"/>
              </w:rPr>
            </w:pPr>
          </w:p>
        </w:tc>
        <w:tc>
          <w:tcPr>
            <w:tcW w:w="3411" w:type="dxa"/>
            <w:shd w:val="clear" w:color="auto" w:fill="auto"/>
          </w:tcPr>
          <w:p w14:paraId="53682A8C" w14:textId="77777777" w:rsidR="004168AD" w:rsidRPr="00215F4E" w:rsidRDefault="004168AD" w:rsidP="004168AD">
            <w:pPr>
              <w:rPr>
                <w:rFonts w:asciiTheme="minorHAnsi" w:hAnsiTheme="minorHAnsi"/>
                <w:szCs w:val="22"/>
              </w:rPr>
            </w:pPr>
          </w:p>
        </w:tc>
      </w:tr>
    </w:tbl>
    <w:p w14:paraId="39BF7425" w14:textId="77777777" w:rsidR="00183E2B" w:rsidRDefault="00183E2B" w:rsidP="00696367">
      <w:pPr>
        <w:pStyle w:val="cms10n"/>
        <w:spacing w:before="0" w:beforeAutospacing="0" w:after="0" w:afterAutospacing="0"/>
        <w:jc w:val="both"/>
        <w:rPr>
          <w:rFonts w:asciiTheme="minorHAnsi" w:hAnsiTheme="minorHAnsi" w:cs="Arial"/>
          <w:sz w:val="22"/>
          <w:szCs w:val="22"/>
        </w:rPr>
      </w:pPr>
    </w:p>
    <w:p w14:paraId="00D76F0F" w14:textId="77777777" w:rsidR="00886CAA" w:rsidRDefault="00886CAA" w:rsidP="00696367">
      <w:pPr>
        <w:pStyle w:val="cms10n"/>
        <w:spacing w:before="0" w:beforeAutospacing="0" w:after="0" w:afterAutospacing="0"/>
        <w:jc w:val="both"/>
        <w:rPr>
          <w:rFonts w:asciiTheme="minorHAnsi" w:hAnsiTheme="minorHAnsi" w:cs="Arial"/>
          <w:sz w:val="22"/>
          <w:szCs w:val="22"/>
        </w:rPr>
      </w:pPr>
    </w:p>
    <w:p w14:paraId="63CC4E17" w14:textId="77777777" w:rsidR="00886CAA" w:rsidRPr="00DC19C8" w:rsidRDefault="00886CAA" w:rsidP="00886CAA">
      <w:pPr>
        <w:pStyle w:val="cms10n"/>
        <w:spacing w:before="0" w:beforeAutospacing="0" w:after="0" w:afterAutospacing="0"/>
        <w:ind w:left="720"/>
        <w:jc w:val="both"/>
        <w:rPr>
          <w:rFonts w:asciiTheme="minorHAnsi" w:hAnsiTheme="minorHAnsi"/>
          <w:b/>
          <w:color w:val="FF0000"/>
          <w:sz w:val="22"/>
          <w:szCs w:val="22"/>
          <w:u w:val="single"/>
        </w:rPr>
      </w:pPr>
    </w:p>
    <w:p w14:paraId="2FDCB8AD" w14:textId="77777777" w:rsidR="00886CAA" w:rsidRPr="00130E36" w:rsidRDefault="00886CAA" w:rsidP="00886CAA">
      <w:pPr>
        <w:pStyle w:val="Paragraphedeliste"/>
        <w:numPr>
          <w:ilvl w:val="0"/>
          <w:numId w:val="8"/>
        </w:numPr>
        <w:jc w:val="both"/>
        <w:rPr>
          <w:rFonts w:asciiTheme="minorHAnsi" w:hAnsiTheme="minorHAnsi" w:cs="Arial"/>
          <w:b/>
          <w:bCs/>
          <w:iCs/>
          <w:color w:val="9BBB59" w:themeColor="accent3"/>
          <w:szCs w:val="22"/>
          <w:u w:val="single"/>
        </w:rPr>
      </w:pPr>
      <w:r>
        <w:rPr>
          <w:rFonts w:asciiTheme="minorHAnsi" w:hAnsiTheme="minorHAnsi" w:cs="Arial"/>
          <w:b/>
          <w:bCs/>
          <w:iCs/>
          <w:color w:val="9BBB59" w:themeColor="accent3"/>
          <w:szCs w:val="22"/>
          <w:u w:val="single"/>
        </w:rPr>
        <w:t>Déroulement de la séance</w:t>
      </w:r>
    </w:p>
    <w:p w14:paraId="41A58E81" w14:textId="77777777" w:rsidR="00886CAA" w:rsidRPr="00215F4E" w:rsidRDefault="00886CAA" w:rsidP="00886CAA">
      <w:pPr>
        <w:rPr>
          <w:rFonts w:asciiTheme="minorHAnsi" w:hAnsiTheme="minorHAnsi"/>
          <w:szCs w:val="22"/>
        </w:rPr>
      </w:pPr>
    </w:p>
    <w:p w14:paraId="0758B38C" w14:textId="77777777" w:rsidR="00886CAA" w:rsidRPr="00215F4E" w:rsidRDefault="00886CAA" w:rsidP="00886CAA">
      <w:pPr>
        <w:jc w:val="both"/>
        <w:rPr>
          <w:rFonts w:asciiTheme="minorHAnsi" w:hAnsiTheme="minorHAnsi"/>
          <w:szCs w:val="22"/>
        </w:rPr>
      </w:pPr>
      <w:r w:rsidRPr="00215F4E">
        <w:rPr>
          <w:rFonts w:asciiTheme="minorHAnsi" w:hAnsiTheme="minorHAnsi"/>
          <w:szCs w:val="22"/>
        </w:rPr>
        <w:t>Les travaux s’articulent sur la mise en place d’un modèle du système étudié. Un questionnaire (fil conducteur du travail à réaliser) permet d’aborder les points essentiels du TP. Il est tout à fait possible de s’en éloigner en justifiant alors sa démarche.</w:t>
      </w:r>
    </w:p>
    <w:p w14:paraId="70ECBCAD" w14:textId="77777777" w:rsidR="00886CAA" w:rsidRPr="00215F4E" w:rsidRDefault="00886CAA" w:rsidP="00886CAA">
      <w:pPr>
        <w:jc w:val="both"/>
        <w:rPr>
          <w:rFonts w:asciiTheme="minorHAnsi" w:hAnsiTheme="minorHAnsi"/>
          <w:szCs w:val="22"/>
        </w:rPr>
      </w:pPr>
      <w:r w:rsidRPr="00215F4E">
        <w:rPr>
          <w:rFonts w:asciiTheme="minorHAnsi" w:hAnsiTheme="minorHAnsi"/>
          <w:szCs w:val="22"/>
        </w:rPr>
        <w:t>Le questionnaire doit être mené en parallèle par les deux groupes (expérimentateur et modélisateur). Un recoupage des informations des deux groupes est prévu à plusieurs reprises lors du déroulement du TP.</w:t>
      </w:r>
    </w:p>
    <w:p w14:paraId="450F293D" w14:textId="77777777" w:rsidR="00886CAA" w:rsidRDefault="00886CAA" w:rsidP="00886CAA">
      <w:pPr>
        <w:jc w:val="both"/>
        <w:rPr>
          <w:rFonts w:asciiTheme="minorHAnsi" w:hAnsiTheme="minorHAnsi"/>
          <w:noProof/>
          <w:szCs w:val="22"/>
        </w:rPr>
      </w:pPr>
      <w:r w:rsidRPr="00215F4E">
        <w:rPr>
          <w:rFonts w:asciiTheme="minorHAnsi" w:hAnsiTheme="minorHAnsi"/>
          <w:szCs w:val="22"/>
        </w:rPr>
        <w:t>Le chef de projet doit s’assurer de la bonne communication entre les deux groupes et synthétiser les résultats obtenus.</w:t>
      </w:r>
      <w:r w:rsidRPr="00215F4E">
        <w:rPr>
          <w:rFonts w:asciiTheme="minorHAnsi" w:hAnsiTheme="minorHAnsi"/>
          <w:noProof/>
          <w:szCs w:val="22"/>
        </w:rPr>
        <w:t xml:space="preserve"> </w:t>
      </w:r>
    </w:p>
    <w:p w14:paraId="71ADF4AE" w14:textId="77777777" w:rsidR="00886CAA" w:rsidRDefault="00886CAA" w:rsidP="00886CAA">
      <w:pPr>
        <w:jc w:val="both"/>
        <w:rPr>
          <w:rFonts w:asciiTheme="minorHAnsi" w:hAnsiTheme="minorHAnsi"/>
          <w:noProof/>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318"/>
        <w:gridCol w:w="2084"/>
        <w:gridCol w:w="1418"/>
        <w:gridCol w:w="1950"/>
      </w:tblGrid>
      <w:tr w:rsidR="00886CAA" w:rsidRPr="00215F4E" w14:paraId="3E7300B6" w14:textId="77777777" w:rsidTr="00886CAA">
        <w:trPr>
          <w:trHeight w:val="237"/>
        </w:trPr>
        <w:tc>
          <w:tcPr>
            <w:tcW w:w="3836" w:type="dxa"/>
            <w:gridSpan w:val="2"/>
            <w:vAlign w:val="center"/>
          </w:tcPr>
          <w:p w14:paraId="3990AA27" w14:textId="77777777" w:rsidR="00886CAA" w:rsidRPr="00215F4E" w:rsidRDefault="00886CAA" w:rsidP="00886CAA">
            <w:pPr>
              <w:jc w:val="center"/>
              <w:rPr>
                <w:rFonts w:asciiTheme="minorHAnsi" w:hAnsiTheme="minorHAnsi"/>
                <w:b/>
                <w:szCs w:val="22"/>
              </w:rPr>
            </w:pPr>
            <w:r w:rsidRPr="00215F4E">
              <w:rPr>
                <w:rFonts w:asciiTheme="minorHAnsi" w:hAnsiTheme="minorHAnsi"/>
                <w:b/>
                <w:szCs w:val="22"/>
              </w:rPr>
              <w:t>Groupe 1 (Expérimentateur)</w:t>
            </w:r>
          </w:p>
        </w:tc>
        <w:tc>
          <w:tcPr>
            <w:tcW w:w="2084" w:type="dxa"/>
            <w:vAlign w:val="center"/>
          </w:tcPr>
          <w:p w14:paraId="7DDC6637" w14:textId="77777777" w:rsidR="00886CAA" w:rsidRPr="00215F4E" w:rsidRDefault="00886CAA" w:rsidP="00886CAA">
            <w:pPr>
              <w:jc w:val="center"/>
              <w:rPr>
                <w:rFonts w:asciiTheme="minorHAnsi" w:hAnsiTheme="minorHAnsi"/>
                <w:b/>
                <w:szCs w:val="22"/>
              </w:rPr>
            </w:pPr>
            <w:r w:rsidRPr="00215F4E">
              <w:rPr>
                <w:rFonts w:asciiTheme="minorHAnsi" w:hAnsiTheme="minorHAnsi"/>
                <w:b/>
                <w:szCs w:val="22"/>
              </w:rPr>
              <w:t>Groupe 2 (Chef de projet)</w:t>
            </w:r>
          </w:p>
        </w:tc>
        <w:tc>
          <w:tcPr>
            <w:tcW w:w="3368" w:type="dxa"/>
            <w:gridSpan w:val="2"/>
            <w:vAlign w:val="center"/>
          </w:tcPr>
          <w:p w14:paraId="0B4A5A33" w14:textId="77777777" w:rsidR="00886CAA" w:rsidRPr="00215F4E" w:rsidRDefault="00886CAA" w:rsidP="00886CAA">
            <w:pPr>
              <w:jc w:val="center"/>
              <w:rPr>
                <w:rFonts w:asciiTheme="minorHAnsi" w:hAnsiTheme="minorHAnsi"/>
                <w:b/>
                <w:szCs w:val="22"/>
              </w:rPr>
            </w:pPr>
            <w:r w:rsidRPr="00215F4E">
              <w:rPr>
                <w:rFonts w:asciiTheme="minorHAnsi" w:hAnsiTheme="minorHAnsi"/>
                <w:b/>
                <w:szCs w:val="22"/>
              </w:rPr>
              <w:t>Groupe 3 (Modélisateur)</w:t>
            </w:r>
          </w:p>
        </w:tc>
      </w:tr>
      <w:tr w:rsidR="00886CAA" w:rsidRPr="00215F4E" w14:paraId="5E2DDA37" w14:textId="77777777" w:rsidTr="00886CAA">
        <w:trPr>
          <w:trHeight w:val="401"/>
        </w:trPr>
        <w:tc>
          <w:tcPr>
            <w:tcW w:w="9288" w:type="dxa"/>
            <w:gridSpan w:val="5"/>
            <w:vAlign w:val="center"/>
          </w:tcPr>
          <w:p w14:paraId="5CEF2A12" w14:textId="77777777" w:rsidR="00886CAA" w:rsidRPr="00215F4E" w:rsidRDefault="00886CAA" w:rsidP="00886CAA">
            <w:pPr>
              <w:jc w:val="center"/>
              <w:rPr>
                <w:rFonts w:asciiTheme="minorHAnsi" w:hAnsiTheme="minorHAnsi"/>
                <w:szCs w:val="22"/>
              </w:rPr>
            </w:pPr>
            <w:r w:rsidRPr="00215F4E">
              <w:rPr>
                <w:rFonts w:asciiTheme="minorHAnsi" w:hAnsiTheme="minorHAnsi"/>
                <w:szCs w:val="22"/>
              </w:rPr>
              <w:t>Prise de connaissance de la problématique. Répartition des taches et organisation du travail (partie menée par le chef de projet)</w:t>
            </w:r>
          </w:p>
        </w:tc>
      </w:tr>
      <w:tr w:rsidR="00886CAA" w:rsidRPr="00215F4E" w14:paraId="0A9BF298" w14:textId="77777777" w:rsidTr="00886CAA">
        <w:tc>
          <w:tcPr>
            <w:tcW w:w="3836" w:type="dxa"/>
            <w:gridSpan w:val="2"/>
          </w:tcPr>
          <w:p w14:paraId="20195C7B" w14:textId="77777777" w:rsidR="00886CAA" w:rsidRPr="00215F4E" w:rsidRDefault="00886CAA" w:rsidP="00886CAA">
            <w:pPr>
              <w:jc w:val="center"/>
              <w:rPr>
                <w:rFonts w:asciiTheme="minorHAnsi" w:hAnsiTheme="minorHAnsi"/>
                <w:szCs w:val="22"/>
              </w:rPr>
            </w:pPr>
          </w:p>
          <w:p w14:paraId="07FD8EC3" w14:textId="77777777" w:rsidR="00886CAA" w:rsidRPr="00215F4E" w:rsidRDefault="00886CAA" w:rsidP="00886CAA">
            <w:pPr>
              <w:jc w:val="center"/>
              <w:rPr>
                <w:rFonts w:asciiTheme="minorHAnsi" w:hAnsiTheme="minorHAnsi"/>
                <w:szCs w:val="22"/>
              </w:rPr>
            </w:pPr>
            <w:r w:rsidRPr="00215F4E">
              <w:rPr>
                <w:rFonts w:asciiTheme="minorHAnsi" w:hAnsiTheme="minorHAnsi"/>
                <w:szCs w:val="22"/>
              </w:rPr>
              <w:t>Déroulement propre à l’expérimentateur</w:t>
            </w:r>
          </w:p>
          <w:p w14:paraId="255A8B89" w14:textId="77777777" w:rsidR="00886CAA" w:rsidRPr="00215F4E" w:rsidRDefault="00886CAA" w:rsidP="00886CAA">
            <w:pPr>
              <w:jc w:val="center"/>
              <w:rPr>
                <w:rFonts w:asciiTheme="minorHAnsi" w:hAnsiTheme="minorHAnsi"/>
                <w:szCs w:val="22"/>
              </w:rPr>
            </w:pPr>
            <w:r>
              <w:rPr>
                <w:rFonts w:asciiTheme="minorHAnsi" w:hAnsiTheme="minorHAnsi"/>
                <w:noProof/>
                <w:szCs w:val="22"/>
              </w:rPr>
              <mc:AlternateContent>
                <mc:Choice Requires="wps">
                  <w:drawing>
                    <wp:anchor distT="0" distB="0" distL="114300" distR="114300" simplePos="0" relativeHeight="251664384" behindDoc="0" locked="0" layoutInCell="1" allowOverlap="1" wp14:anchorId="2B029C47" wp14:editId="1E321EC5">
                      <wp:simplePos x="0" y="0"/>
                      <wp:positionH relativeFrom="column">
                        <wp:posOffset>2025650</wp:posOffset>
                      </wp:positionH>
                      <wp:positionV relativeFrom="paragraph">
                        <wp:posOffset>111125</wp:posOffset>
                      </wp:positionV>
                      <wp:extent cx="1995805" cy="371475"/>
                      <wp:effectExtent l="25400" t="25400" r="36195" b="60325"/>
                      <wp:wrapNone/>
                      <wp:docPr id="14" name="Double flèche horizonta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805" cy="371475"/>
                              </a:xfrm>
                              <a:prstGeom prst="leftRightArrow">
                                <a:avLst>
                                  <a:gd name="adj1" fmla="val 40852"/>
                                  <a:gd name="adj2" fmla="val 103569"/>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4" o:spid="_x0000_s1026" type="#_x0000_t69" style="position:absolute;margin-left:159.5pt;margin-top:8.75pt;width:157.1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" adj="4164,6388" fillcolor="#8db3e2"/>
                  </w:pict>
                </mc:Fallback>
              </mc:AlternateContent>
            </w:r>
          </w:p>
          <w:p w14:paraId="1DA7BF31" w14:textId="77777777" w:rsidR="00886CAA" w:rsidRPr="00215F4E" w:rsidRDefault="00886CAA" w:rsidP="00886CAA">
            <w:pPr>
              <w:jc w:val="center"/>
              <w:rPr>
                <w:rFonts w:asciiTheme="minorHAnsi" w:hAnsiTheme="minorHAnsi"/>
                <w:szCs w:val="22"/>
              </w:rPr>
            </w:pPr>
            <w:r w:rsidRPr="00215F4E">
              <w:rPr>
                <w:rFonts w:asciiTheme="minorHAnsi" w:hAnsiTheme="minorHAnsi"/>
                <w:noProof/>
                <w:szCs w:val="22"/>
              </w:rPr>
              <w:drawing>
                <wp:inline distT="0" distB="0" distL="0" distR="0" wp14:anchorId="03D33048" wp14:editId="57EFDCEC">
                  <wp:extent cx="2414777" cy="951865"/>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srcRect/>
                          <a:stretch>
                            <a:fillRect/>
                          </a:stretch>
                        </pic:blipFill>
                        <pic:spPr bwMode="auto">
                          <a:xfrm>
                            <a:off x="0" y="0"/>
                            <a:ext cx="2414777" cy="951865"/>
                          </a:xfrm>
                          <a:prstGeom prst="rect">
                            <a:avLst/>
                          </a:prstGeom>
                          <a:noFill/>
                          <a:ln w="9525">
                            <a:noFill/>
                            <a:miter lim="800000"/>
                            <a:headEnd/>
                            <a:tailEnd/>
                          </a:ln>
                        </pic:spPr>
                      </pic:pic>
                    </a:graphicData>
                  </a:graphic>
                </wp:inline>
              </w:drawing>
            </w:r>
          </w:p>
        </w:tc>
        <w:tc>
          <w:tcPr>
            <w:tcW w:w="2084" w:type="dxa"/>
          </w:tcPr>
          <w:p w14:paraId="475E8C06" w14:textId="77777777" w:rsidR="00886CAA" w:rsidRPr="00215F4E" w:rsidRDefault="00886CAA" w:rsidP="00886CAA">
            <w:pPr>
              <w:jc w:val="center"/>
              <w:rPr>
                <w:rFonts w:asciiTheme="minorHAnsi" w:hAnsiTheme="minorHAnsi"/>
                <w:szCs w:val="22"/>
              </w:rPr>
            </w:pPr>
          </w:p>
          <w:p w14:paraId="112E9820" w14:textId="77777777" w:rsidR="00886CAA" w:rsidRPr="00215F4E" w:rsidRDefault="00886CAA" w:rsidP="00886CAA">
            <w:pPr>
              <w:jc w:val="center"/>
              <w:rPr>
                <w:rFonts w:asciiTheme="minorHAnsi" w:hAnsiTheme="minorHAnsi"/>
                <w:szCs w:val="22"/>
              </w:rPr>
            </w:pPr>
            <w:r w:rsidRPr="00215F4E">
              <w:rPr>
                <w:rFonts w:asciiTheme="minorHAnsi" w:hAnsiTheme="minorHAnsi"/>
                <w:b/>
                <w:noProof/>
                <w:szCs w:val="22"/>
              </w:rPr>
              <w:drawing>
                <wp:anchor distT="0" distB="0" distL="114300" distR="114300" simplePos="0" relativeHeight="251663360" behindDoc="0" locked="0" layoutInCell="1" allowOverlap="1" wp14:anchorId="27FB2E5D" wp14:editId="6A2E7D73">
                  <wp:simplePos x="0" y="0"/>
                  <wp:positionH relativeFrom="margin">
                    <wp:posOffset>218440</wp:posOffset>
                  </wp:positionH>
                  <wp:positionV relativeFrom="margin">
                    <wp:posOffset>965835</wp:posOffset>
                  </wp:positionV>
                  <wp:extent cx="637540" cy="637540"/>
                  <wp:effectExtent l="0" t="0" r="0" b="0"/>
                  <wp:wrapNone/>
                  <wp:docPr id="19" name="Image 19" descr="http://programmedevelopment.com/public/uploads/images/orange_figure_showing_chart_pc_1600_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grammedevelopment.com/public/uploads/images/orange_figure_showing_chart_pc_1600_wht.png"/>
                          <pic:cNvPicPr>
                            <a:picLocks noChangeAspect="1" noChangeArrowheads="1"/>
                          </pic:cNvPicPr>
                        </pic:nvPicPr>
                        <pic:blipFill>
                          <a:blip r:embed="rId12" r:link="rId13" cstate="print"/>
                          <a:srcRect/>
                          <a:stretch>
                            <a:fillRect/>
                          </a:stretch>
                        </pic:blipFill>
                        <pic:spPr bwMode="auto">
                          <a:xfrm>
                            <a:off x="0" y="0"/>
                            <a:ext cx="637540" cy="637540"/>
                          </a:xfrm>
                          <a:prstGeom prst="rect">
                            <a:avLst/>
                          </a:prstGeom>
                          <a:noFill/>
                          <a:ln w="9525">
                            <a:noFill/>
                            <a:miter lim="800000"/>
                            <a:headEnd/>
                            <a:tailEnd/>
                          </a:ln>
                        </pic:spPr>
                      </pic:pic>
                    </a:graphicData>
                  </a:graphic>
                </wp:anchor>
              </w:drawing>
            </w:r>
            <w:r w:rsidRPr="00215F4E">
              <w:rPr>
                <w:rFonts w:asciiTheme="minorHAnsi" w:hAnsiTheme="minorHAnsi"/>
                <w:szCs w:val="22"/>
              </w:rPr>
              <w:t>Observation des travaux, rédaction de la synthèse</w:t>
            </w:r>
          </w:p>
        </w:tc>
        <w:tc>
          <w:tcPr>
            <w:tcW w:w="3368" w:type="dxa"/>
            <w:gridSpan w:val="2"/>
          </w:tcPr>
          <w:p w14:paraId="438EC437" w14:textId="77777777" w:rsidR="00886CAA" w:rsidRPr="00215F4E" w:rsidRDefault="00886CAA" w:rsidP="00886CAA">
            <w:pPr>
              <w:jc w:val="center"/>
              <w:rPr>
                <w:rFonts w:asciiTheme="minorHAnsi" w:hAnsiTheme="minorHAnsi"/>
                <w:szCs w:val="22"/>
              </w:rPr>
            </w:pPr>
          </w:p>
          <w:p w14:paraId="570A3B7C" w14:textId="77777777" w:rsidR="00886CAA" w:rsidRPr="00215F4E" w:rsidRDefault="00886CAA" w:rsidP="00886CAA">
            <w:pPr>
              <w:jc w:val="center"/>
              <w:rPr>
                <w:rFonts w:asciiTheme="minorHAnsi" w:hAnsiTheme="minorHAnsi"/>
                <w:szCs w:val="22"/>
              </w:rPr>
            </w:pPr>
            <w:r w:rsidRPr="00215F4E">
              <w:rPr>
                <w:rFonts w:asciiTheme="minorHAnsi" w:hAnsiTheme="minorHAnsi"/>
                <w:szCs w:val="22"/>
              </w:rPr>
              <w:t>Déroulement propre au modélisateur</w:t>
            </w:r>
          </w:p>
          <w:p w14:paraId="3E98E528" w14:textId="77777777" w:rsidR="00886CAA" w:rsidRPr="00215F4E" w:rsidRDefault="00886CAA" w:rsidP="00886CAA">
            <w:pPr>
              <w:jc w:val="center"/>
              <w:rPr>
                <w:rFonts w:asciiTheme="minorHAnsi" w:hAnsiTheme="minorHAnsi"/>
                <w:szCs w:val="22"/>
              </w:rPr>
            </w:pPr>
            <w:r>
              <w:rPr>
                <w:rFonts w:asciiTheme="minorHAnsi" w:hAnsiTheme="minorHAnsi"/>
                <w:noProof/>
                <w:szCs w:val="22"/>
              </w:rPr>
              <w:drawing>
                <wp:inline distT="0" distB="0" distL="0" distR="0" wp14:anchorId="148F928D" wp14:editId="62F5E2AB">
                  <wp:extent cx="1911230" cy="687705"/>
                  <wp:effectExtent l="0" t="0" r="0" b="0"/>
                  <wp:docPr id="12" name="Image 12" descr="Macintosh HD:Users:emiliendurif2:Documents:prepa:sujets:TP:cine_theorie_mecanisme:1_cordeuse_ilot:Capture d’écran 2015-10-28 à 10.3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iendurif2:Documents:prepa:sujets:TP:cine_theorie_mecanisme:1_cordeuse_ilot:Capture d’écran 2015-10-28 à 10.31.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3113" cy="688383"/>
                          </a:xfrm>
                          <a:prstGeom prst="rect">
                            <a:avLst/>
                          </a:prstGeom>
                          <a:noFill/>
                          <a:ln>
                            <a:noFill/>
                          </a:ln>
                        </pic:spPr>
                      </pic:pic>
                    </a:graphicData>
                  </a:graphic>
                </wp:inline>
              </w:drawing>
            </w:r>
          </w:p>
        </w:tc>
      </w:tr>
      <w:tr w:rsidR="00886CAA" w:rsidRPr="00215F4E" w14:paraId="353964D1" w14:textId="77777777" w:rsidTr="00886CAA">
        <w:trPr>
          <w:trHeight w:val="297"/>
        </w:trPr>
        <w:tc>
          <w:tcPr>
            <w:tcW w:w="9288" w:type="dxa"/>
            <w:gridSpan w:val="5"/>
          </w:tcPr>
          <w:p w14:paraId="1BB67A80" w14:textId="77777777" w:rsidR="00886CAA" w:rsidRPr="00215F4E" w:rsidRDefault="00886CAA" w:rsidP="00886CAA">
            <w:pPr>
              <w:jc w:val="center"/>
              <w:rPr>
                <w:rFonts w:asciiTheme="minorHAnsi" w:hAnsiTheme="minorHAnsi"/>
                <w:b/>
                <w:szCs w:val="22"/>
              </w:rPr>
            </w:pPr>
            <w:r w:rsidRPr="00215F4E">
              <w:rPr>
                <w:rFonts w:asciiTheme="minorHAnsi" w:hAnsiTheme="minorHAnsi"/>
                <w:b/>
                <w:szCs w:val="22"/>
              </w:rPr>
              <w:t>VALIDATION DU MODELE : Comparaison des résultats, évaluation des écarts.</w:t>
            </w:r>
          </w:p>
          <w:p w14:paraId="42864CB4" w14:textId="77777777" w:rsidR="00886CAA" w:rsidRPr="00215F4E" w:rsidRDefault="00886CAA" w:rsidP="00886CAA">
            <w:pPr>
              <w:jc w:val="center"/>
              <w:rPr>
                <w:rFonts w:asciiTheme="minorHAnsi" w:hAnsiTheme="minorHAnsi"/>
                <w:szCs w:val="22"/>
              </w:rPr>
            </w:pPr>
            <w:r>
              <w:rPr>
                <w:rFonts w:asciiTheme="minorHAnsi" w:hAnsiTheme="minorHAnsi"/>
                <w:b/>
                <w:noProof/>
                <w:szCs w:val="22"/>
              </w:rPr>
              <mc:AlternateContent>
                <mc:Choice Requires="wps">
                  <w:drawing>
                    <wp:anchor distT="0" distB="0" distL="114300" distR="114300" simplePos="0" relativeHeight="251660288" behindDoc="0" locked="0" layoutInCell="1" allowOverlap="1" wp14:anchorId="0E05A3D9" wp14:editId="096B7AA0">
                      <wp:simplePos x="0" y="0"/>
                      <wp:positionH relativeFrom="column">
                        <wp:posOffset>7078345</wp:posOffset>
                      </wp:positionH>
                      <wp:positionV relativeFrom="paragraph">
                        <wp:posOffset>117475</wp:posOffset>
                      </wp:positionV>
                      <wp:extent cx="2576195" cy="1443990"/>
                      <wp:effectExtent l="4445" t="3175" r="10160" b="1333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1443990"/>
                              </a:xfrm>
                              <a:prstGeom prst="rect">
                                <a:avLst/>
                              </a:prstGeom>
                              <a:solidFill>
                                <a:srgbClr val="FFFFFF"/>
                              </a:solidFill>
                              <a:ln w="9525">
                                <a:solidFill>
                                  <a:srgbClr val="000000"/>
                                </a:solidFill>
                                <a:miter lim="800000"/>
                                <a:headEnd/>
                                <a:tailEnd/>
                              </a:ln>
                            </wps:spPr>
                            <wps:txbx>
                              <w:txbxContent>
                                <w:p w14:paraId="496750B9" w14:textId="77777777" w:rsidR="001F7678" w:rsidRDefault="001F7678" w:rsidP="00886CAA">
                                  <w:pPr>
                                    <w:jc w:val="both"/>
                                    <w:rPr>
                                      <w:noProof/>
                                    </w:rPr>
                                  </w:pPr>
                                  <w:r>
                                    <w:rPr>
                                      <w:noProof/>
                                    </w:rPr>
                                    <w:t>Le modélisateur doit pouvoir justifier le modèle de l’environnement, le modèle du produit et le modèle de comportement ou de connaissance choisi.</w:t>
                                  </w:r>
                                </w:p>
                                <w:p w14:paraId="1B90A7C5" w14:textId="77777777" w:rsidR="001F7678" w:rsidRPr="007D6EDD" w:rsidRDefault="001F7678" w:rsidP="00886C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557.35pt;margin-top:9.25pt;width:202.85pt;height:11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">
                      <v:textbox>
                        <w:txbxContent>
                          <w:p w14:paraId="496750B9" w14:textId="77777777" w:rsidR="001F7678" w:rsidRDefault="001F7678" w:rsidP="00886CAA">
                            <w:pPr>
                              <w:jc w:val="both"/>
                              <w:rPr>
                                <w:noProof/>
                              </w:rPr>
                            </w:pPr>
                            <w:r>
                              <w:rPr>
                                <w:noProof/>
                              </w:rPr>
                              <w:t>Le modélisateur doit pouvoir justifier le modèle de l’environnement, le modèle du produit et le modèle de comportement ou de connaissance choisi.</w:t>
                            </w:r>
                          </w:p>
                          <w:p w14:paraId="1B90A7C5" w14:textId="77777777" w:rsidR="001F7678" w:rsidRPr="007D6EDD" w:rsidRDefault="001F7678" w:rsidP="00886CAA"/>
                        </w:txbxContent>
                      </v:textbox>
                    </v:shape>
                  </w:pict>
                </mc:Fallback>
              </mc:AlternateContent>
            </w:r>
            <w:r w:rsidRPr="00215F4E">
              <w:rPr>
                <w:rFonts w:asciiTheme="minorHAnsi" w:hAnsiTheme="minorHAnsi"/>
                <w:szCs w:val="22"/>
              </w:rPr>
              <w:t xml:space="preserve"> </w:t>
            </w:r>
          </w:p>
        </w:tc>
      </w:tr>
      <w:tr w:rsidR="00886CAA" w:rsidRPr="00215F4E" w14:paraId="08CA1FF2" w14:textId="77777777" w:rsidTr="00886CAA">
        <w:trPr>
          <w:trHeight w:val="3420"/>
        </w:trPr>
        <w:tc>
          <w:tcPr>
            <w:tcW w:w="2518" w:type="dxa"/>
          </w:tcPr>
          <w:p w14:paraId="75DD6E14" w14:textId="77777777" w:rsidR="00886CAA" w:rsidRPr="00886CAA" w:rsidRDefault="00886CAA" w:rsidP="00886CAA">
            <w:pPr>
              <w:jc w:val="center"/>
              <w:rPr>
                <w:rFonts w:asciiTheme="minorHAnsi" w:hAnsiTheme="minorHAnsi"/>
                <w:sz w:val="20"/>
                <w:szCs w:val="20"/>
                <w:lang w:val="fr-CA"/>
              </w:rPr>
            </w:pPr>
            <w:r w:rsidRPr="00886CAA">
              <w:rPr>
                <w:rFonts w:asciiTheme="minorHAnsi" w:hAnsiTheme="minorHAnsi"/>
                <w:sz w:val="20"/>
                <w:szCs w:val="20"/>
              </w:rPr>
              <w:t>L’expérimentateur doit être capable d’évaluer les différences entre le produit sur lequel il effectue son expérimentation et le produit réel dans son contexte. Il précisera aussi le domaine d’évaluation dans lequel son expérimentation s’est déroulée.</w:t>
            </w:r>
          </w:p>
          <w:p w14:paraId="4AD4F265" w14:textId="77777777" w:rsidR="00886CAA" w:rsidRPr="00215F4E" w:rsidRDefault="00886CAA" w:rsidP="00886CAA">
            <w:pPr>
              <w:jc w:val="center"/>
              <w:rPr>
                <w:rFonts w:asciiTheme="minorHAnsi" w:hAnsiTheme="minorHAnsi"/>
                <w:b/>
                <w:szCs w:val="22"/>
              </w:rPr>
            </w:pPr>
          </w:p>
        </w:tc>
        <w:tc>
          <w:tcPr>
            <w:tcW w:w="4820" w:type="dxa"/>
            <w:gridSpan w:val="3"/>
          </w:tcPr>
          <w:p w14:paraId="6663F3B7" w14:textId="77777777" w:rsidR="00886CAA" w:rsidRPr="00215F4E" w:rsidRDefault="00886CAA" w:rsidP="00886CAA">
            <w:pPr>
              <w:jc w:val="center"/>
              <w:rPr>
                <w:rFonts w:asciiTheme="minorHAnsi" w:hAnsiTheme="minorHAnsi"/>
                <w:b/>
                <w:szCs w:val="22"/>
              </w:rPr>
            </w:pPr>
            <w:r w:rsidRPr="00215F4E">
              <w:rPr>
                <w:rFonts w:asciiTheme="minorHAnsi" w:hAnsiTheme="minorHAnsi"/>
                <w:noProof/>
                <w:szCs w:val="22"/>
              </w:rPr>
              <w:drawing>
                <wp:inline distT="0" distB="0" distL="0" distR="0" wp14:anchorId="7B4C07D7" wp14:editId="2ED5BA65">
                  <wp:extent cx="3202669" cy="1792605"/>
                  <wp:effectExtent l="0" t="0" r="0" b="10795"/>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a:srcRect/>
                          <a:stretch>
                            <a:fillRect/>
                          </a:stretch>
                        </pic:blipFill>
                        <pic:spPr bwMode="auto">
                          <a:xfrm>
                            <a:off x="0" y="0"/>
                            <a:ext cx="3202669" cy="1792605"/>
                          </a:xfrm>
                          <a:prstGeom prst="rect">
                            <a:avLst/>
                          </a:prstGeom>
                          <a:noFill/>
                          <a:ln w="9525">
                            <a:noFill/>
                            <a:miter lim="800000"/>
                            <a:headEnd/>
                            <a:tailEnd/>
                          </a:ln>
                        </pic:spPr>
                      </pic:pic>
                    </a:graphicData>
                  </a:graphic>
                </wp:inline>
              </w:drawing>
            </w:r>
          </w:p>
        </w:tc>
        <w:tc>
          <w:tcPr>
            <w:tcW w:w="1950" w:type="dxa"/>
          </w:tcPr>
          <w:p w14:paraId="2389AA52" w14:textId="77777777" w:rsidR="00886CAA" w:rsidRPr="00886CAA" w:rsidRDefault="00886CAA" w:rsidP="00886CAA">
            <w:pPr>
              <w:jc w:val="center"/>
              <w:rPr>
                <w:rFonts w:asciiTheme="minorHAnsi" w:hAnsiTheme="minorHAnsi"/>
                <w:sz w:val="20"/>
                <w:szCs w:val="20"/>
              </w:rPr>
            </w:pPr>
            <w:r w:rsidRPr="00886CAA">
              <w:rPr>
                <w:rFonts w:asciiTheme="minorHAnsi" w:hAnsiTheme="minorHAnsi"/>
                <w:sz w:val="20"/>
                <w:szCs w:val="20"/>
              </w:rPr>
              <w:t>Le modélisateur doit pouvoir justifier le modèle de l’environnement, le modèle du produit et le modèle de comportement ou de connaissance choisi.</w:t>
            </w:r>
          </w:p>
          <w:p w14:paraId="7357C269" w14:textId="77777777" w:rsidR="00886CAA" w:rsidRPr="00215F4E" w:rsidRDefault="00886CAA" w:rsidP="00886CAA">
            <w:pPr>
              <w:jc w:val="center"/>
              <w:rPr>
                <w:rFonts w:asciiTheme="minorHAnsi" w:hAnsiTheme="minorHAnsi"/>
                <w:b/>
                <w:szCs w:val="22"/>
              </w:rPr>
            </w:pPr>
          </w:p>
        </w:tc>
      </w:tr>
    </w:tbl>
    <w:p w14:paraId="19BA022C" w14:textId="77777777" w:rsidR="00524320" w:rsidRPr="00456E5B" w:rsidRDefault="00524320" w:rsidP="00524320">
      <w:pPr>
        <w:pStyle w:val="Paragraphedeliste"/>
        <w:numPr>
          <w:ilvl w:val="0"/>
          <w:numId w:val="33"/>
        </w:numPr>
        <w:autoSpaceDE w:val="0"/>
        <w:autoSpaceDN w:val="0"/>
        <w:adjustRightInd w:val="0"/>
        <w:rPr>
          <w:rFonts w:asciiTheme="minorHAnsi" w:hAnsiTheme="minorHAnsi" w:cs="Arial"/>
          <w:b/>
          <w:bCs/>
          <w:iCs/>
          <w:color w:val="FF0000"/>
          <w:szCs w:val="22"/>
          <w:u w:val="single"/>
        </w:rPr>
      </w:pPr>
      <w:r w:rsidRPr="00456E5B">
        <w:rPr>
          <w:rFonts w:asciiTheme="minorHAnsi" w:hAnsiTheme="minorHAnsi" w:cs="Arial"/>
          <w:b/>
          <w:bCs/>
          <w:iCs/>
          <w:color w:val="FF0000"/>
          <w:szCs w:val="22"/>
          <w:u w:val="single"/>
        </w:rPr>
        <w:lastRenderedPageBreak/>
        <w:t xml:space="preserve">Mise en situation </w:t>
      </w:r>
    </w:p>
    <w:p w14:paraId="0FF2071D" w14:textId="77777777" w:rsidR="00524320" w:rsidRPr="00456E5B" w:rsidRDefault="00524320" w:rsidP="00524320">
      <w:pPr>
        <w:autoSpaceDE w:val="0"/>
        <w:autoSpaceDN w:val="0"/>
        <w:adjustRightInd w:val="0"/>
        <w:rPr>
          <w:rFonts w:asciiTheme="minorHAnsi" w:hAnsiTheme="minorHAnsi" w:cs="Arial"/>
          <w:b/>
          <w:bCs/>
          <w:i/>
          <w:iCs/>
          <w:szCs w:val="22"/>
        </w:rPr>
      </w:pPr>
    </w:p>
    <w:p w14:paraId="53078EB1" w14:textId="77777777" w:rsidR="00524320" w:rsidRPr="00456E5B" w:rsidRDefault="00524320" w:rsidP="00524320">
      <w:pPr>
        <w:pStyle w:val="Paragraphedeliste"/>
        <w:numPr>
          <w:ilvl w:val="0"/>
          <w:numId w:val="34"/>
        </w:numPr>
        <w:autoSpaceDE w:val="0"/>
        <w:autoSpaceDN w:val="0"/>
        <w:adjustRightInd w:val="0"/>
        <w:rPr>
          <w:rFonts w:asciiTheme="minorHAnsi" w:hAnsiTheme="minorHAnsi" w:cs="Arial"/>
          <w:b/>
          <w:bCs/>
          <w:iCs/>
          <w:color w:val="00B050"/>
          <w:szCs w:val="22"/>
          <w:u w:val="single"/>
        </w:rPr>
      </w:pPr>
      <w:r w:rsidRPr="00456E5B">
        <w:rPr>
          <w:rFonts w:asciiTheme="minorHAnsi" w:hAnsiTheme="minorHAnsi" w:cs="Arial"/>
          <w:b/>
          <w:bCs/>
          <w:iCs/>
          <w:color w:val="00B050"/>
          <w:szCs w:val="22"/>
          <w:u w:val="single"/>
        </w:rPr>
        <w:t>Implantation du système réel</w:t>
      </w:r>
    </w:p>
    <w:p w14:paraId="63FA0E1D" w14:textId="77777777" w:rsidR="00524320" w:rsidRPr="00456E5B" w:rsidRDefault="00524320" w:rsidP="00524320">
      <w:pPr>
        <w:autoSpaceDE w:val="0"/>
        <w:autoSpaceDN w:val="0"/>
        <w:adjustRightInd w:val="0"/>
        <w:rPr>
          <w:rFonts w:asciiTheme="minorHAnsi" w:hAnsiTheme="minorHAnsi"/>
          <w:szCs w:val="22"/>
        </w:rPr>
      </w:pP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3"/>
        <w:gridCol w:w="4915"/>
      </w:tblGrid>
      <w:tr w:rsidR="00524320" w:rsidRPr="00456E5B" w14:paraId="50FBF42B" w14:textId="77777777" w:rsidTr="00EC3815">
        <w:tc>
          <w:tcPr>
            <w:tcW w:w="5303" w:type="dxa"/>
            <w:vAlign w:val="center"/>
          </w:tcPr>
          <w:p w14:paraId="0AFC6B5F" w14:textId="77777777" w:rsidR="00524320" w:rsidRPr="00456E5B" w:rsidRDefault="00524320" w:rsidP="00EC3815">
            <w:pPr>
              <w:autoSpaceDE w:val="0"/>
              <w:autoSpaceDN w:val="0"/>
              <w:adjustRightInd w:val="0"/>
              <w:ind w:left="426"/>
              <w:rPr>
                <w:rFonts w:asciiTheme="minorHAnsi" w:hAnsiTheme="minorHAnsi"/>
                <w:noProof/>
                <w:szCs w:val="22"/>
              </w:rPr>
            </w:pPr>
            <w:r w:rsidRPr="00456E5B">
              <w:rPr>
                <w:rFonts w:asciiTheme="minorHAnsi" w:hAnsiTheme="minorHAnsi"/>
                <w:szCs w:val="22"/>
              </w:rPr>
              <w:t>Le GALET FREINEUR R7500 s’intègre dans un ensemble de matériel destiné au stockage à déplacement gravitaire de palettes.</w:t>
            </w:r>
            <w:r w:rsidRPr="00456E5B">
              <w:rPr>
                <w:rFonts w:asciiTheme="minorHAnsi" w:hAnsiTheme="minorHAnsi"/>
                <w:noProof/>
                <w:szCs w:val="22"/>
              </w:rPr>
              <w:t xml:space="preserve"> </w:t>
            </w:r>
          </w:p>
          <w:p w14:paraId="10AFC028" w14:textId="77777777" w:rsidR="00524320" w:rsidRPr="00456E5B" w:rsidRDefault="00524320" w:rsidP="00EC3815">
            <w:pPr>
              <w:autoSpaceDE w:val="0"/>
              <w:autoSpaceDN w:val="0"/>
              <w:adjustRightInd w:val="0"/>
              <w:rPr>
                <w:rFonts w:asciiTheme="minorHAnsi" w:hAnsiTheme="minorHAnsi"/>
                <w:szCs w:val="22"/>
              </w:rPr>
            </w:pPr>
          </w:p>
        </w:tc>
        <w:tc>
          <w:tcPr>
            <w:tcW w:w="5303" w:type="dxa"/>
            <w:vAlign w:val="center"/>
          </w:tcPr>
          <w:p w14:paraId="416B6B30" w14:textId="77777777" w:rsidR="00524320" w:rsidRPr="00456E5B" w:rsidRDefault="00524320" w:rsidP="00EC3815">
            <w:pPr>
              <w:autoSpaceDE w:val="0"/>
              <w:autoSpaceDN w:val="0"/>
              <w:adjustRightInd w:val="0"/>
              <w:rPr>
                <w:rFonts w:asciiTheme="minorHAnsi" w:hAnsiTheme="minorHAnsi"/>
                <w:szCs w:val="22"/>
              </w:rPr>
            </w:pPr>
            <w:r w:rsidRPr="00456E5B">
              <w:rPr>
                <w:rFonts w:asciiTheme="minorHAnsi" w:hAnsiTheme="minorHAnsi"/>
                <w:noProof/>
                <w:szCs w:val="22"/>
              </w:rPr>
              <w:drawing>
                <wp:inline distT="0" distB="0" distL="0" distR="0" wp14:anchorId="476BAE8F" wp14:editId="09147B05">
                  <wp:extent cx="2278893" cy="1497093"/>
                  <wp:effectExtent l="19050" t="0" r="7107" b="0"/>
                  <wp:docPr id="8"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6"/>
                          <a:srcRect/>
                          <a:stretch>
                            <a:fillRect/>
                          </a:stretch>
                        </pic:blipFill>
                        <pic:spPr bwMode="auto">
                          <a:xfrm>
                            <a:off x="0" y="0"/>
                            <a:ext cx="2294013" cy="1507026"/>
                          </a:xfrm>
                          <a:prstGeom prst="rect">
                            <a:avLst/>
                          </a:prstGeom>
                          <a:noFill/>
                          <a:ln w="9525">
                            <a:noFill/>
                            <a:miter lim="800000"/>
                            <a:headEnd/>
                            <a:tailEnd/>
                          </a:ln>
                        </pic:spPr>
                      </pic:pic>
                    </a:graphicData>
                  </a:graphic>
                </wp:inline>
              </w:drawing>
            </w:r>
          </w:p>
        </w:tc>
      </w:tr>
    </w:tbl>
    <w:p w14:paraId="6CD2E664" w14:textId="77777777" w:rsidR="00524320" w:rsidRPr="00456E5B" w:rsidRDefault="00524320" w:rsidP="00524320">
      <w:pPr>
        <w:pStyle w:val="Paragraphedeliste"/>
        <w:numPr>
          <w:ilvl w:val="0"/>
          <w:numId w:val="34"/>
        </w:numPr>
        <w:autoSpaceDE w:val="0"/>
        <w:autoSpaceDN w:val="0"/>
        <w:adjustRightInd w:val="0"/>
        <w:rPr>
          <w:rFonts w:asciiTheme="minorHAnsi" w:hAnsiTheme="minorHAnsi"/>
          <w:b/>
          <w:color w:val="00B050"/>
          <w:szCs w:val="22"/>
          <w:u w:val="single"/>
        </w:rPr>
      </w:pPr>
      <w:r w:rsidRPr="00456E5B">
        <w:rPr>
          <w:rFonts w:asciiTheme="minorHAnsi" w:hAnsiTheme="minorHAnsi"/>
          <w:b/>
          <w:color w:val="00B050"/>
          <w:szCs w:val="22"/>
          <w:u w:val="single"/>
        </w:rPr>
        <w:t xml:space="preserve">Principe de stockage </w:t>
      </w:r>
    </w:p>
    <w:p w14:paraId="71DD832F" w14:textId="77777777" w:rsidR="00524320" w:rsidRPr="00456E5B" w:rsidRDefault="00524320" w:rsidP="00524320">
      <w:pPr>
        <w:autoSpaceDE w:val="0"/>
        <w:autoSpaceDN w:val="0"/>
        <w:adjustRightInd w:val="0"/>
        <w:rPr>
          <w:rFonts w:asciiTheme="minorHAnsi" w:hAnsiTheme="minorHAnsi"/>
          <w:b/>
          <w:color w:val="00B050"/>
          <w:szCs w:val="22"/>
          <w:u w:val="single"/>
        </w:rPr>
      </w:pPr>
    </w:p>
    <w:p w14:paraId="59FEA1D3" w14:textId="77777777" w:rsidR="00524320" w:rsidRPr="00456E5B" w:rsidRDefault="00524320" w:rsidP="00524320">
      <w:pPr>
        <w:autoSpaceDE w:val="0"/>
        <w:autoSpaceDN w:val="0"/>
        <w:adjustRightInd w:val="0"/>
        <w:rPr>
          <w:rFonts w:asciiTheme="minorHAnsi" w:hAnsiTheme="minorHAnsi"/>
          <w:szCs w:val="22"/>
        </w:rPr>
      </w:pPr>
      <w:r w:rsidRPr="00456E5B">
        <w:rPr>
          <w:rFonts w:asciiTheme="minorHAnsi" w:hAnsiTheme="minorHAnsi"/>
          <w:szCs w:val="22"/>
        </w:rPr>
        <w:t>Le principe de ce stockage est décrit par la figure ci-dessous :</w:t>
      </w:r>
    </w:p>
    <w:p w14:paraId="18931052" w14:textId="77777777" w:rsidR="00524320" w:rsidRPr="00456E5B" w:rsidRDefault="00524320" w:rsidP="00524320">
      <w:pPr>
        <w:pStyle w:val="Paragraphedeliste"/>
        <w:numPr>
          <w:ilvl w:val="0"/>
          <w:numId w:val="35"/>
        </w:numPr>
        <w:autoSpaceDE w:val="0"/>
        <w:autoSpaceDN w:val="0"/>
        <w:adjustRightInd w:val="0"/>
        <w:rPr>
          <w:rFonts w:asciiTheme="minorHAnsi" w:hAnsiTheme="minorHAnsi"/>
          <w:szCs w:val="22"/>
        </w:rPr>
      </w:pPr>
      <w:r w:rsidRPr="00456E5B">
        <w:rPr>
          <w:rFonts w:asciiTheme="minorHAnsi" w:hAnsiTheme="minorHAnsi"/>
          <w:szCs w:val="22"/>
        </w:rPr>
        <w:t>Les palettes sont déposées sur des couloirs à rouleaux inclinés côté AIRE DE CHARGEMENT (palette 6 de la figure)</w:t>
      </w:r>
    </w:p>
    <w:p w14:paraId="5CE5C625" w14:textId="77777777" w:rsidR="00524320" w:rsidRPr="00456E5B" w:rsidRDefault="00524320" w:rsidP="00524320">
      <w:pPr>
        <w:pStyle w:val="Paragraphedeliste"/>
        <w:numPr>
          <w:ilvl w:val="0"/>
          <w:numId w:val="35"/>
        </w:numPr>
        <w:autoSpaceDE w:val="0"/>
        <w:autoSpaceDN w:val="0"/>
        <w:adjustRightInd w:val="0"/>
        <w:rPr>
          <w:rFonts w:asciiTheme="minorHAnsi" w:hAnsiTheme="minorHAnsi"/>
          <w:szCs w:val="22"/>
        </w:rPr>
      </w:pPr>
      <w:r w:rsidRPr="00456E5B">
        <w:rPr>
          <w:rFonts w:asciiTheme="minorHAnsi" w:hAnsiTheme="minorHAnsi"/>
          <w:szCs w:val="22"/>
        </w:rPr>
        <w:t>Si le couloir est vide, la palette dévale la pente et arrive en butée (position de la palette 9)</w:t>
      </w:r>
    </w:p>
    <w:p w14:paraId="75EF67A8" w14:textId="77777777" w:rsidR="00524320" w:rsidRPr="00456E5B" w:rsidRDefault="00524320" w:rsidP="00524320">
      <w:pPr>
        <w:pStyle w:val="Paragraphedeliste"/>
        <w:numPr>
          <w:ilvl w:val="0"/>
          <w:numId w:val="35"/>
        </w:numPr>
        <w:autoSpaceDE w:val="0"/>
        <w:autoSpaceDN w:val="0"/>
        <w:adjustRightInd w:val="0"/>
        <w:rPr>
          <w:rFonts w:asciiTheme="minorHAnsi" w:hAnsiTheme="minorHAnsi"/>
          <w:szCs w:val="22"/>
        </w:rPr>
      </w:pPr>
      <w:r w:rsidRPr="00456E5B">
        <w:rPr>
          <w:rFonts w:asciiTheme="minorHAnsi" w:hAnsiTheme="minorHAnsi"/>
          <w:szCs w:val="22"/>
        </w:rPr>
        <w:t>Les palettes suivantes empruntent le même chemin et viennent buter sur la palette précédente pour former une file d’attente (La palette 8 vient en butée sur la 9, la 7 sur la 8, la 6 sur la 7)</w:t>
      </w:r>
    </w:p>
    <w:p w14:paraId="7C689FA6" w14:textId="77777777" w:rsidR="00524320" w:rsidRPr="00456E5B" w:rsidRDefault="00524320" w:rsidP="00524320">
      <w:pPr>
        <w:pStyle w:val="Paragraphedeliste"/>
        <w:numPr>
          <w:ilvl w:val="0"/>
          <w:numId w:val="35"/>
        </w:numPr>
        <w:autoSpaceDE w:val="0"/>
        <w:autoSpaceDN w:val="0"/>
        <w:adjustRightInd w:val="0"/>
        <w:rPr>
          <w:rFonts w:asciiTheme="minorHAnsi" w:hAnsiTheme="minorHAnsi"/>
          <w:szCs w:val="22"/>
        </w:rPr>
      </w:pPr>
      <w:r w:rsidRPr="00456E5B">
        <w:rPr>
          <w:rFonts w:asciiTheme="minorHAnsi" w:hAnsiTheme="minorHAnsi"/>
          <w:szCs w:val="22"/>
        </w:rPr>
        <w:t>Pour décharger une palette, par exemple la 4, on libère la butée qui retient la 4 en bloquant la palette</w:t>
      </w:r>
    </w:p>
    <w:p w14:paraId="54C19AD0" w14:textId="77777777" w:rsidR="00524320" w:rsidRPr="00456E5B" w:rsidRDefault="00524320" w:rsidP="00524320">
      <w:pPr>
        <w:autoSpaceDE w:val="0"/>
        <w:autoSpaceDN w:val="0"/>
        <w:adjustRightInd w:val="0"/>
        <w:rPr>
          <w:rFonts w:asciiTheme="minorHAnsi" w:hAnsiTheme="minorHAnsi"/>
          <w:szCs w:val="22"/>
        </w:rPr>
      </w:pPr>
      <w:r w:rsidRPr="00456E5B">
        <w:rPr>
          <w:rFonts w:asciiTheme="minorHAnsi" w:hAnsiTheme="minorHAnsi"/>
          <w:szCs w:val="22"/>
        </w:rPr>
        <w:t xml:space="preserve">3, la palette 4 vient en butée en bout de couloir </w:t>
      </w:r>
      <w:proofErr w:type="gramStart"/>
      <w:r w:rsidRPr="00456E5B">
        <w:rPr>
          <w:rFonts w:asciiTheme="minorHAnsi" w:hAnsiTheme="minorHAnsi"/>
          <w:szCs w:val="22"/>
        </w:rPr>
        <w:t>( à</w:t>
      </w:r>
      <w:proofErr w:type="gramEnd"/>
      <w:r w:rsidRPr="00456E5B">
        <w:rPr>
          <w:rFonts w:asciiTheme="minorHAnsi" w:hAnsiTheme="minorHAnsi"/>
          <w:szCs w:val="22"/>
        </w:rPr>
        <w:t xml:space="preserve"> la verticale de 10). Il ne reste plus qu’à saisir la palette du côté AIRE DE DECHARGEMENT.</w:t>
      </w:r>
    </w:p>
    <w:p w14:paraId="225D12FA" w14:textId="1DA84CD5" w:rsidR="00524320" w:rsidRPr="00456E5B" w:rsidRDefault="00524320" w:rsidP="00524320">
      <w:pPr>
        <w:rPr>
          <w:rFonts w:asciiTheme="minorHAnsi" w:hAnsiTheme="minorHAnsi"/>
          <w:szCs w:val="22"/>
        </w:rPr>
      </w:pPr>
      <w:r w:rsidRPr="00456E5B">
        <w:rPr>
          <w:rFonts w:asciiTheme="minorHAnsi" w:hAnsiTheme="minorHAnsi"/>
          <w:szCs w:val="22"/>
        </w:rPr>
        <w:t>Ceci est illustré par la palette 5.</w:t>
      </w:r>
      <w:r>
        <w:rPr>
          <w:rFonts w:asciiTheme="minorHAnsi" w:hAnsiTheme="minorHAnsi"/>
          <w:noProof/>
          <w:szCs w:val="22"/>
        </w:rPr>
        <mc:AlternateContent>
          <mc:Choice Requires="wpg">
            <w:drawing>
              <wp:anchor distT="0" distB="0" distL="114300" distR="114300" simplePos="0" relativeHeight="251667456" behindDoc="0" locked="0" layoutInCell="1" allowOverlap="1" wp14:anchorId="79E07285" wp14:editId="6E466547">
                <wp:simplePos x="0" y="0"/>
                <wp:positionH relativeFrom="column">
                  <wp:posOffset>457200</wp:posOffset>
                </wp:positionH>
                <wp:positionV relativeFrom="paragraph">
                  <wp:posOffset>57150</wp:posOffset>
                </wp:positionV>
                <wp:extent cx="5979795" cy="3074035"/>
                <wp:effectExtent l="0" t="0" r="1905" b="3175"/>
                <wp:wrapNone/>
                <wp:docPr id="53" name="Group 8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79795" cy="3074035"/>
                          <a:chOff x="1417" y="6207"/>
                          <a:chExt cx="9417" cy="4841"/>
                        </a:xfrm>
                      </wpg:grpSpPr>
                      <wps:wsp>
                        <wps:cNvPr id="54" name="AutoShape 85"/>
                        <wps:cNvSpPr>
                          <a:spLocks noChangeAspect="1" noChangeArrowheads="1" noTextEdit="1"/>
                        </wps:cNvSpPr>
                        <wps:spPr bwMode="auto">
                          <a:xfrm>
                            <a:off x="1417" y="6207"/>
                            <a:ext cx="9417" cy="484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86"/>
                        <wps:cNvCnPr/>
                        <wps:spPr bwMode="auto">
                          <a:xfrm>
                            <a:off x="3830" y="7574"/>
                            <a:ext cx="4355" cy="267"/>
                          </a:xfrm>
                          <a:prstGeom prst="line">
                            <a:avLst/>
                          </a:prstGeom>
                          <a:noFill/>
                          <a:ln w="38100">
                            <a:solidFill>
                              <a:srgbClr val="333333"/>
                            </a:solidFill>
                            <a:round/>
                            <a:headEnd/>
                            <a:tailEnd/>
                          </a:ln>
                          <a:extLst>
                            <a:ext uri="{909E8E84-426E-40dd-AFC4-6F175D3DCCD1}">
                              <a14:hiddenFill xmlns:a14="http://schemas.microsoft.com/office/drawing/2010/main">
                                <a:noFill/>
                              </a14:hiddenFill>
                            </a:ext>
                          </a:extLst>
                        </wps:spPr>
                        <wps:bodyPr/>
                      </wps:wsp>
                      <wps:wsp>
                        <wps:cNvPr id="56" name="Line 87"/>
                        <wps:cNvCnPr/>
                        <wps:spPr bwMode="auto">
                          <a:xfrm>
                            <a:off x="3830" y="8602"/>
                            <a:ext cx="4355" cy="267"/>
                          </a:xfrm>
                          <a:prstGeom prst="line">
                            <a:avLst/>
                          </a:prstGeom>
                          <a:noFill/>
                          <a:ln w="38100">
                            <a:solidFill>
                              <a:srgbClr val="333333"/>
                            </a:solidFill>
                            <a:round/>
                            <a:headEnd/>
                            <a:tailEnd/>
                          </a:ln>
                          <a:extLst>
                            <a:ext uri="{909E8E84-426E-40dd-AFC4-6F175D3DCCD1}">
                              <a14:hiddenFill xmlns:a14="http://schemas.microsoft.com/office/drawing/2010/main">
                                <a:noFill/>
                              </a14:hiddenFill>
                            </a:ext>
                          </a:extLst>
                        </wps:spPr>
                        <wps:bodyPr/>
                      </wps:wsp>
                      <wps:wsp>
                        <wps:cNvPr id="57" name="Line 88"/>
                        <wps:cNvCnPr/>
                        <wps:spPr bwMode="auto">
                          <a:xfrm>
                            <a:off x="3830" y="9697"/>
                            <a:ext cx="4355" cy="267"/>
                          </a:xfrm>
                          <a:prstGeom prst="line">
                            <a:avLst/>
                          </a:prstGeom>
                          <a:noFill/>
                          <a:ln w="38100">
                            <a:solidFill>
                              <a:srgbClr val="333333"/>
                            </a:solidFill>
                            <a:round/>
                            <a:headEnd/>
                            <a:tailEnd/>
                          </a:ln>
                          <a:extLst>
                            <a:ext uri="{909E8E84-426E-40dd-AFC4-6F175D3DCCD1}">
                              <a14:hiddenFill xmlns:a14="http://schemas.microsoft.com/office/drawing/2010/main">
                                <a:noFill/>
                              </a14:hiddenFill>
                            </a:ext>
                          </a:extLst>
                        </wps:spPr>
                        <wps:bodyPr/>
                      </wps:wsp>
                      <wps:wsp>
                        <wps:cNvPr id="58" name="Line 89"/>
                        <wps:cNvCnPr/>
                        <wps:spPr bwMode="auto">
                          <a:xfrm>
                            <a:off x="3900" y="6345"/>
                            <a:ext cx="1" cy="3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90"/>
                        <wps:cNvCnPr/>
                        <wps:spPr bwMode="auto">
                          <a:xfrm>
                            <a:off x="6015" y="6345"/>
                            <a:ext cx="1" cy="3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91"/>
                        <wps:cNvCnPr/>
                        <wps:spPr bwMode="auto">
                          <a:xfrm>
                            <a:off x="4605" y="6345"/>
                            <a:ext cx="1" cy="3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 name="Line 92"/>
                        <wps:cNvCnPr/>
                        <wps:spPr bwMode="auto">
                          <a:xfrm>
                            <a:off x="5310" y="6345"/>
                            <a:ext cx="1" cy="3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 name="Line 93"/>
                        <wps:cNvCnPr/>
                        <wps:spPr bwMode="auto">
                          <a:xfrm>
                            <a:off x="6720" y="6345"/>
                            <a:ext cx="1" cy="3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94"/>
                        <wps:cNvCnPr/>
                        <wps:spPr bwMode="auto">
                          <a:xfrm>
                            <a:off x="7425" y="6345"/>
                            <a:ext cx="1" cy="3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95"/>
                        <wps:cNvCnPr/>
                        <wps:spPr bwMode="auto">
                          <a:xfrm>
                            <a:off x="8130" y="6345"/>
                            <a:ext cx="1" cy="3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 name="Line 96"/>
                        <wps:cNvCnPr/>
                        <wps:spPr bwMode="auto">
                          <a:xfrm>
                            <a:off x="3900" y="6465"/>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Line 97"/>
                        <wps:cNvCnPr/>
                        <wps:spPr bwMode="auto">
                          <a:xfrm>
                            <a:off x="5325" y="6465"/>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98"/>
                        <wps:cNvCnPr/>
                        <wps:spPr bwMode="auto">
                          <a:xfrm>
                            <a:off x="6720" y="6465"/>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99"/>
                        <wps:cNvCnPr/>
                        <wps:spPr bwMode="auto">
                          <a:xfrm>
                            <a:off x="4620" y="6675"/>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 name="Line 100"/>
                        <wps:cNvCnPr/>
                        <wps:spPr bwMode="auto">
                          <a:xfrm>
                            <a:off x="6030" y="6675"/>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 name="Line 101"/>
                        <wps:cNvCnPr/>
                        <wps:spPr bwMode="auto">
                          <a:xfrm>
                            <a:off x="7425" y="6675"/>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102"/>
                        <wps:cNvCnPr/>
                        <wps:spPr bwMode="auto">
                          <a:xfrm>
                            <a:off x="3900" y="7320"/>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 name="Line 103"/>
                        <wps:cNvCnPr/>
                        <wps:spPr bwMode="auto">
                          <a:xfrm>
                            <a:off x="5325" y="7320"/>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 name="Line 104"/>
                        <wps:cNvCnPr/>
                        <wps:spPr bwMode="auto">
                          <a:xfrm>
                            <a:off x="6720" y="7320"/>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 name="Line 105"/>
                        <wps:cNvCnPr/>
                        <wps:spPr bwMode="auto">
                          <a:xfrm>
                            <a:off x="4620" y="7530"/>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 name="Line 106"/>
                        <wps:cNvCnPr/>
                        <wps:spPr bwMode="auto">
                          <a:xfrm>
                            <a:off x="6030" y="7530"/>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 name="Line 107"/>
                        <wps:cNvCnPr/>
                        <wps:spPr bwMode="auto">
                          <a:xfrm>
                            <a:off x="7425" y="7530"/>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8"/>
                        <wps:cNvCnPr/>
                        <wps:spPr bwMode="auto">
                          <a:xfrm>
                            <a:off x="3900" y="6465"/>
                            <a:ext cx="705" cy="8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 name="Line 109"/>
                        <wps:cNvCnPr/>
                        <wps:spPr bwMode="auto">
                          <a:xfrm>
                            <a:off x="6720" y="6464"/>
                            <a:ext cx="705" cy="8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 name="Line 110"/>
                        <wps:cNvCnPr/>
                        <wps:spPr bwMode="auto">
                          <a:xfrm flipH="1">
                            <a:off x="5311" y="6464"/>
                            <a:ext cx="705" cy="8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111"/>
                        <wps:cNvCnPr/>
                        <wps:spPr bwMode="auto">
                          <a:xfrm>
                            <a:off x="3893" y="8363"/>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 name="Line 112"/>
                        <wps:cNvCnPr/>
                        <wps:spPr bwMode="auto">
                          <a:xfrm>
                            <a:off x="5318" y="8363"/>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 name="Line 113"/>
                        <wps:cNvCnPr/>
                        <wps:spPr bwMode="auto">
                          <a:xfrm>
                            <a:off x="6713" y="8363"/>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 name="Line 114"/>
                        <wps:cNvCnPr/>
                        <wps:spPr bwMode="auto">
                          <a:xfrm>
                            <a:off x="4613" y="8573"/>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 name="Line 115"/>
                        <wps:cNvCnPr/>
                        <wps:spPr bwMode="auto">
                          <a:xfrm>
                            <a:off x="6023" y="8573"/>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116"/>
                        <wps:cNvCnPr/>
                        <wps:spPr bwMode="auto">
                          <a:xfrm>
                            <a:off x="7418" y="8573"/>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117"/>
                        <wps:cNvCnPr/>
                        <wps:spPr bwMode="auto">
                          <a:xfrm>
                            <a:off x="3893" y="9218"/>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118"/>
                        <wps:cNvCnPr/>
                        <wps:spPr bwMode="auto">
                          <a:xfrm>
                            <a:off x="5318" y="9218"/>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119"/>
                        <wps:cNvCnPr/>
                        <wps:spPr bwMode="auto">
                          <a:xfrm>
                            <a:off x="6713" y="9218"/>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120"/>
                        <wps:cNvCnPr/>
                        <wps:spPr bwMode="auto">
                          <a:xfrm>
                            <a:off x="4613" y="9428"/>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121"/>
                        <wps:cNvCnPr/>
                        <wps:spPr bwMode="auto">
                          <a:xfrm>
                            <a:off x="6023" y="9428"/>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 name="Line 122"/>
                        <wps:cNvCnPr/>
                        <wps:spPr bwMode="auto">
                          <a:xfrm>
                            <a:off x="7418" y="9428"/>
                            <a:ext cx="70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 name="Line 123"/>
                        <wps:cNvCnPr/>
                        <wps:spPr bwMode="auto">
                          <a:xfrm flipH="1">
                            <a:off x="3893" y="8363"/>
                            <a:ext cx="705" cy="8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6" name="Line 124"/>
                        <wps:cNvCnPr/>
                        <wps:spPr bwMode="auto">
                          <a:xfrm flipH="1">
                            <a:off x="6713" y="8362"/>
                            <a:ext cx="705" cy="8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5"/>
                        <wps:cNvCnPr/>
                        <wps:spPr bwMode="auto">
                          <a:xfrm>
                            <a:off x="5304" y="8362"/>
                            <a:ext cx="705" cy="8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26"/>
                        <wps:cNvSpPr>
                          <a:spLocks noChangeArrowheads="1"/>
                        </wps:cNvSpPr>
                        <wps:spPr bwMode="auto">
                          <a:xfrm rot="215096">
                            <a:off x="4445" y="8933"/>
                            <a:ext cx="720" cy="749"/>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g:grpSp>
                        <wpg:cNvPr id="259" name="Group 127"/>
                        <wpg:cNvGrpSpPr>
                          <a:grpSpLocks/>
                        </wpg:cNvGrpSpPr>
                        <wpg:grpSpPr bwMode="auto">
                          <a:xfrm rot="215096">
                            <a:off x="3861" y="9779"/>
                            <a:ext cx="4314" cy="80"/>
                            <a:chOff x="3237" y="4872"/>
                            <a:chExt cx="5555" cy="102"/>
                          </a:xfrm>
                        </wpg:grpSpPr>
                        <wps:wsp>
                          <wps:cNvPr id="260" name="Oval 128"/>
                          <wps:cNvSpPr>
                            <a:spLocks noChangeArrowheads="1"/>
                          </wps:cNvSpPr>
                          <wps:spPr bwMode="auto">
                            <a:xfrm>
                              <a:off x="3237"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61" name="Oval 129"/>
                          <wps:cNvSpPr>
                            <a:spLocks noChangeArrowheads="1"/>
                          </wps:cNvSpPr>
                          <wps:spPr bwMode="auto">
                            <a:xfrm>
                              <a:off x="3425" y="4872"/>
                              <a:ext cx="101"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62" name="Oval 130"/>
                          <wps:cNvSpPr>
                            <a:spLocks noChangeArrowheads="1"/>
                          </wps:cNvSpPr>
                          <wps:spPr bwMode="auto">
                            <a:xfrm>
                              <a:off x="3612"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63" name="Oval 131"/>
                          <wps:cNvSpPr>
                            <a:spLocks noChangeArrowheads="1"/>
                          </wps:cNvSpPr>
                          <wps:spPr bwMode="auto">
                            <a:xfrm>
                              <a:off x="3800" y="4872"/>
                              <a:ext cx="101"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64" name="Oval 132"/>
                          <wps:cNvSpPr>
                            <a:spLocks noChangeArrowheads="1"/>
                          </wps:cNvSpPr>
                          <wps:spPr bwMode="auto">
                            <a:xfrm>
                              <a:off x="3987"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65" name="Oval 133"/>
                          <wps:cNvSpPr>
                            <a:spLocks noChangeArrowheads="1"/>
                          </wps:cNvSpPr>
                          <wps:spPr bwMode="auto">
                            <a:xfrm>
                              <a:off x="4175" y="4872"/>
                              <a:ext cx="101"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66" name="Oval 134"/>
                          <wps:cNvSpPr>
                            <a:spLocks noChangeArrowheads="1"/>
                          </wps:cNvSpPr>
                          <wps:spPr bwMode="auto">
                            <a:xfrm>
                              <a:off x="4362"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67" name="Oval 135"/>
                          <wps:cNvSpPr>
                            <a:spLocks noChangeArrowheads="1"/>
                          </wps:cNvSpPr>
                          <wps:spPr bwMode="auto">
                            <a:xfrm>
                              <a:off x="4550" y="4872"/>
                              <a:ext cx="101"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68" name="Oval 136"/>
                          <wps:cNvSpPr>
                            <a:spLocks noChangeArrowheads="1"/>
                          </wps:cNvSpPr>
                          <wps:spPr bwMode="auto">
                            <a:xfrm>
                              <a:off x="4737"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69" name="Oval 137"/>
                          <wps:cNvSpPr>
                            <a:spLocks noChangeArrowheads="1"/>
                          </wps:cNvSpPr>
                          <wps:spPr bwMode="auto">
                            <a:xfrm>
                              <a:off x="4925" y="4872"/>
                              <a:ext cx="101"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70" name="Oval 138"/>
                          <wps:cNvSpPr>
                            <a:spLocks noChangeArrowheads="1"/>
                          </wps:cNvSpPr>
                          <wps:spPr bwMode="auto">
                            <a:xfrm>
                              <a:off x="5113"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71" name="Oval 139"/>
                          <wps:cNvSpPr>
                            <a:spLocks noChangeArrowheads="1"/>
                          </wps:cNvSpPr>
                          <wps:spPr bwMode="auto">
                            <a:xfrm>
                              <a:off x="5301"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72" name="Oval 140"/>
                          <wps:cNvSpPr>
                            <a:spLocks noChangeArrowheads="1"/>
                          </wps:cNvSpPr>
                          <wps:spPr bwMode="auto">
                            <a:xfrm>
                              <a:off x="5488"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73" name="Oval 141"/>
                          <wps:cNvSpPr>
                            <a:spLocks noChangeArrowheads="1"/>
                          </wps:cNvSpPr>
                          <wps:spPr bwMode="auto">
                            <a:xfrm>
                              <a:off x="5676" y="4872"/>
                              <a:ext cx="101"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74" name="Oval 142"/>
                          <wps:cNvSpPr>
                            <a:spLocks noChangeArrowheads="1"/>
                          </wps:cNvSpPr>
                          <wps:spPr bwMode="auto">
                            <a:xfrm>
                              <a:off x="5863"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75" name="Oval 143"/>
                          <wps:cNvSpPr>
                            <a:spLocks noChangeArrowheads="1"/>
                          </wps:cNvSpPr>
                          <wps:spPr bwMode="auto">
                            <a:xfrm>
                              <a:off x="6051"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76" name="Oval 144"/>
                          <wps:cNvSpPr>
                            <a:spLocks noChangeArrowheads="1"/>
                          </wps:cNvSpPr>
                          <wps:spPr bwMode="auto">
                            <a:xfrm>
                              <a:off x="6239"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77" name="Oval 145"/>
                          <wps:cNvSpPr>
                            <a:spLocks noChangeArrowheads="1"/>
                          </wps:cNvSpPr>
                          <wps:spPr bwMode="auto">
                            <a:xfrm>
                              <a:off x="6427"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78" name="Oval 146"/>
                          <wps:cNvSpPr>
                            <a:spLocks noChangeArrowheads="1"/>
                          </wps:cNvSpPr>
                          <wps:spPr bwMode="auto">
                            <a:xfrm>
                              <a:off x="6615"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79" name="Oval 147"/>
                          <wps:cNvSpPr>
                            <a:spLocks noChangeArrowheads="1"/>
                          </wps:cNvSpPr>
                          <wps:spPr bwMode="auto">
                            <a:xfrm>
                              <a:off x="6803"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80" name="Oval 148"/>
                          <wps:cNvSpPr>
                            <a:spLocks noChangeArrowheads="1"/>
                          </wps:cNvSpPr>
                          <wps:spPr bwMode="auto">
                            <a:xfrm>
                              <a:off x="6992"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81" name="Oval 149"/>
                          <wps:cNvSpPr>
                            <a:spLocks noChangeArrowheads="1"/>
                          </wps:cNvSpPr>
                          <wps:spPr bwMode="auto">
                            <a:xfrm>
                              <a:off x="7181"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82" name="Oval 150"/>
                          <wps:cNvSpPr>
                            <a:spLocks noChangeArrowheads="1"/>
                          </wps:cNvSpPr>
                          <wps:spPr bwMode="auto">
                            <a:xfrm>
                              <a:off x="7369"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83" name="Oval 151"/>
                          <wps:cNvSpPr>
                            <a:spLocks noChangeArrowheads="1"/>
                          </wps:cNvSpPr>
                          <wps:spPr bwMode="auto">
                            <a:xfrm>
                              <a:off x="7558"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84" name="Oval 152"/>
                          <wps:cNvSpPr>
                            <a:spLocks noChangeArrowheads="1"/>
                          </wps:cNvSpPr>
                          <wps:spPr bwMode="auto">
                            <a:xfrm>
                              <a:off x="7746"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85" name="Oval 153"/>
                          <wps:cNvSpPr>
                            <a:spLocks noChangeArrowheads="1"/>
                          </wps:cNvSpPr>
                          <wps:spPr bwMode="auto">
                            <a:xfrm>
                              <a:off x="7935"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86" name="Oval 154"/>
                          <wps:cNvSpPr>
                            <a:spLocks noChangeArrowheads="1"/>
                          </wps:cNvSpPr>
                          <wps:spPr bwMode="auto">
                            <a:xfrm>
                              <a:off x="8123"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87" name="Oval 155"/>
                          <wps:cNvSpPr>
                            <a:spLocks noChangeArrowheads="1"/>
                          </wps:cNvSpPr>
                          <wps:spPr bwMode="auto">
                            <a:xfrm>
                              <a:off x="8312"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88" name="Oval 156"/>
                          <wps:cNvSpPr>
                            <a:spLocks noChangeArrowheads="1"/>
                          </wps:cNvSpPr>
                          <wps:spPr bwMode="auto">
                            <a:xfrm>
                              <a:off x="8500"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89" name="Oval 157"/>
                          <wps:cNvSpPr>
                            <a:spLocks noChangeArrowheads="1"/>
                          </wps:cNvSpPr>
                          <wps:spPr bwMode="auto">
                            <a:xfrm>
                              <a:off x="8690"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g:grpSp>
                      <wps:wsp>
                        <wps:cNvPr id="290" name="Rectangle 158"/>
                        <wps:cNvSpPr>
                          <a:spLocks noChangeArrowheads="1"/>
                        </wps:cNvSpPr>
                        <wps:spPr bwMode="auto">
                          <a:xfrm rot="215096">
                            <a:off x="5193" y="8980"/>
                            <a:ext cx="720" cy="748"/>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291" name="Rectangle 159"/>
                        <wps:cNvSpPr>
                          <a:spLocks noChangeArrowheads="1"/>
                        </wps:cNvSpPr>
                        <wps:spPr bwMode="auto">
                          <a:xfrm rot="215096">
                            <a:off x="5943" y="9027"/>
                            <a:ext cx="721" cy="749"/>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292" name="Rectangle 160"/>
                        <wps:cNvSpPr>
                          <a:spLocks noChangeArrowheads="1"/>
                        </wps:cNvSpPr>
                        <wps:spPr bwMode="auto">
                          <a:xfrm rot="215096">
                            <a:off x="6692" y="9074"/>
                            <a:ext cx="720" cy="748"/>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293" name="Rectangle 161"/>
                        <wps:cNvSpPr>
                          <a:spLocks noChangeArrowheads="1"/>
                        </wps:cNvSpPr>
                        <wps:spPr bwMode="auto">
                          <a:xfrm rot="215096">
                            <a:off x="7442" y="9121"/>
                            <a:ext cx="720" cy="748"/>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g:grpSp>
                        <wpg:cNvPr id="294" name="Group 162"/>
                        <wpg:cNvGrpSpPr>
                          <a:grpSpLocks/>
                        </wpg:cNvGrpSpPr>
                        <wpg:grpSpPr bwMode="auto">
                          <a:xfrm rot="211537">
                            <a:off x="3885" y="6886"/>
                            <a:ext cx="4314" cy="844"/>
                            <a:chOff x="2865" y="6886"/>
                            <a:chExt cx="4314" cy="844"/>
                          </a:xfrm>
                        </wpg:grpSpPr>
                        <wpg:grpSp>
                          <wpg:cNvPr id="295" name="Group 163"/>
                          <wpg:cNvGrpSpPr>
                            <a:grpSpLocks/>
                          </wpg:cNvGrpSpPr>
                          <wpg:grpSpPr bwMode="auto">
                            <a:xfrm>
                              <a:off x="2865" y="7650"/>
                              <a:ext cx="4314" cy="80"/>
                              <a:chOff x="3237" y="4872"/>
                              <a:chExt cx="5555" cy="102"/>
                            </a:xfrm>
                          </wpg:grpSpPr>
                          <wps:wsp>
                            <wps:cNvPr id="296" name="Oval 164"/>
                            <wps:cNvSpPr>
                              <a:spLocks noChangeArrowheads="1"/>
                            </wps:cNvSpPr>
                            <wps:spPr bwMode="auto">
                              <a:xfrm>
                                <a:off x="3237"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97" name="Oval 165"/>
                            <wps:cNvSpPr>
                              <a:spLocks noChangeArrowheads="1"/>
                            </wps:cNvSpPr>
                            <wps:spPr bwMode="auto">
                              <a:xfrm>
                                <a:off x="3425" y="4872"/>
                                <a:ext cx="101"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98" name="Oval 166"/>
                            <wps:cNvSpPr>
                              <a:spLocks noChangeArrowheads="1"/>
                            </wps:cNvSpPr>
                            <wps:spPr bwMode="auto">
                              <a:xfrm>
                                <a:off x="3612"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299" name="Oval 167"/>
                            <wps:cNvSpPr>
                              <a:spLocks noChangeArrowheads="1"/>
                            </wps:cNvSpPr>
                            <wps:spPr bwMode="auto">
                              <a:xfrm>
                                <a:off x="3800" y="4872"/>
                                <a:ext cx="101"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00" name="Oval 168"/>
                            <wps:cNvSpPr>
                              <a:spLocks noChangeArrowheads="1"/>
                            </wps:cNvSpPr>
                            <wps:spPr bwMode="auto">
                              <a:xfrm>
                                <a:off x="3987"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01" name="Oval 169"/>
                            <wps:cNvSpPr>
                              <a:spLocks noChangeArrowheads="1"/>
                            </wps:cNvSpPr>
                            <wps:spPr bwMode="auto">
                              <a:xfrm>
                                <a:off x="4175" y="4872"/>
                                <a:ext cx="101"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02" name="Oval 170"/>
                            <wps:cNvSpPr>
                              <a:spLocks noChangeArrowheads="1"/>
                            </wps:cNvSpPr>
                            <wps:spPr bwMode="auto">
                              <a:xfrm>
                                <a:off x="4362"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03" name="Oval 171"/>
                            <wps:cNvSpPr>
                              <a:spLocks noChangeArrowheads="1"/>
                            </wps:cNvSpPr>
                            <wps:spPr bwMode="auto">
                              <a:xfrm>
                                <a:off x="4550" y="4872"/>
                                <a:ext cx="101"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04" name="Oval 172"/>
                            <wps:cNvSpPr>
                              <a:spLocks noChangeArrowheads="1"/>
                            </wps:cNvSpPr>
                            <wps:spPr bwMode="auto">
                              <a:xfrm>
                                <a:off x="4737"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05" name="Oval 173"/>
                            <wps:cNvSpPr>
                              <a:spLocks noChangeArrowheads="1"/>
                            </wps:cNvSpPr>
                            <wps:spPr bwMode="auto">
                              <a:xfrm>
                                <a:off x="4925" y="4872"/>
                                <a:ext cx="101"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06" name="Oval 174"/>
                            <wps:cNvSpPr>
                              <a:spLocks noChangeArrowheads="1"/>
                            </wps:cNvSpPr>
                            <wps:spPr bwMode="auto">
                              <a:xfrm>
                                <a:off x="5113"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07" name="Oval 175"/>
                            <wps:cNvSpPr>
                              <a:spLocks noChangeArrowheads="1"/>
                            </wps:cNvSpPr>
                            <wps:spPr bwMode="auto">
                              <a:xfrm>
                                <a:off x="5301"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08" name="Oval 176"/>
                            <wps:cNvSpPr>
                              <a:spLocks noChangeArrowheads="1"/>
                            </wps:cNvSpPr>
                            <wps:spPr bwMode="auto">
                              <a:xfrm>
                                <a:off x="5488"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09" name="Oval 177"/>
                            <wps:cNvSpPr>
                              <a:spLocks noChangeArrowheads="1"/>
                            </wps:cNvSpPr>
                            <wps:spPr bwMode="auto">
                              <a:xfrm>
                                <a:off x="5676" y="4872"/>
                                <a:ext cx="101"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10" name="Oval 178"/>
                            <wps:cNvSpPr>
                              <a:spLocks noChangeArrowheads="1"/>
                            </wps:cNvSpPr>
                            <wps:spPr bwMode="auto">
                              <a:xfrm>
                                <a:off x="5863"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11" name="Oval 179"/>
                            <wps:cNvSpPr>
                              <a:spLocks noChangeArrowheads="1"/>
                            </wps:cNvSpPr>
                            <wps:spPr bwMode="auto">
                              <a:xfrm>
                                <a:off x="6051"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12" name="Oval 180"/>
                            <wps:cNvSpPr>
                              <a:spLocks noChangeArrowheads="1"/>
                            </wps:cNvSpPr>
                            <wps:spPr bwMode="auto">
                              <a:xfrm>
                                <a:off x="6239"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13" name="Oval 181"/>
                            <wps:cNvSpPr>
                              <a:spLocks noChangeArrowheads="1"/>
                            </wps:cNvSpPr>
                            <wps:spPr bwMode="auto">
                              <a:xfrm>
                                <a:off x="6427"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14" name="Oval 182"/>
                            <wps:cNvSpPr>
                              <a:spLocks noChangeArrowheads="1"/>
                            </wps:cNvSpPr>
                            <wps:spPr bwMode="auto">
                              <a:xfrm>
                                <a:off x="6615"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15" name="Oval 183"/>
                            <wps:cNvSpPr>
                              <a:spLocks noChangeArrowheads="1"/>
                            </wps:cNvSpPr>
                            <wps:spPr bwMode="auto">
                              <a:xfrm>
                                <a:off x="6803"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16" name="Oval 184"/>
                            <wps:cNvSpPr>
                              <a:spLocks noChangeArrowheads="1"/>
                            </wps:cNvSpPr>
                            <wps:spPr bwMode="auto">
                              <a:xfrm>
                                <a:off x="6992"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17" name="Oval 185"/>
                            <wps:cNvSpPr>
                              <a:spLocks noChangeArrowheads="1"/>
                            </wps:cNvSpPr>
                            <wps:spPr bwMode="auto">
                              <a:xfrm>
                                <a:off x="7181"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18" name="Oval 186"/>
                            <wps:cNvSpPr>
                              <a:spLocks noChangeArrowheads="1"/>
                            </wps:cNvSpPr>
                            <wps:spPr bwMode="auto">
                              <a:xfrm>
                                <a:off x="7369"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19" name="Oval 187"/>
                            <wps:cNvSpPr>
                              <a:spLocks noChangeArrowheads="1"/>
                            </wps:cNvSpPr>
                            <wps:spPr bwMode="auto">
                              <a:xfrm>
                                <a:off x="7558"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20" name="Oval 188"/>
                            <wps:cNvSpPr>
                              <a:spLocks noChangeArrowheads="1"/>
                            </wps:cNvSpPr>
                            <wps:spPr bwMode="auto">
                              <a:xfrm>
                                <a:off x="7746"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21" name="Oval 189"/>
                            <wps:cNvSpPr>
                              <a:spLocks noChangeArrowheads="1"/>
                            </wps:cNvSpPr>
                            <wps:spPr bwMode="auto">
                              <a:xfrm>
                                <a:off x="7935"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22" name="Oval 190"/>
                            <wps:cNvSpPr>
                              <a:spLocks noChangeArrowheads="1"/>
                            </wps:cNvSpPr>
                            <wps:spPr bwMode="auto">
                              <a:xfrm>
                                <a:off x="8123"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23" name="Oval 191"/>
                            <wps:cNvSpPr>
                              <a:spLocks noChangeArrowheads="1"/>
                            </wps:cNvSpPr>
                            <wps:spPr bwMode="auto">
                              <a:xfrm>
                                <a:off x="8312"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24" name="Oval 192"/>
                            <wps:cNvSpPr>
                              <a:spLocks noChangeArrowheads="1"/>
                            </wps:cNvSpPr>
                            <wps:spPr bwMode="auto">
                              <a:xfrm>
                                <a:off x="8500"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25" name="Oval 193"/>
                            <wps:cNvSpPr>
                              <a:spLocks noChangeArrowheads="1"/>
                            </wps:cNvSpPr>
                            <wps:spPr bwMode="auto">
                              <a:xfrm>
                                <a:off x="8690"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g:grpSp>
                        <wps:wsp>
                          <wps:cNvPr id="326" name="Rectangle 194"/>
                          <wps:cNvSpPr>
                            <a:spLocks noChangeArrowheads="1"/>
                          </wps:cNvSpPr>
                          <wps:spPr bwMode="auto">
                            <a:xfrm>
                              <a:off x="3375" y="6886"/>
                              <a:ext cx="720" cy="749"/>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327" name="Rectangle 195"/>
                          <wps:cNvSpPr>
                            <a:spLocks noChangeArrowheads="1"/>
                          </wps:cNvSpPr>
                          <wps:spPr bwMode="auto">
                            <a:xfrm>
                              <a:off x="4125" y="6886"/>
                              <a:ext cx="720" cy="748"/>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328" name="Rectangle 196"/>
                          <wps:cNvSpPr>
                            <a:spLocks noChangeArrowheads="1"/>
                          </wps:cNvSpPr>
                          <wps:spPr bwMode="auto">
                            <a:xfrm>
                              <a:off x="4876" y="6886"/>
                              <a:ext cx="721" cy="749"/>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329" name="Rectangle 197"/>
                          <wps:cNvSpPr>
                            <a:spLocks noChangeArrowheads="1"/>
                          </wps:cNvSpPr>
                          <wps:spPr bwMode="auto">
                            <a:xfrm>
                              <a:off x="5627" y="6886"/>
                              <a:ext cx="720" cy="748"/>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g:grpSp>
                      <wpg:grpSp>
                        <wpg:cNvPr id="330" name="Group 198"/>
                        <wpg:cNvGrpSpPr>
                          <a:grpSpLocks/>
                        </wpg:cNvGrpSpPr>
                        <wpg:grpSpPr bwMode="auto">
                          <a:xfrm rot="215096">
                            <a:off x="3861" y="8669"/>
                            <a:ext cx="4314" cy="80"/>
                            <a:chOff x="3237" y="4872"/>
                            <a:chExt cx="5555" cy="102"/>
                          </a:xfrm>
                        </wpg:grpSpPr>
                        <wps:wsp>
                          <wps:cNvPr id="331" name="Oval 199"/>
                          <wps:cNvSpPr>
                            <a:spLocks noChangeArrowheads="1"/>
                          </wps:cNvSpPr>
                          <wps:spPr bwMode="auto">
                            <a:xfrm>
                              <a:off x="3237"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32" name="Oval 200"/>
                          <wps:cNvSpPr>
                            <a:spLocks noChangeArrowheads="1"/>
                          </wps:cNvSpPr>
                          <wps:spPr bwMode="auto">
                            <a:xfrm>
                              <a:off x="3425" y="4872"/>
                              <a:ext cx="101"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33" name="Oval 201"/>
                          <wps:cNvSpPr>
                            <a:spLocks noChangeArrowheads="1"/>
                          </wps:cNvSpPr>
                          <wps:spPr bwMode="auto">
                            <a:xfrm>
                              <a:off x="3612"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34" name="Oval 202"/>
                          <wps:cNvSpPr>
                            <a:spLocks noChangeArrowheads="1"/>
                          </wps:cNvSpPr>
                          <wps:spPr bwMode="auto">
                            <a:xfrm>
                              <a:off x="3800" y="4872"/>
                              <a:ext cx="101"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35" name="Oval 203"/>
                          <wps:cNvSpPr>
                            <a:spLocks noChangeArrowheads="1"/>
                          </wps:cNvSpPr>
                          <wps:spPr bwMode="auto">
                            <a:xfrm>
                              <a:off x="3987"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36" name="Oval 204"/>
                          <wps:cNvSpPr>
                            <a:spLocks noChangeArrowheads="1"/>
                          </wps:cNvSpPr>
                          <wps:spPr bwMode="auto">
                            <a:xfrm>
                              <a:off x="4175" y="4872"/>
                              <a:ext cx="101"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37" name="Oval 205"/>
                          <wps:cNvSpPr>
                            <a:spLocks noChangeArrowheads="1"/>
                          </wps:cNvSpPr>
                          <wps:spPr bwMode="auto">
                            <a:xfrm>
                              <a:off x="4362"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38" name="Oval 206"/>
                          <wps:cNvSpPr>
                            <a:spLocks noChangeArrowheads="1"/>
                          </wps:cNvSpPr>
                          <wps:spPr bwMode="auto">
                            <a:xfrm>
                              <a:off x="4550" y="4872"/>
                              <a:ext cx="101"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39" name="Oval 207"/>
                          <wps:cNvSpPr>
                            <a:spLocks noChangeArrowheads="1"/>
                          </wps:cNvSpPr>
                          <wps:spPr bwMode="auto">
                            <a:xfrm>
                              <a:off x="4737"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40" name="Oval 208"/>
                          <wps:cNvSpPr>
                            <a:spLocks noChangeArrowheads="1"/>
                          </wps:cNvSpPr>
                          <wps:spPr bwMode="auto">
                            <a:xfrm>
                              <a:off x="4925" y="4872"/>
                              <a:ext cx="101"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41" name="Oval 209"/>
                          <wps:cNvSpPr>
                            <a:spLocks noChangeArrowheads="1"/>
                          </wps:cNvSpPr>
                          <wps:spPr bwMode="auto">
                            <a:xfrm>
                              <a:off x="5113"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42" name="Oval 210"/>
                          <wps:cNvSpPr>
                            <a:spLocks noChangeArrowheads="1"/>
                          </wps:cNvSpPr>
                          <wps:spPr bwMode="auto">
                            <a:xfrm>
                              <a:off x="5301"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43" name="Oval 211"/>
                          <wps:cNvSpPr>
                            <a:spLocks noChangeArrowheads="1"/>
                          </wps:cNvSpPr>
                          <wps:spPr bwMode="auto">
                            <a:xfrm>
                              <a:off x="5488"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44" name="Oval 212"/>
                          <wps:cNvSpPr>
                            <a:spLocks noChangeArrowheads="1"/>
                          </wps:cNvSpPr>
                          <wps:spPr bwMode="auto">
                            <a:xfrm>
                              <a:off x="5676" y="4872"/>
                              <a:ext cx="101"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45" name="Oval 213"/>
                          <wps:cNvSpPr>
                            <a:spLocks noChangeArrowheads="1"/>
                          </wps:cNvSpPr>
                          <wps:spPr bwMode="auto">
                            <a:xfrm>
                              <a:off x="5863"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46" name="Oval 214"/>
                          <wps:cNvSpPr>
                            <a:spLocks noChangeArrowheads="1"/>
                          </wps:cNvSpPr>
                          <wps:spPr bwMode="auto">
                            <a:xfrm>
                              <a:off x="6051"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47" name="Oval 215"/>
                          <wps:cNvSpPr>
                            <a:spLocks noChangeArrowheads="1"/>
                          </wps:cNvSpPr>
                          <wps:spPr bwMode="auto">
                            <a:xfrm>
                              <a:off x="6239"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48" name="Oval 216"/>
                          <wps:cNvSpPr>
                            <a:spLocks noChangeArrowheads="1"/>
                          </wps:cNvSpPr>
                          <wps:spPr bwMode="auto">
                            <a:xfrm>
                              <a:off x="6427"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49" name="Oval 217"/>
                          <wps:cNvSpPr>
                            <a:spLocks noChangeArrowheads="1"/>
                          </wps:cNvSpPr>
                          <wps:spPr bwMode="auto">
                            <a:xfrm>
                              <a:off x="6615"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50" name="Oval 218"/>
                          <wps:cNvSpPr>
                            <a:spLocks noChangeArrowheads="1"/>
                          </wps:cNvSpPr>
                          <wps:spPr bwMode="auto">
                            <a:xfrm>
                              <a:off x="6803"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51" name="Oval 219"/>
                          <wps:cNvSpPr>
                            <a:spLocks noChangeArrowheads="1"/>
                          </wps:cNvSpPr>
                          <wps:spPr bwMode="auto">
                            <a:xfrm>
                              <a:off x="6992"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52" name="Oval 220"/>
                          <wps:cNvSpPr>
                            <a:spLocks noChangeArrowheads="1"/>
                          </wps:cNvSpPr>
                          <wps:spPr bwMode="auto">
                            <a:xfrm>
                              <a:off x="7181"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53" name="Oval 221"/>
                          <wps:cNvSpPr>
                            <a:spLocks noChangeArrowheads="1"/>
                          </wps:cNvSpPr>
                          <wps:spPr bwMode="auto">
                            <a:xfrm>
                              <a:off x="7369"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54" name="Oval 222"/>
                          <wps:cNvSpPr>
                            <a:spLocks noChangeArrowheads="1"/>
                          </wps:cNvSpPr>
                          <wps:spPr bwMode="auto">
                            <a:xfrm>
                              <a:off x="7558"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55" name="Oval 223"/>
                          <wps:cNvSpPr>
                            <a:spLocks noChangeArrowheads="1"/>
                          </wps:cNvSpPr>
                          <wps:spPr bwMode="auto">
                            <a:xfrm>
                              <a:off x="7746"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56" name="Oval 224"/>
                          <wps:cNvSpPr>
                            <a:spLocks noChangeArrowheads="1"/>
                          </wps:cNvSpPr>
                          <wps:spPr bwMode="auto">
                            <a:xfrm>
                              <a:off x="7935"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57" name="Oval 225"/>
                          <wps:cNvSpPr>
                            <a:spLocks noChangeArrowheads="1"/>
                          </wps:cNvSpPr>
                          <wps:spPr bwMode="auto">
                            <a:xfrm>
                              <a:off x="8123" y="4872"/>
                              <a:ext cx="103"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58" name="Oval 226"/>
                          <wps:cNvSpPr>
                            <a:spLocks noChangeArrowheads="1"/>
                          </wps:cNvSpPr>
                          <wps:spPr bwMode="auto">
                            <a:xfrm>
                              <a:off x="8312" y="4872"/>
                              <a:ext cx="102"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59" name="Oval 227"/>
                          <wps:cNvSpPr>
                            <a:spLocks noChangeArrowheads="1"/>
                          </wps:cNvSpPr>
                          <wps:spPr bwMode="auto">
                            <a:xfrm>
                              <a:off x="8500" y="4872"/>
                              <a:ext cx="103" cy="102"/>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360" name="Oval 228"/>
                          <wps:cNvSpPr>
                            <a:spLocks noChangeArrowheads="1"/>
                          </wps:cNvSpPr>
                          <wps:spPr bwMode="auto">
                            <a:xfrm>
                              <a:off x="8690" y="4872"/>
                              <a:ext cx="102" cy="101"/>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g:grpSp>
                      <wps:wsp>
                        <wps:cNvPr id="361" name="Rectangle 229"/>
                        <wps:cNvSpPr>
                          <a:spLocks noChangeArrowheads="1"/>
                        </wps:cNvSpPr>
                        <wps:spPr bwMode="auto">
                          <a:xfrm rot="215096">
                            <a:off x="5208" y="7876"/>
                            <a:ext cx="720" cy="749"/>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362" name="Rectangle 230"/>
                        <wps:cNvSpPr>
                          <a:spLocks noChangeArrowheads="1"/>
                        </wps:cNvSpPr>
                        <wps:spPr bwMode="auto">
                          <a:xfrm rot="215096">
                            <a:off x="5957" y="7923"/>
                            <a:ext cx="720" cy="748"/>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363" name="Rectangle 231"/>
                        <wps:cNvSpPr>
                          <a:spLocks noChangeArrowheads="1"/>
                        </wps:cNvSpPr>
                        <wps:spPr bwMode="auto">
                          <a:xfrm rot="215096">
                            <a:off x="6706" y="7970"/>
                            <a:ext cx="721" cy="749"/>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364" name="Rectangle 232"/>
                        <wps:cNvSpPr>
                          <a:spLocks noChangeArrowheads="1"/>
                        </wps:cNvSpPr>
                        <wps:spPr bwMode="auto">
                          <a:xfrm rot="215096">
                            <a:off x="7456" y="8017"/>
                            <a:ext cx="720" cy="748"/>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365" name="Rectangle 233"/>
                        <wps:cNvSpPr>
                          <a:spLocks noChangeArrowheads="1"/>
                        </wps:cNvSpPr>
                        <wps:spPr bwMode="auto">
                          <a:xfrm flipH="1">
                            <a:off x="3394" y="7636"/>
                            <a:ext cx="720" cy="749"/>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366" name="Rectangle 234"/>
                        <wps:cNvSpPr>
                          <a:spLocks noChangeArrowheads="1"/>
                        </wps:cNvSpPr>
                        <wps:spPr bwMode="auto">
                          <a:xfrm>
                            <a:off x="8925" y="9105"/>
                            <a:ext cx="225" cy="67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367" name="Rectangle 235"/>
                        <wps:cNvSpPr>
                          <a:spLocks noChangeArrowheads="1"/>
                        </wps:cNvSpPr>
                        <wps:spPr bwMode="auto">
                          <a:xfrm>
                            <a:off x="7975" y="6661"/>
                            <a:ext cx="720" cy="749"/>
                          </a:xfrm>
                          <a:prstGeom prst="rect">
                            <a:avLst/>
                          </a:prstGeom>
                          <a:solidFill>
                            <a:srgbClr val="B0D1D4"/>
                          </a:solidFill>
                          <a:ln w="19050">
                            <a:solidFill>
                              <a:srgbClr val="0000FF"/>
                            </a:solidFill>
                            <a:miter lim="800000"/>
                            <a:headEnd/>
                            <a:tailEnd/>
                          </a:ln>
                        </wps:spPr>
                        <wps:bodyPr rot="0" vert="horz" wrap="square" lIns="91440" tIns="45720" rIns="91440" bIns="45720" anchor="t" anchorCtr="0" upright="1">
                          <a:noAutofit/>
                        </wps:bodyPr>
                      </wps:wsp>
                      <wps:wsp>
                        <wps:cNvPr id="368" name="Freeform 236"/>
                        <wps:cNvSpPr>
                          <a:spLocks/>
                        </wps:cNvSpPr>
                        <wps:spPr bwMode="auto">
                          <a:xfrm>
                            <a:off x="8000" y="6571"/>
                            <a:ext cx="889" cy="950"/>
                          </a:xfrm>
                          <a:custGeom>
                            <a:avLst/>
                            <a:gdLst>
                              <a:gd name="T0" fmla="*/ 789 w 889"/>
                              <a:gd name="T1" fmla="*/ 830 h 950"/>
                              <a:gd name="T2" fmla="*/ 789 w 889"/>
                              <a:gd name="T3" fmla="*/ 0 h 950"/>
                              <a:gd name="T4" fmla="*/ 889 w 889"/>
                              <a:gd name="T5" fmla="*/ 0 h 950"/>
                              <a:gd name="T6" fmla="*/ 889 w 889"/>
                              <a:gd name="T7" fmla="*/ 950 h 950"/>
                              <a:gd name="T8" fmla="*/ 10 w 889"/>
                              <a:gd name="T9" fmla="*/ 899 h 950"/>
                              <a:gd name="T10" fmla="*/ 0 w 889"/>
                              <a:gd name="T11" fmla="*/ 850 h 950"/>
                              <a:gd name="T12" fmla="*/ 699 w 889"/>
                              <a:gd name="T13" fmla="*/ 850 h 950"/>
                              <a:gd name="T14" fmla="*/ 789 w 889"/>
                              <a:gd name="T15" fmla="*/ 830 h 9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89" h="950">
                                <a:moveTo>
                                  <a:pt x="789" y="830"/>
                                </a:moveTo>
                                <a:lnTo>
                                  <a:pt x="789" y="0"/>
                                </a:lnTo>
                                <a:lnTo>
                                  <a:pt x="889" y="0"/>
                                </a:lnTo>
                                <a:lnTo>
                                  <a:pt x="889" y="950"/>
                                </a:lnTo>
                                <a:lnTo>
                                  <a:pt x="10" y="899"/>
                                </a:lnTo>
                                <a:lnTo>
                                  <a:pt x="0" y="850"/>
                                </a:lnTo>
                                <a:lnTo>
                                  <a:pt x="699" y="850"/>
                                </a:lnTo>
                                <a:lnTo>
                                  <a:pt x="789" y="83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69" name="Rectangle 237"/>
                        <wps:cNvSpPr>
                          <a:spLocks noChangeArrowheads="1"/>
                        </wps:cNvSpPr>
                        <wps:spPr bwMode="auto">
                          <a:xfrm>
                            <a:off x="8910" y="6540"/>
                            <a:ext cx="73" cy="327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370" name="Freeform 238"/>
                        <wps:cNvSpPr>
                          <a:spLocks/>
                        </wps:cNvSpPr>
                        <wps:spPr bwMode="auto">
                          <a:xfrm>
                            <a:off x="9560" y="9560"/>
                            <a:ext cx="721" cy="200"/>
                          </a:xfrm>
                          <a:custGeom>
                            <a:avLst/>
                            <a:gdLst>
                              <a:gd name="T0" fmla="*/ 0 w 721"/>
                              <a:gd name="T1" fmla="*/ 140 h 200"/>
                              <a:gd name="T2" fmla="*/ 0 w 721"/>
                              <a:gd name="T3" fmla="*/ 200 h 200"/>
                              <a:gd name="T4" fmla="*/ 721 w 721"/>
                              <a:gd name="T5" fmla="*/ 200 h 200"/>
                              <a:gd name="T6" fmla="*/ 641 w 721"/>
                              <a:gd name="T7" fmla="*/ 0 h 200"/>
                              <a:gd name="T8" fmla="*/ 138 w 721"/>
                              <a:gd name="T9" fmla="*/ 3 h 200"/>
                              <a:gd name="T10" fmla="*/ 160 w 721"/>
                              <a:gd name="T11" fmla="*/ 138 h 200"/>
                              <a:gd name="T12" fmla="*/ 0 w 721"/>
                              <a:gd name="T13" fmla="*/ 140 h 200"/>
                            </a:gdLst>
                            <a:ahLst/>
                            <a:cxnLst>
                              <a:cxn ang="0">
                                <a:pos x="T0" y="T1"/>
                              </a:cxn>
                              <a:cxn ang="0">
                                <a:pos x="T2" y="T3"/>
                              </a:cxn>
                              <a:cxn ang="0">
                                <a:pos x="T4" y="T5"/>
                              </a:cxn>
                              <a:cxn ang="0">
                                <a:pos x="T6" y="T7"/>
                              </a:cxn>
                              <a:cxn ang="0">
                                <a:pos x="T8" y="T9"/>
                              </a:cxn>
                              <a:cxn ang="0">
                                <a:pos x="T10" y="T11"/>
                              </a:cxn>
                              <a:cxn ang="0">
                                <a:pos x="T12" y="T13"/>
                              </a:cxn>
                            </a:cxnLst>
                            <a:rect l="0" t="0" r="r" b="b"/>
                            <a:pathLst>
                              <a:path w="721" h="200">
                                <a:moveTo>
                                  <a:pt x="0" y="140"/>
                                </a:moveTo>
                                <a:lnTo>
                                  <a:pt x="0" y="200"/>
                                </a:lnTo>
                                <a:lnTo>
                                  <a:pt x="721" y="200"/>
                                </a:lnTo>
                                <a:lnTo>
                                  <a:pt x="641" y="0"/>
                                </a:lnTo>
                                <a:lnTo>
                                  <a:pt x="138" y="3"/>
                                </a:lnTo>
                                <a:lnTo>
                                  <a:pt x="160" y="138"/>
                                </a:lnTo>
                                <a:lnTo>
                                  <a:pt x="0" y="140"/>
                                </a:lnTo>
                                <a:close/>
                              </a:path>
                            </a:pathLst>
                          </a:custGeom>
                          <a:solidFill>
                            <a:srgbClr val="FFCC99"/>
                          </a:solidFill>
                          <a:ln w="9525">
                            <a:solidFill>
                              <a:srgbClr val="000000"/>
                            </a:solidFill>
                            <a:round/>
                            <a:headEnd/>
                            <a:tailEnd/>
                          </a:ln>
                        </wps:spPr>
                        <wps:bodyPr rot="0" vert="horz" wrap="square" lIns="91440" tIns="45720" rIns="91440" bIns="45720" anchor="t" anchorCtr="0" upright="1">
                          <a:noAutofit/>
                        </wps:bodyPr>
                      </wps:wsp>
                      <wpg:grpSp>
                        <wpg:cNvPr id="371" name="Group 239"/>
                        <wpg:cNvGrpSpPr>
                          <a:grpSpLocks/>
                        </wpg:cNvGrpSpPr>
                        <wpg:grpSpPr bwMode="auto">
                          <a:xfrm>
                            <a:off x="10020" y="9760"/>
                            <a:ext cx="330" cy="330"/>
                            <a:chOff x="8491" y="6618"/>
                            <a:chExt cx="262" cy="262"/>
                          </a:xfrm>
                        </wpg:grpSpPr>
                        <wps:wsp>
                          <wps:cNvPr id="372" name="Oval 240"/>
                          <wps:cNvSpPr>
                            <a:spLocks noChangeArrowheads="1"/>
                          </wps:cNvSpPr>
                          <wps:spPr bwMode="auto">
                            <a:xfrm>
                              <a:off x="8491" y="6618"/>
                              <a:ext cx="262" cy="26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3" name="Oval 241"/>
                          <wps:cNvSpPr>
                            <a:spLocks noChangeArrowheads="1"/>
                          </wps:cNvSpPr>
                          <wps:spPr bwMode="auto">
                            <a:xfrm>
                              <a:off x="8543" y="6670"/>
                              <a:ext cx="158" cy="1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374" name="Group 242"/>
                        <wpg:cNvGrpSpPr>
                          <a:grpSpLocks/>
                        </wpg:cNvGrpSpPr>
                        <wpg:grpSpPr bwMode="auto">
                          <a:xfrm>
                            <a:off x="8850" y="9760"/>
                            <a:ext cx="331" cy="330"/>
                            <a:chOff x="7452" y="6546"/>
                            <a:chExt cx="262" cy="262"/>
                          </a:xfrm>
                        </wpg:grpSpPr>
                        <wps:wsp>
                          <wps:cNvPr id="375" name="Oval 243"/>
                          <wps:cNvSpPr>
                            <a:spLocks noChangeArrowheads="1"/>
                          </wps:cNvSpPr>
                          <wps:spPr bwMode="auto">
                            <a:xfrm>
                              <a:off x="7452" y="6546"/>
                              <a:ext cx="262" cy="26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Oval 244"/>
                          <wps:cNvSpPr>
                            <a:spLocks noChangeArrowheads="1"/>
                          </wps:cNvSpPr>
                          <wps:spPr bwMode="auto">
                            <a:xfrm>
                              <a:off x="7502" y="6599"/>
                              <a:ext cx="159" cy="1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377" name="Freeform 245"/>
                        <wps:cNvSpPr>
                          <a:spLocks/>
                        </wps:cNvSpPr>
                        <wps:spPr bwMode="auto">
                          <a:xfrm>
                            <a:off x="8879" y="9571"/>
                            <a:ext cx="1241" cy="359"/>
                          </a:xfrm>
                          <a:custGeom>
                            <a:avLst/>
                            <a:gdLst>
                              <a:gd name="T0" fmla="*/ 330 w 1241"/>
                              <a:gd name="T1" fmla="*/ 0 h 359"/>
                              <a:gd name="T2" fmla="*/ 180 w 1241"/>
                              <a:gd name="T3" fmla="*/ 0 h 359"/>
                              <a:gd name="T4" fmla="*/ 0 w 1241"/>
                              <a:gd name="T5" fmla="*/ 150 h 359"/>
                              <a:gd name="T6" fmla="*/ 0 w 1241"/>
                              <a:gd name="T7" fmla="*/ 359 h 359"/>
                              <a:gd name="T8" fmla="*/ 1241 w 1241"/>
                              <a:gd name="T9" fmla="*/ 359 h 359"/>
                              <a:gd name="T10" fmla="*/ 1241 w 1241"/>
                              <a:gd name="T11" fmla="*/ 189 h 359"/>
                              <a:gd name="T12" fmla="*/ 669 w 1241"/>
                              <a:gd name="T13" fmla="*/ 187 h 359"/>
                              <a:gd name="T14" fmla="*/ 661 w 1241"/>
                              <a:gd name="T15" fmla="*/ 127 h 359"/>
                              <a:gd name="T16" fmla="*/ 301 w 1241"/>
                              <a:gd name="T17" fmla="*/ 112 h 359"/>
                              <a:gd name="T18" fmla="*/ 330 w 1241"/>
                              <a:gd name="T19" fmla="*/ 0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41" h="359">
                                <a:moveTo>
                                  <a:pt x="330" y="0"/>
                                </a:moveTo>
                                <a:lnTo>
                                  <a:pt x="180" y="0"/>
                                </a:lnTo>
                                <a:lnTo>
                                  <a:pt x="0" y="150"/>
                                </a:lnTo>
                                <a:lnTo>
                                  <a:pt x="0" y="359"/>
                                </a:lnTo>
                                <a:lnTo>
                                  <a:pt x="1241" y="359"/>
                                </a:lnTo>
                                <a:lnTo>
                                  <a:pt x="1241" y="189"/>
                                </a:lnTo>
                                <a:lnTo>
                                  <a:pt x="669" y="187"/>
                                </a:lnTo>
                                <a:lnTo>
                                  <a:pt x="661" y="127"/>
                                </a:lnTo>
                                <a:lnTo>
                                  <a:pt x="301" y="112"/>
                                </a:lnTo>
                                <a:lnTo>
                                  <a:pt x="330" y="0"/>
                                </a:lnTo>
                                <a:close/>
                              </a:path>
                            </a:pathLst>
                          </a:custGeom>
                          <a:solidFill>
                            <a:srgbClr val="FFCC99">
                              <a:alpha val="70000"/>
                            </a:srgbClr>
                          </a:solidFill>
                          <a:ln w="9525">
                            <a:solidFill>
                              <a:srgbClr val="000000"/>
                            </a:solidFill>
                            <a:round/>
                            <a:headEnd/>
                            <a:tailEnd/>
                          </a:ln>
                        </wps:spPr>
                        <wps:bodyPr rot="0" vert="horz" wrap="square" lIns="91440" tIns="45720" rIns="91440" bIns="45720" anchor="t" anchorCtr="0" upright="1">
                          <a:noAutofit/>
                        </wps:bodyPr>
                      </wps:wsp>
                      <wps:wsp>
                        <wps:cNvPr id="378" name="Freeform 246"/>
                        <wps:cNvSpPr>
                          <a:spLocks/>
                        </wps:cNvSpPr>
                        <wps:spPr bwMode="auto">
                          <a:xfrm>
                            <a:off x="9661" y="9159"/>
                            <a:ext cx="368" cy="366"/>
                          </a:xfrm>
                          <a:custGeom>
                            <a:avLst/>
                            <a:gdLst>
                              <a:gd name="T0" fmla="*/ 0 w 368"/>
                              <a:gd name="T1" fmla="*/ 361 h 366"/>
                              <a:gd name="T2" fmla="*/ 22 w 368"/>
                              <a:gd name="T3" fmla="*/ 336 h 366"/>
                              <a:gd name="T4" fmla="*/ 260 w 368"/>
                              <a:gd name="T5" fmla="*/ 291 h 366"/>
                              <a:gd name="T6" fmla="*/ 294 w 368"/>
                              <a:gd name="T7" fmla="*/ 1 h 366"/>
                              <a:gd name="T8" fmla="*/ 345 w 368"/>
                              <a:gd name="T9" fmla="*/ 0 h 366"/>
                              <a:gd name="T10" fmla="*/ 368 w 368"/>
                              <a:gd name="T11" fmla="*/ 246 h 366"/>
                              <a:gd name="T12" fmla="*/ 337 w 368"/>
                              <a:gd name="T13" fmla="*/ 366 h 366"/>
                              <a:gd name="T14" fmla="*/ 7 w 368"/>
                              <a:gd name="T15" fmla="*/ 366 h 36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8" h="366">
                                <a:moveTo>
                                  <a:pt x="0" y="361"/>
                                </a:moveTo>
                                <a:lnTo>
                                  <a:pt x="22" y="336"/>
                                </a:lnTo>
                                <a:lnTo>
                                  <a:pt x="260" y="291"/>
                                </a:lnTo>
                                <a:lnTo>
                                  <a:pt x="294" y="1"/>
                                </a:lnTo>
                                <a:lnTo>
                                  <a:pt x="345" y="0"/>
                                </a:lnTo>
                                <a:lnTo>
                                  <a:pt x="368" y="246"/>
                                </a:lnTo>
                                <a:lnTo>
                                  <a:pt x="337" y="366"/>
                                </a:lnTo>
                                <a:lnTo>
                                  <a:pt x="7" y="36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Freeform 247"/>
                        <wps:cNvSpPr>
                          <a:spLocks/>
                        </wps:cNvSpPr>
                        <wps:spPr bwMode="auto">
                          <a:xfrm>
                            <a:off x="9143" y="8526"/>
                            <a:ext cx="1047" cy="1164"/>
                          </a:xfrm>
                          <a:custGeom>
                            <a:avLst/>
                            <a:gdLst>
                              <a:gd name="T0" fmla="*/ 262 w 1047"/>
                              <a:gd name="T1" fmla="*/ 137 h 1164"/>
                              <a:gd name="T2" fmla="*/ 307 w 1047"/>
                              <a:gd name="T3" fmla="*/ 2 h 1164"/>
                              <a:gd name="T4" fmla="*/ 1047 w 1047"/>
                              <a:gd name="T5" fmla="*/ 0 h 1164"/>
                              <a:gd name="T6" fmla="*/ 1047 w 1047"/>
                              <a:gd name="T7" fmla="*/ 1019 h 1164"/>
                              <a:gd name="T8" fmla="*/ 547 w 1047"/>
                              <a:gd name="T9" fmla="*/ 1019 h 1164"/>
                              <a:gd name="T10" fmla="*/ 547 w 1047"/>
                              <a:gd name="T11" fmla="*/ 1159 h 1164"/>
                              <a:gd name="T12" fmla="*/ 0 w 1047"/>
                              <a:gd name="T13" fmla="*/ 1164 h 1164"/>
                            </a:gdLst>
                            <a:ahLst/>
                            <a:cxnLst>
                              <a:cxn ang="0">
                                <a:pos x="T0" y="T1"/>
                              </a:cxn>
                              <a:cxn ang="0">
                                <a:pos x="T2" y="T3"/>
                              </a:cxn>
                              <a:cxn ang="0">
                                <a:pos x="T4" y="T5"/>
                              </a:cxn>
                              <a:cxn ang="0">
                                <a:pos x="T6" y="T7"/>
                              </a:cxn>
                              <a:cxn ang="0">
                                <a:pos x="T8" y="T9"/>
                              </a:cxn>
                              <a:cxn ang="0">
                                <a:pos x="T10" y="T11"/>
                              </a:cxn>
                              <a:cxn ang="0">
                                <a:pos x="T12" y="T13"/>
                              </a:cxn>
                            </a:cxnLst>
                            <a:rect l="0" t="0" r="r" b="b"/>
                            <a:pathLst>
                              <a:path w="1047" h="1164">
                                <a:moveTo>
                                  <a:pt x="262" y="137"/>
                                </a:moveTo>
                                <a:lnTo>
                                  <a:pt x="307" y="2"/>
                                </a:lnTo>
                                <a:lnTo>
                                  <a:pt x="1047" y="0"/>
                                </a:lnTo>
                                <a:lnTo>
                                  <a:pt x="1047" y="1019"/>
                                </a:lnTo>
                                <a:lnTo>
                                  <a:pt x="547" y="1019"/>
                                </a:lnTo>
                                <a:lnTo>
                                  <a:pt x="547" y="1159"/>
                                </a:lnTo>
                                <a:lnTo>
                                  <a:pt x="0" y="1164"/>
                                </a:lnTo>
                              </a:path>
                            </a:pathLst>
                          </a:custGeom>
                          <a:noFill/>
                          <a:ln w="38100">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248"/>
                        <wps:cNvCnPr/>
                        <wps:spPr bwMode="auto">
                          <a:xfrm flipH="1">
                            <a:off x="9158" y="8648"/>
                            <a:ext cx="232" cy="10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Freeform 249"/>
                        <wps:cNvSpPr>
                          <a:spLocks/>
                        </wps:cNvSpPr>
                        <wps:spPr bwMode="auto">
                          <a:xfrm>
                            <a:off x="9150" y="9330"/>
                            <a:ext cx="338" cy="360"/>
                          </a:xfrm>
                          <a:custGeom>
                            <a:avLst/>
                            <a:gdLst>
                              <a:gd name="T0" fmla="*/ 83 w 338"/>
                              <a:gd name="T1" fmla="*/ 0 h 360"/>
                              <a:gd name="T2" fmla="*/ 188 w 338"/>
                              <a:gd name="T3" fmla="*/ 0 h 360"/>
                              <a:gd name="T4" fmla="*/ 338 w 338"/>
                              <a:gd name="T5" fmla="*/ 150 h 360"/>
                              <a:gd name="T6" fmla="*/ 240 w 338"/>
                              <a:gd name="T7" fmla="*/ 345 h 360"/>
                              <a:gd name="T8" fmla="*/ 0 w 338"/>
                              <a:gd name="T9" fmla="*/ 360 h 360"/>
                              <a:gd name="T10" fmla="*/ 83 w 338"/>
                              <a:gd name="T11" fmla="*/ 0 h 360"/>
                            </a:gdLst>
                            <a:ahLst/>
                            <a:cxnLst>
                              <a:cxn ang="0">
                                <a:pos x="T0" y="T1"/>
                              </a:cxn>
                              <a:cxn ang="0">
                                <a:pos x="T2" y="T3"/>
                              </a:cxn>
                              <a:cxn ang="0">
                                <a:pos x="T4" y="T5"/>
                              </a:cxn>
                              <a:cxn ang="0">
                                <a:pos x="T6" y="T7"/>
                              </a:cxn>
                              <a:cxn ang="0">
                                <a:pos x="T8" y="T9"/>
                              </a:cxn>
                              <a:cxn ang="0">
                                <a:pos x="T10" y="T11"/>
                              </a:cxn>
                            </a:cxnLst>
                            <a:rect l="0" t="0" r="r" b="b"/>
                            <a:pathLst>
                              <a:path w="338" h="360">
                                <a:moveTo>
                                  <a:pt x="83" y="0"/>
                                </a:moveTo>
                                <a:lnTo>
                                  <a:pt x="188" y="0"/>
                                </a:lnTo>
                                <a:lnTo>
                                  <a:pt x="338" y="150"/>
                                </a:lnTo>
                                <a:lnTo>
                                  <a:pt x="240" y="345"/>
                                </a:lnTo>
                                <a:lnTo>
                                  <a:pt x="0" y="360"/>
                                </a:lnTo>
                                <a:lnTo>
                                  <a:pt x="83" y="0"/>
                                </a:lnTo>
                                <a:close/>
                              </a:path>
                            </a:pathLst>
                          </a:custGeom>
                          <a:solidFill>
                            <a:srgbClr val="FFCC99"/>
                          </a:solidFill>
                          <a:ln w="19050">
                            <a:solidFill>
                              <a:srgbClr val="333333"/>
                            </a:solidFill>
                            <a:round/>
                            <a:headEnd/>
                            <a:tailEnd/>
                          </a:ln>
                        </wps:spPr>
                        <wps:bodyPr rot="0" vert="horz" wrap="square" lIns="91440" tIns="45720" rIns="91440" bIns="45720" anchor="t" anchorCtr="0" upright="1">
                          <a:noAutofit/>
                        </wps:bodyPr>
                      </wps:wsp>
                      <wps:wsp>
                        <wps:cNvPr id="382" name="Line 250"/>
                        <wps:cNvCnPr/>
                        <wps:spPr bwMode="auto">
                          <a:xfrm flipV="1">
                            <a:off x="9413" y="9353"/>
                            <a:ext cx="45" cy="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Line 251"/>
                        <wps:cNvCnPr/>
                        <wps:spPr bwMode="auto">
                          <a:xfrm>
                            <a:off x="9383" y="9263"/>
                            <a:ext cx="157" cy="158"/>
                          </a:xfrm>
                          <a:prstGeom prst="line">
                            <a:avLst/>
                          </a:prstGeom>
                          <a:noFill/>
                          <a:ln w="38100">
                            <a:solidFill>
                              <a:srgbClr val="333333"/>
                            </a:solidFill>
                            <a:round/>
                            <a:headEnd/>
                            <a:tailEnd/>
                          </a:ln>
                          <a:extLst>
                            <a:ext uri="{909E8E84-426E-40dd-AFC4-6F175D3DCCD1}">
                              <a14:hiddenFill xmlns:a14="http://schemas.microsoft.com/office/drawing/2010/main">
                                <a:noFill/>
                              </a14:hiddenFill>
                            </a:ext>
                          </a:extLst>
                        </wps:spPr>
                        <wps:bodyPr/>
                      </wps:wsp>
                      <wps:wsp>
                        <wps:cNvPr id="384" name="Rectangle 252"/>
                        <wps:cNvSpPr>
                          <a:spLocks noChangeArrowheads="1"/>
                        </wps:cNvSpPr>
                        <wps:spPr bwMode="auto">
                          <a:xfrm flipH="1">
                            <a:off x="2939" y="9105"/>
                            <a:ext cx="225" cy="67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385" name="Freeform 253"/>
                        <wps:cNvSpPr>
                          <a:spLocks/>
                        </wps:cNvSpPr>
                        <wps:spPr bwMode="auto">
                          <a:xfrm flipH="1">
                            <a:off x="3200" y="7546"/>
                            <a:ext cx="889" cy="950"/>
                          </a:xfrm>
                          <a:custGeom>
                            <a:avLst/>
                            <a:gdLst>
                              <a:gd name="T0" fmla="*/ 789 w 889"/>
                              <a:gd name="T1" fmla="*/ 830 h 950"/>
                              <a:gd name="T2" fmla="*/ 789 w 889"/>
                              <a:gd name="T3" fmla="*/ 0 h 950"/>
                              <a:gd name="T4" fmla="*/ 889 w 889"/>
                              <a:gd name="T5" fmla="*/ 0 h 950"/>
                              <a:gd name="T6" fmla="*/ 889 w 889"/>
                              <a:gd name="T7" fmla="*/ 950 h 950"/>
                              <a:gd name="T8" fmla="*/ 10 w 889"/>
                              <a:gd name="T9" fmla="*/ 899 h 950"/>
                              <a:gd name="T10" fmla="*/ 0 w 889"/>
                              <a:gd name="T11" fmla="*/ 850 h 950"/>
                              <a:gd name="T12" fmla="*/ 699 w 889"/>
                              <a:gd name="T13" fmla="*/ 850 h 950"/>
                              <a:gd name="T14" fmla="*/ 789 w 889"/>
                              <a:gd name="T15" fmla="*/ 830 h 9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89" h="950">
                                <a:moveTo>
                                  <a:pt x="789" y="830"/>
                                </a:moveTo>
                                <a:lnTo>
                                  <a:pt x="789" y="0"/>
                                </a:lnTo>
                                <a:lnTo>
                                  <a:pt x="889" y="0"/>
                                </a:lnTo>
                                <a:lnTo>
                                  <a:pt x="889" y="950"/>
                                </a:lnTo>
                                <a:lnTo>
                                  <a:pt x="10" y="899"/>
                                </a:lnTo>
                                <a:lnTo>
                                  <a:pt x="0" y="850"/>
                                </a:lnTo>
                                <a:lnTo>
                                  <a:pt x="699" y="850"/>
                                </a:lnTo>
                                <a:lnTo>
                                  <a:pt x="789" y="83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86" name="Rectangle 254"/>
                        <wps:cNvSpPr>
                          <a:spLocks noChangeArrowheads="1"/>
                        </wps:cNvSpPr>
                        <wps:spPr bwMode="auto">
                          <a:xfrm flipH="1">
                            <a:off x="3106" y="6540"/>
                            <a:ext cx="73" cy="327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387" name="Freeform 255"/>
                        <wps:cNvSpPr>
                          <a:spLocks/>
                        </wps:cNvSpPr>
                        <wps:spPr bwMode="auto">
                          <a:xfrm flipH="1">
                            <a:off x="1808" y="9560"/>
                            <a:ext cx="721" cy="200"/>
                          </a:xfrm>
                          <a:custGeom>
                            <a:avLst/>
                            <a:gdLst>
                              <a:gd name="T0" fmla="*/ 0 w 721"/>
                              <a:gd name="T1" fmla="*/ 140 h 200"/>
                              <a:gd name="T2" fmla="*/ 0 w 721"/>
                              <a:gd name="T3" fmla="*/ 200 h 200"/>
                              <a:gd name="T4" fmla="*/ 721 w 721"/>
                              <a:gd name="T5" fmla="*/ 200 h 200"/>
                              <a:gd name="T6" fmla="*/ 641 w 721"/>
                              <a:gd name="T7" fmla="*/ 0 h 200"/>
                              <a:gd name="T8" fmla="*/ 138 w 721"/>
                              <a:gd name="T9" fmla="*/ 3 h 200"/>
                              <a:gd name="T10" fmla="*/ 160 w 721"/>
                              <a:gd name="T11" fmla="*/ 138 h 200"/>
                              <a:gd name="T12" fmla="*/ 0 w 721"/>
                              <a:gd name="T13" fmla="*/ 140 h 200"/>
                            </a:gdLst>
                            <a:ahLst/>
                            <a:cxnLst>
                              <a:cxn ang="0">
                                <a:pos x="T0" y="T1"/>
                              </a:cxn>
                              <a:cxn ang="0">
                                <a:pos x="T2" y="T3"/>
                              </a:cxn>
                              <a:cxn ang="0">
                                <a:pos x="T4" y="T5"/>
                              </a:cxn>
                              <a:cxn ang="0">
                                <a:pos x="T6" y="T7"/>
                              </a:cxn>
                              <a:cxn ang="0">
                                <a:pos x="T8" y="T9"/>
                              </a:cxn>
                              <a:cxn ang="0">
                                <a:pos x="T10" y="T11"/>
                              </a:cxn>
                              <a:cxn ang="0">
                                <a:pos x="T12" y="T13"/>
                              </a:cxn>
                            </a:cxnLst>
                            <a:rect l="0" t="0" r="r" b="b"/>
                            <a:pathLst>
                              <a:path w="721" h="200">
                                <a:moveTo>
                                  <a:pt x="0" y="140"/>
                                </a:moveTo>
                                <a:lnTo>
                                  <a:pt x="0" y="200"/>
                                </a:lnTo>
                                <a:lnTo>
                                  <a:pt x="721" y="200"/>
                                </a:lnTo>
                                <a:lnTo>
                                  <a:pt x="641" y="0"/>
                                </a:lnTo>
                                <a:lnTo>
                                  <a:pt x="138" y="3"/>
                                </a:lnTo>
                                <a:lnTo>
                                  <a:pt x="160" y="138"/>
                                </a:lnTo>
                                <a:lnTo>
                                  <a:pt x="0" y="140"/>
                                </a:lnTo>
                                <a:close/>
                              </a:path>
                            </a:pathLst>
                          </a:custGeom>
                          <a:solidFill>
                            <a:srgbClr val="FFCC99"/>
                          </a:solidFill>
                          <a:ln w="9525">
                            <a:solidFill>
                              <a:srgbClr val="000000"/>
                            </a:solidFill>
                            <a:round/>
                            <a:headEnd/>
                            <a:tailEnd/>
                          </a:ln>
                        </wps:spPr>
                        <wps:bodyPr rot="0" vert="horz" wrap="square" lIns="91440" tIns="45720" rIns="91440" bIns="45720" anchor="t" anchorCtr="0" upright="1">
                          <a:noAutofit/>
                        </wps:bodyPr>
                      </wps:wsp>
                      <wpg:grpSp>
                        <wpg:cNvPr id="388" name="Group 256"/>
                        <wpg:cNvGrpSpPr>
                          <a:grpSpLocks/>
                        </wpg:cNvGrpSpPr>
                        <wpg:grpSpPr bwMode="auto">
                          <a:xfrm flipH="1">
                            <a:off x="1739" y="9760"/>
                            <a:ext cx="330" cy="330"/>
                            <a:chOff x="8491" y="6618"/>
                            <a:chExt cx="262" cy="262"/>
                          </a:xfrm>
                        </wpg:grpSpPr>
                        <wps:wsp>
                          <wps:cNvPr id="389" name="Oval 257"/>
                          <wps:cNvSpPr>
                            <a:spLocks noChangeArrowheads="1"/>
                          </wps:cNvSpPr>
                          <wps:spPr bwMode="auto">
                            <a:xfrm>
                              <a:off x="8491" y="6618"/>
                              <a:ext cx="262" cy="26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0" name="Oval 258"/>
                          <wps:cNvSpPr>
                            <a:spLocks noChangeArrowheads="1"/>
                          </wps:cNvSpPr>
                          <wps:spPr bwMode="auto">
                            <a:xfrm>
                              <a:off x="8543" y="6670"/>
                              <a:ext cx="158" cy="1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391" name="Group 259"/>
                        <wpg:cNvGrpSpPr>
                          <a:grpSpLocks/>
                        </wpg:cNvGrpSpPr>
                        <wpg:grpSpPr bwMode="auto">
                          <a:xfrm flipH="1">
                            <a:off x="2908" y="9760"/>
                            <a:ext cx="331" cy="330"/>
                            <a:chOff x="7452" y="6546"/>
                            <a:chExt cx="262" cy="262"/>
                          </a:xfrm>
                        </wpg:grpSpPr>
                        <wps:wsp>
                          <wps:cNvPr id="392" name="Oval 260"/>
                          <wps:cNvSpPr>
                            <a:spLocks noChangeArrowheads="1"/>
                          </wps:cNvSpPr>
                          <wps:spPr bwMode="auto">
                            <a:xfrm>
                              <a:off x="7452" y="6546"/>
                              <a:ext cx="262" cy="26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3" name="Oval 261"/>
                          <wps:cNvSpPr>
                            <a:spLocks noChangeArrowheads="1"/>
                          </wps:cNvSpPr>
                          <wps:spPr bwMode="auto">
                            <a:xfrm>
                              <a:off x="7502" y="6599"/>
                              <a:ext cx="159" cy="1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394" name="Freeform 262"/>
                        <wps:cNvSpPr>
                          <a:spLocks/>
                        </wps:cNvSpPr>
                        <wps:spPr bwMode="auto">
                          <a:xfrm flipH="1">
                            <a:off x="1969" y="9571"/>
                            <a:ext cx="1241" cy="359"/>
                          </a:xfrm>
                          <a:custGeom>
                            <a:avLst/>
                            <a:gdLst>
                              <a:gd name="T0" fmla="*/ 330 w 1241"/>
                              <a:gd name="T1" fmla="*/ 0 h 359"/>
                              <a:gd name="T2" fmla="*/ 180 w 1241"/>
                              <a:gd name="T3" fmla="*/ 0 h 359"/>
                              <a:gd name="T4" fmla="*/ 0 w 1241"/>
                              <a:gd name="T5" fmla="*/ 150 h 359"/>
                              <a:gd name="T6" fmla="*/ 0 w 1241"/>
                              <a:gd name="T7" fmla="*/ 359 h 359"/>
                              <a:gd name="T8" fmla="*/ 1241 w 1241"/>
                              <a:gd name="T9" fmla="*/ 359 h 359"/>
                              <a:gd name="T10" fmla="*/ 1241 w 1241"/>
                              <a:gd name="T11" fmla="*/ 189 h 359"/>
                              <a:gd name="T12" fmla="*/ 669 w 1241"/>
                              <a:gd name="T13" fmla="*/ 187 h 359"/>
                              <a:gd name="T14" fmla="*/ 661 w 1241"/>
                              <a:gd name="T15" fmla="*/ 127 h 359"/>
                              <a:gd name="T16" fmla="*/ 301 w 1241"/>
                              <a:gd name="T17" fmla="*/ 112 h 359"/>
                              <a:gd name="T18" fmla="*/ 330 w 1241"/>
                              <a:gd name="T19" fmla="*/ 0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41" h="359">
                                <a:moveTo>
                                  <a:pt x="330" y="0"/>
                                </a:moveTo>
                                <a:lnTo>
                                  <a:pt x="180" y="0"/>
                                </a:lnTo>
                                <a:lnTo>
                                  <a:pt x="0" y="150"/>
                                </a:lnTo>
                                <a:lnTo>
                                  <a:pt x="0" y="359"/>
                                </a:lnTo>
                                <a:lnTo>
                                  <a:pt x="1241" y="359"/>
                                </a:lnTo>
                                <a:lnTo>
                                  <a:pt x="1241" y="189"/>
                                </a:lnTo>
                                <a:lnTo>
                                  <a:pt x="669" y="187"/>
                                </a:lnTo>
                                <a:lnTo>
                                  <a:pt x="661" y="127"/>
                                </a:lnTo>
                                <a:lnTo>
                                  <a:pt x="301" y="112"/>
                                </a:lnTo>
                                <a:lnTo>
                                  <a:pt x="330" y="0"/>
                                </a:lnTo>
                                <a:close/>
                              </a:path>
                            </a:pathLst>
                          </a:custGeom>
                          <a:solidFill>
                            <a:srgbClr val="FFCC99">
                              <a:alpha val="70000"/>
                            </a:srgbClr>
                          </a:solidFill>
                          <a:ln w="9525">
                            <a:solidFill>
                              <a:srgbClr val="000000"/>
                            </a:solidFill>
                            <a:round/>
                            <a:headEnd/>
                            <a:tailEnd/>
                          </a:ln>
                        </wps:spPr>
                        <wps:bodyPr rot="0" vert="horz" wrap="square" lIns="91440" tIns="45720" rIns="91440" bIns="45720" anchor="t" anchorCtr="0" upright="1">
                          <a:noAutofit/>
                        </wps:bodyPr>
                      </wps:wsp>
                      <wps:wsp>
                        <wps:cNvPr id="395" name="Freeform 263"/>
                        <wps:cNvSpPr>
                          <a:spLocks/>
                        </wps:cNvSpPr>
                        <wps:spPr bwMode="auto">
                          <a:xfrm flipH="1">
                            <a:off x="2060" y="9159"/>
                            <a:ext cx="368" cy="366"/>
                          </a:xfrm>
                          <a:custGeom>
                            <a:avLst/>
                            <a:gdLst>
                              <a:gd name="T0" fmla="*/ 0 w 368"/>
                              <a:gd name="T1" fmla="*/ 361 h 366"/>
                              <a:gd name="T2" fmla="*/ 22 w 368"/>
                              <a:gd name="T3" fmla="*/ 336 h 366"/>
                              <a:gd name="T4" fmla="*/ 260 w 368"/>
                              <a:gd name="T5" fmla="*/ 291 h 366"/>
                              <a:gd name="T6" fmla="*/ 294 w 368"/>
                              <a:gd name="T7" fmla="*/ 1 h 366"/>
                              <a:gd name="T8" fmla="*/ 345 w 368"/>
                              <a:gd name="T9" fmla="*/ 0 h 366"/>
                              <a:gd name="T10" fmla="*/ 368 w 368"/>
                              <a:gd name="T11" fmla="*/ 246 h 366"/>
                              <a:gd name="T12" fmla="*/ 337 w 368"/>
                              <a:gd name="T13" fmla="*/ 366 h 366"/>
                              <a:gd name="T14" fmla="*/ 7 w 368"/>
                              <a:gd name="T15" fmla="*/ 366 h 36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8" h="366">
                                <a:moveTo>
                                  <a:pt x="0" y="361"/>
                                </a:moveTo>
                                <a:lnTo>
                                  <a:pt x="22" y="336"/>
                                </a:lnTo>
                                <a:lnTo>
                                  <a:pt x="260" y="291"/>
                                </a:lnTo>
                                <a:lnTo>
                                  <a:pt x="294" y="1"/>
                                </a:lnTo>
                                <a:lnTo>
                                  <a:pt x="345" y="0"/>
                                </a:lnTo>
                                <a:lnTo>
                                  <a:pt x="368" y="246"/>
                                </a:lnTo>
                                <a:lnTo>
                                  <a:pt x="337" y="366"/>
                                </a:lnTo>
                                <a:lnTo>
                                  <a:pt x="7" y="36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Freeform 264"/>
                        <wps:cNvSpPr>
                          <a:spLocks/>
                        </wps:cNvSpPr>
                        <wps:spPr bwMode="auto">
                          <a:xfrm flipH="1">
                            <a:off x="1899" y="8526"/>
                            <a:ext cx="1047" cy="1164"/>
                          </a:xfrm>
                          <a:custGeom>
                            <a:avLst/>
                            <a:gdLst>
                              <a:gd name="T0" fmla="*/ 262 w 1047"/>
                              <a:gd name="T1" fmla="*/ 137 h 1164"/>
                              <a:gd name="T2" fmla="*/ 307 w 1047"/>
                              <a:gd name="T3" fmla="*/ 2 h 1164"/>
                              <a:gd name="T4" fmla="*/ 1047 w 1047"/>
                              <a:gd name="T5" fmla="*/ 0 h 1164"/>
                              <a:gd name="T6" fmla="*/ 1047 w 1047"/>
                              <a:gd name="T7" fmla="*/ 1019 h 1164"/>
                              <a:gd name="T8" fmla="*/ 547 w 1047"/>
                              <a:gd name="T9" fmla="*/ 1019 h 1164"/>
                              <a:gd name="T10" fmla="*/ 547 w 1047"/>
                              <a:gd name="T11" fmla="*/ 1159 h 1164"/>
                              <a:gd name="T12" fmla="*/ 0 w 1047"/>
                              <a:gd name="T13" fmla="*/ 1164 h 1164"/>
                            </a:gdLst>
                            <a:ahLst/>
                            <a:cxnLst>
                              <a:cxn ang="0">
                                <a:pos x="T0" y="T1"/>
                              </a:cxn>
                              <a:cxn ang="0">
                                <a:pos x="T2" y="T3"/>
                              </a:cxn>
                              <a:cxn ang="0">
                                <a:pos x="T4" y="T5"/>
                              </a:cxn>
                              <a:cxn ang="0">
                                <a:pos x="T6" y="T7"/>
                              </a:cxn>
                              <a:cxn ang="0">
                                <a:pos x="T8" y="T9"/>
                              </a:cxn>
                              <a:cxn ang="0">
                                <a:pos x="T10" y="T11"/>
                              </a:cxn>
                              <a:cxn ang="0">
                                <a:pos x="T12" y="T13"/>
                              </a:cxn>
                            </a:cxnLst>
                            <a:rect l="0" t="0" r="r" b="b"/>
                            <a:pathLst>
                              <a:path w="1047" h="1164">
                                <a:moveTo>
                                  <a:pt x="262" y="137"/>
                                </a:moveTo>
                                <a:lnTo>
                                  <a:pt x="307" y="2"/>
                                </a:lnTo>
                                <a:lnTo>
                                  <a:pt x="1047" y="0"/>
                                </a:lnTo>
                                <a:lnTo>
                                  <a:pt x="1047" y="1019"/>
                                </a:lnTo>
                                <a:lnTo>
                                  <a:pt x="547" y="1019"/>
                                </a:lnTo>
                                <a:lnTo>
                                  <a:pt x="547" y="1159"/>
                                </a:lnTo>
                                <a:lnTo>
                                  <a:pt x="0" y="1164"/>
                                </a:lnTo>
                              </a:path>
                            </a:pathLst>
                          </a:custGeom>
                          <a:noFill/>
                          <a:ln w="38100">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265"/>
                        <wps:cNvCnPr/>
                        <wps:spPr bwMode="auto">
                          <a:xfrm>
                            <a:off x="2699" y="8648"/>
                            <a:ext cx="232" cy="10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8" name="Freeform 266"/>
                        <wps:cNvSpPr>
                          <a:spLocks/>
                        </wps:cNvSpPr>
                        <wps:spPr bwMode="auto">
                          <a:xfrm flipH="1">
                            <a:off x="2601" y="9330"/>
                            <a:ext cx="338" cy="360"/>
                          </a:xfrm>
                          <a:custGeom>
                            <a:avLst/>
                            <a:gdLst>
                              <a:gd name="T0" fmla="*/ 83 w 338"/>
                              <a:gd name="T1" fmla="*/ 0 h 360"/>
                              <a:gd name="T2" fmla="*/ 188 w 338"/>
                              <a:gd name="T3" fmla="*/ 0 h 360"/>
                              <a:gd name="T4" fmla="*/ 338 w 338"/>
                              <a:gd name="T5" fmla="*/ 150 h 360"/>
                              <a:gd name="T6" fmla="*/ 240 w 338"/>
                              <a:gd name="T7" fmla="*/ 345 h 360"/>
                              <a:gd name="T8" fmla="*/ 0 w 338"/>
                              <a:gd name="T9" fmla="*/ 360 h 360"/>
                              <a:gd name="T10" fmla="*/ 83 w 338"/>
                              <a:gd name="T11" fmla="*/ 0 h 360"/>
                            </a:gdLst>
                            <a:ahLst/>
                            <a:cxnLst>
                              <a:cxn ang="0">
                                <a:pos x="T0" y="T1"/>
                              </a:cxn>
                              <a:cxn ang="0">
                                <a:pos x="T2" y="T3"/>
                              </a:cxn>
                              <a:cxn ang="0">
                                <a:pos x="T4" y="T5"/>
                              </a:cxn>
                              <a:cxn ang="0">
                                <a:pos x="T6" y="T7"/>
                              </a:cxn>
                              <a:cxn ang="0">
                                <a:pos x="T8" y="T9"/>
                              </a:cxn>
                              <a:cxn ang="0">
                                <a:pos x="T10" y="T11"/>
                              </a:cxn>
                            </a:cxnLst>
                            <a:rect l="0" t="0" r="r" b="b"/>
                            <a:pathLst>
                              <a:path w="338" h="360">
                                <a:moveTo>
                                  <a:pt x="83" y="0"/>
                                </a:moveTo>
                                <a:lnTo>
                                  <a:pt x="188" y="0"/>
                                </a:lnTo>
                                <a:lnTo>
                                  <a:pt x="338" y="150"/>
                                </a:lnTo>
                                <a:lnTo>
                                  <a:pt x="240" y="345"/>
                                </a:lnTo>
                                <a:lnTo>
                                  <a:pt x="0" y="360"/>
                                </a:lnTo>
                                <a:lnTo>
                                  <a:pt x="83" y="0"/>
                                </a:lnTo>
                                <a:close/>
                              </a:path>
                            </a:pathLst>
                          </a:custGeom>
                          <a:solidFill>
                            <a:srgbClr val="FFCC99"/>
                          </a:solidFill>
                          <a:ln w="19050">
                            <a:solidFill>
                              <a:srgbClr val="333333"/>
                            </a:solidFill>
                            <a:round/>
                            <a:headEnd/>
                            <a:tailEnd/>
                          </a:ln>
                        </wps:spPr>
                        <wps:bodyPr rot="0" vert="horz" wrap="square" lIns="91440" tIns="45720" rIns="91440" bIns="45720" anchor="t" anchorCtr="0" upright="1">
                          <a:noAutofit/>
                        </wps:bodyPr>
                      </wps:wsp>
                      <wps:wsp>
                        <wps:cNvPr id="399" name="Line 267"/>
                        <wps:cNvCnPr/>
                        <wps:spPr bwMode="auto">
                          <a:xfrm flipH="1" flipV="1">
                            <a:off x="2631" y="9353"/>
                            <a:ext cx="45" cy="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Line 268"/>
                        <wps:cNvCnPr/>
                        <wps:spPr bwMode="auto">
                          <a:xfrm flipH="1">
                            <a:off x="2549" y="9263"/>
                            <a:ext cx="157" cy="158"/>
                          </a:xfrm>
                          <a:prstGeom prst="line">
                            <a:avLst/>
                          </a:prstGeom>
                          <a:noFill/>
                          <a:ln w="38100">
                            <a:solidFill>
                              <a:srgbClr val="333333"/>
                            </a:solidFill>
                            <a:round/>
                            <a:headEnd/>
                            <a:tailEnd/>
                          </a:ln>
                          <a:extLst>
                            <a:ext uri="{909E8E84-426E-40dd-AFC4-6F175D3DCCD1}">
                              <a14:hiddenFill xmlns:a14="http://schemas.microsoft.com/office/drawing/2010/main">
                                <a:noFill/>
                              </a14:hiddenFill>
                            </a:ext>
                          </a:extLst>
                        </wps:spPr>
                        <wps:bodyPr/>
                      </wps:wsp>
                      <wps:wsp>
                        <wps:cNvPr id="401" name="Line 269"/>
                        <wps:cNvCnPr/>
                        <wps:spPr bwMode="auto">
                          <a:xfrm>
                            <a:off x="1605" y="10110"/>
                            <a:ext cx="876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02" name="Text Box 270"/>
                        <wps:cNvSpPr txBox="1">
                          <a:spLocks noChangeArrowheads="1"/>
                        </wps:cNvSpPr>
                        <wps:spPr bwMode="auto">
                          <a:xfrm>
                            <a:off x="1514" y="7324"/>
                            <a:ext cx="1703" cy="772"/>
                          </a:xfrm>
                          <a:prstGeom prst="rect">
                            <a:avLst/>
                          </a:prstGeom>
                          <a:noFill/>
                          <a:ln w="9525">
                            <a:solidFill>
                              <a:srgbClr val="FF6600"/>
                            </a:solidFill>
                            <a:miter lim="800000"/>
                            <a:headEnd/>
                            <a:tailEnd/>
                          </a:ln>
                          <a:extLst>
                            <a:ext uri="{909E8E84-426E-40dd-AFC4-6F175D3DCCD1}">
                              <a14:hiddenFill xmlns:a14="http://schemas.microsoft.com/office/drawing/2010/main">
                                <a:solidFill>
                                  <a:srgbClr val="FFFF99"/>
                                </a:solidFill>
                              </a14:hiddenFill>
                            </a:ext>
                          </a:extLst>
                        </wps:spPr>
                        <wps:txbx>
                          <w:txbxContent>
                            <w:p w14:paraId="1BA8ECD0" w14:textId="77777777" w:rsidR="00524320" w:rsidRPr="00E235DD" w:rsidRDefault="00524320" w:rsidP="00524320">
                              <w:pPr>
                                <w:jc w:val="center"/>
                                <w:rPr>
                                  <w:szCs w:val="22"/>
                                </w:rPr>
                              </w:pPr>
                              <w:r w:rsidRPr="00E235DD">
                                <w:rPr>
                                  <w:szCs w:val="22"/>
                                </w:rPr>
                                <w:t>Aire de chargement</w:t>
                              </w:r>
                            </w:p>
                          </w:txbxContent>
                        </wps:txbx>
                        <wps:bodyPr rot="0" vert="horz" wrap="square" lIns="91440" tIns="45720" rIns="91440" bIns="45720" anchor="t" anchorCtr="0" upright="1">
                          <a:spAutoFit/>
                        </wps:bodyPr>
                      </wps:wsp>
                      <wps:wsp>
                        <wps:cNvPr id="403" name="Text Box 271"/>
                        <wps:cNvSpPr txBox="1">
                          <a:spLocks noChangeArrowheads="1"/>
                        </wps:cNvSpPr>
                        <wps:spPr bwMode="auto">
                          <a:xfrm>
                            <a:off x="9004" y="7114"/>
                            <a:ext cx="1773" cy="772"/>
                          </a:xfrm>
                          <a:prstGeom prst="rect">
                            <a:avLst/>
                          </a:prstGeom>
                          <a:noFill/>
                          <a:ln w="9525">
                            <a:solidFill>
                              <a:srgbClr val="FF6600"/>
                            </a:solidFill>
                            <a:miter lim="800000"/>
                            <a:headEnd/>
                            <a:tailEnd/>
                          </a:ln>
                          <a:extLst>
                            <a:ext uri="{909E8E84-426E-40dd-AFC4-6F175D3DCCD1}">
                              <a14:hiddenFill xmlns:a14="http://schemas.microsoft.com/office/drawing/2010/main">
                                <a:solidFill>
                                  <a:srgbClr val="FFFF99"/>
                                </a:solidFill>
                              </a14:hiddenFill>
                            </a:ext>
                          </a:extLst>
                        </wps:spPr>
                        <wps:txbx>
                          <w:txbxContent>
                            <w:p w14:paraId="3A91B44A" w14:textId="77777777" w:rsidR="00524320" w:rsidRPr="00E235DD" w:rsidRDefault="00524320" w:rsidP="00524320">
                              <w:pPr>
                                <w:jc w:val="center"/>
                                <w:rPr>
                                  <w:szCs w:val="22"/>
                                </w:rPr>
                              </w:pPr>
                              <w:r w:rsidRPr="00E235DD">
                                <w:rPr>
                                  <w:szCs w:val="22"/>
                                </w:rPr>
                                <w:t>Aire de déchargement</w:t>
                              </w:r>
                            </w:p>
                          </w:txbxContent>
                        </wps:txbx>
                        <wps:bodyPr rot="0" vert="horz" wrap="square" lIns="91440" tIns="45720" rIns="91440" bIns="45720" anchor="t" anchorCtr="0" upright="1">
                          <a:spAutoFit/>
                        </wps:bodyPr>
                      </wps:wsp>
                      <wps:wsp>
                        <wps:cNvPr id="404" name="Text Box 272"/>
                        <wps:cNvSpPr txBox="1">
                          <a:spLocks noChangeArrowheads="1"/>
                        </wps:cNvSpPr>
                        <wps:spPr bwMode="auto">
                          <a:xfrm>
                            <a:off x="3232" y="10220"/>
                            <a:ext cx="5262" cy="6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C50EE1" w14:textId="77777777" w:rsidR="00524320" w:rsidRPr="00DC46EA" w:rsidRDefault="00524320" w:rsidP="00524320">
                              <w:pPr>
                                <w:jc w:val="center"/>
                                <w:outlineLvl w:val="0"/>
                                <w:rPr>
                                  <w:rFonts w:asciiTheme="minorHAnsi" w:hAnsiTheme="minorHAnsi"/>
                                  <w:szCs w:val="22"/>
                                </w:rPr>
                              </w:pPr>
                              <w:r w:rsidRPr="00DC46EA">
                                <w:rPr>
                                  <w:rFonts w:asciiTheme="minorHAnsi" w:hAnsiTheme="minorHAnsi"/>
                                  <w:b/>
                                  <w:bCs/>
                                  <w:szCs w:val="22"/>
                                  <w:u w:val="single"/>
                                </w:rPr>
                                <w:t>Figure 2</w:t>
                              </w:r>
                              <w:r w:rsidRPr="00DC46EA">
                                <w:rPr>
                                  <w:rFonts w:asciiTheme="minorHAnsi" w:hAnsiTheme="minorHAnsi"/>
                                  <w:szCs w:val="22"/>
                                </w:rPr>
                                <w:t> : principe de stockage à déplacement gravitaire</w:t>
                              </w:r>
                            </w:p>
                          </w:txbxContent>
                        </wps:txbx>
                        <wps:bodyPr rot="0" vert="horz" wrap="square" lIns="91440" tIns="45720" rIns="91440" bIns="45720" anchor="t" anchorCtr="0" upright="1">
                          <a:spAutoFit/>
                        </wps:bodyPr>
                      </wps:wsp>
                      <wps:wsp>
                        <wps:cNvPr id="405" name="Oval 273"/>
                        <wps:cNvSpPr>
                          <a:spLocks noChangeArrowheads="1"/>
                        </wps:cNvSpPr>
                        <wps:spPr bwMode="auto">
                          <a:xfrm>
                            <a:off x="7054" y="9648"/>
                            <a:ext cx="720" cy="427"/>
                          </a:xfrm>
                          <a:prstGeom prst="ellipse">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06" name="Group 274"/>
                        <wpg:cNvGrpSpPr>
                          <a:grpSpLocks/>
                        </wpg:cNvGrpSpPr>
                        <wpg:grpSpPr bwMode="auto">
                          <a:xfrm>
                            <a:off x="4531" y="6944"/>
                            <a:ext cx="754" cy="849"/>
                            <a:chOff x="686" y="9231"/>
                            <a:chExt cx="754" cy="849"/>
                          </a:xfrm>
                        </wpg:grpSpPr>
                        <wps:wsp>
                          <wps:cNvPr id="407" name="Text Box 275"/>
                          <wps:cNvSpPr txBox="1">
                            <a:spLocks noChangeArrowheads="1"/>
                          </wps:cNvSpPr>
                          <wps:spPr bwMode="auto">
                            <a:xfrm>
                              <a:off x="703" y="9248"/>
                              <a:ext cx="737"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08238" w14:textId="77777777" w:rsidR="00524320" w:rsidRPr="00F45408" w:rsidRDefault="00524320" w:rsidP="00524320">
                                <w:pPr>
                                  <w:rPr>
                                    <w:rFonts w:asciiTheme="minorHAnsi" w:hAnsiTheme="minorHAnsi"/>
                                  </w:rPr>
                                </w:pPr>
                                <w:r>
                                  <w:rPr>
                                    <w:rFonts w:asciiTheme="minorHAnsi" w:hAnsiTheme="minorHAnsi"/>
                                  </w:rPr>
                                  <w:t>1</w:t>
                                </w:r>
                              </w:p>
                            </w:txbxContent>
                          </wps:txbx>
                          <wps:bodyPr rot="0" vert="horz" wrap="square" lIns="91440" tIns="45720" rIns="91440" bIns="45720" anchor="t" anchorCtr="0" upright="1">
                            <a:noAutofit/>
                          </wps:bodyPr>
                        </wps:wsp>
                        <wps:wsp>
                          <wps:cNvPr id="408" name="Oval 276"/>
                          <wps:cNvSpPr>
                            <a:spLocks noChangeArrowheads="1"/>
                          </wps:cNvSpPr>
                          <wps:spPr bwMode="auto">
                            <a:xfrm>
                              <a:off x="686" y="9231"/>
                              <a:ext cx="447" cy="44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9" name="Group 277"/>
                        <wpg:cNvGrpSpPr>
                          <a:grpSpLocks/>
                        </wpg:cNvGrpSpPr>
                        <wpg:grpSpPr bwMode="auto">
                          <a:xfrm>
                            <a:off x="5269" y="6992"/>
                            <a:ext cx="754" cy="849"/>
                            <a:chOff x="686" y="9231"/>
                            <a:chExt cx="754" cy="849"/>
                          </a:xfrm>
                        </wpg:grpSpPr>
                        <wps:wsp>
                          <wps:cNvPr id="410" name="Text Box 278"/>
                          <wps:cNvSpPr txBox="1">
                            <a:spLocks noChangeArrowheads="1"/>
                          </wps:cNvSpPr>
                          <wps:spPr bwMode="auto">
                            <a:xfrm>
                              <a:off x="703" y="9248"/>
                              <a:ext cx="737"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73CB4" w14:textId="77777777" w:rsidR="00524320" w:rsidRPr="00F45408" w:rsidRDefault="00524320" w:rsidP="00524320">
                                <w:pPr>
                                  <w:rPr>
                                    <w:rFonts w:asciiTheme="minorHAnsi" w:hAnsiTheme="minorHAnsi"/>
                                  </w:rPr>
                                </w:pPr>
                                <w:r>
                                  <w:rPr>
                                    <w:rFonts w:asciiTheme="minorHAnsi" w:hAnsiTheme="minorHAnsi"/>
                                  </w:rPr>
                                  <w:t>2</w:t>
                                </w:r>
                              </w:p>
                            </w:txbxContent>
                          </wps:txbx>
                          <wps:bodyPr rot="0" vert="horz" wrap="square" lIns="91440" tIns="45720" rIns="91440" bIns="45720" anchor="t" anchorCtr="0" upright="1">
                            <a:noAutofit/>
                          </wps:bodyPr>
                        </wps:wsp>
                        <wps:wsp>
                          <wps:cNvPr id="411" name="Oval 279"/>
                          <wps:cNvSpPr>
                            <a:spLocks noChangeArrowheads="1"/>
                          </wps:cNvSpPr>
                          <wps:spPr bwMode="auto">
                            <a:xfrm>
                              <a:off x="686" y="9231"/>
                              <a:ext cx="447" cy="44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2" name="Group 280"/>
                        <wpg:cNvGrpSpPr>
                          <a:grpSpLocks/>
                        </wpg:cNvGrpSpPr>
                        <wpg:grpSpPr bwMode="auto">
                          <a:xfrm>
                            <a:off x="6031" y="7044"/>
                            <a:ext cx="754" cy="849"/>
                            <a:chOff x="686" y="9231"/>
                            <a:chExt cx="754" cy="849"/>
                          </a:xfrm>
                        </wpg:grpSpPr>
                        <wps:wsp>
                          <wps:cNvPr id="413" name="Text Box 281"/>
                          <wps:cNvSpPr txBox="1">
                            <a:spLocks noChangeArrowheads="1"/>
                          </wps:cNvSpPr>
                          <wps:spPr bwMode="auto">
                            <a:xfrm>
                              <a:off x="703" y="9248"/>
                              <a:ext cx="737"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47DDD" w14:textId="77777777" w:rsidR="00524320" w:rsidRPr="00F45408" w:rsidRDefault="00524320" w:rsidP="00524320">
                                <w:pPr>
                                  <w:rPr>
                                    <w:rFonts w:asciiTheme="minorHAnsi" w:hAnsiTheme="minorHAnsi"/>
                                  </w:rPr>
                                </w:pPr>
                                <w:r>
                                  <w:rPr>
                                    <w:rFonts w:asciiTheme="minorHAnsi" w:hAnsiTheme="minorHAnsi"/>
                                  </w:rPr>
                                  <w:t>3</w:t>
                                </w:r>
                              </w:p>
                            </w:txbxContent>
                          </wps:txbx>
                          <wps:bodyPr rot="0" vert="horz" wrap="square" lIns="91440" tIns="45720" rIns="91440" bIns="45720" anchor="t" anchorCtr="0" upright="1">
                            <a:noAutofit/>
                          </wps:bodyPr>
                        </wps:wsp>
                        <wps:wsp>
                          <wps:cNvPr id="414" name="Oval 282"/>
                          <wps:cNvSpPr>
                            <a:spLocks noChangeArrowheads="1"/>
                          </wps:cNvSpPr>
                          <wps:spPr bwMode="auto">
                            <a:xfrm>
                              <a:off x="686" y="9231"/>
                              <a:ext cx="447" cy="44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5" name="Group 283"/>
                        <wpg:cNvGrpSpPr>
                          <a:grpSpLocks/>
                        </wpg:cNvGrpSpPr>
                        <wpg:grpSpPr bwMode="auto">
                          <a:xfrm>
                            <a:off x="6771" y="7108"/>
                            <a:ext cx="754" cy="849"/>
                            <a:chOff x="686" y="9231"/>
                            <a:chExt cx="754" cy="849"/>
                          </a:xfrm>
                        </wpg:grpSpPr>
                        <wps:wsp>
                          <wps:cNvPr id="416" name="Text Box 284"/>
                          <wps:cNvSpPr txBox="1">
                            <a:spLocks noChangeArrowheads="1"/>
                          </wps:cNvSpPr>
                          <wps:spPr bwMode="auto">
                            <a:xfrm>
                              <a:off x="703" y="9248"/>
                              <a:ext cx="737"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3DA4D" w14:textId="77777777" w:rsidR="00524320" w:rsidRPr="00F45408" w:rsidRDefault="00524320" w:rsidP="00524320">
                                <w:pPr>
                                  <w:rPr>
                                    <w:rFonts w:asciiTheme="minorHAnsi" w:hAnsiTheme="minorHAnsi"/>
                                  </w:rPr>
                                </w:pPr>
                                <w:r>
                                  <w:rPr>
                                    <w:rFonts w:asciiTheme="minorHAnsi" w:hAnsiTheme="minorHAnsi"/>
                                  </w:rPr>
                                  <w:t>4</w:t>
                                </w:r>
                              </w:p>
                            </w:txbxContent>
                          </wps:txbx>
                          <wps:bodyPr rot="0" vert="horz" wrap="square" lIns="91440" tIns="45720" rIns="91440" bIns="45720" anchor="t" anchorCtr="0" upright="1">
                            <a:noAutofit/>
                          </wps:bodyPr>
                        </wps:wsp>
                        <wps:wsp>
                          <wps:cNvPr id="417" name="Oval 285"/>
                          <wps:cNvSpPr>
                            <a:spLocks noChangeArrowheads="1"/>
                          </wps:cNvSpPr>
                          <wps:spPr bwMode="auto">
                            <a:xfrm>
                              <a:off x="686" y="9231"/>
                              <a:ext cx="447" cy="44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8" name="Group 286"/>
                        <wpg:cNvGrpSpPr>
                          <a:grpSpLocks/>
                        </wpg:cNvGrpSpPr>
                        <wpg:grpSpPr bwMode="auto">
                          <a:xfrm>
                            <a:off x="8091" y="6777"/>
                            <a:ext cx="754" cy="849"/>
                            <a:chOff x="686" y="9231"/>
                            <a:chExt cx="754" cy="849"/>
                          </a:xfrm>
                        </wpg:grpSpPr>
                        <wps:wsp>
                          <wps:cNvPr id="419" name="Text Box 287"/>
                          <wps:cNvSpPr txBox="1">
                            <a:spLocks noChangeArrowheads="1"/>
                          </wps:cNvSpPr>
                          <wps:spPr bwMode="auto">
                            <a:xfrm>
                              <a:off x="703" y="9248"/>
                              <a:ext cx="737"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6E0F7" w14:textId="77777777" w:rsidR="00524320" w:rsidRPr="00F45408" w:rsidRDefault="00524320" w:rsidP="00524320">
                                <w:pPr>
                                  <w:rPr>
                                    <w:rFonts w:asciiTheme="minorHAnsi" w:hAnsiTheme="minorHAnsi"/>
                                  </w:rPr>
                                </w:pPr>
                                <w:r>
                                  <w:rPr>
                                    <w:rFonts w:asciiTheme="minorHAnsi" w:hAnsiTheme="minorHAnsi"/>
                                  </w:rPr>
                                  <w:t>5</w:t>
                                </w:r>
                              </w:p>
                            </w:txbxContent>
                          </wps:txbx>
                          <wps:bodyPr rot="0" vert="horz" wrap="square" lIns="91440" tIns="45720" rIns="91440" bIns="45720" anchor="t" anchorCtr="0" upright="1">
                            <a:noAutofit/>
                          </wps:bodyPr>
                        </wps:wsp>
                        <wps:wsp>
                          <wps:cNvPr id="420" name="Oval 288"/>
                          <wps:cNvSpPr>
                            <a:spLocks noChangeArrowheads="1"/>
                          </wps:cNvSpPr>
                          <wps:spPr bwMode="auto">
                            <a:xfrm>
                              <a:off x="686" y="9231"/>
                              <a:ext cx="447" cy="44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1" name="Group 289"/>
                        <wpg:cNvGrpSpPr>
                          <a:grpSpLocks/>
                        </wpg:cNvGrpSpPr>
                        <wpg:grpSpPr bwMode="auto">
                          <a:xfrm>
                            <a:off x="3480" y="7775"/>
                            <a:ext cx="754" cy="849"/>
                            <a:chOff x="686" y="9231"/>
                            <a:chExt cx="754" cy="849"/>
                          </a:xfrm>
                        </wpg:grpSpPr>
                        <wps:wsp>
                          <wps:cNvPr id="422" name="Text Box 290"/>
                          <wps:cNvSpPr txBox="1">
                            <a:spLocks noChangeArrowheads="1"/>
                          </wps:cNvSpPr>
                          <wps:spPr bwMode="auto">
                            <a:xfrm>
                              <a:off x="703" y="9248"/>
                              <a:ext cx="737"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43C4B" w14:textId="77777777" w:rsidR="00524320" w:rsidRPr="00F45408" w:rsidRDefault="00524320" w:rsidP="00524320">
                                <w:pPr>
                                  <w:rPr>
                                    <w:rFonts w:asciiTheme="minorHAnsi" w:hAnsiTheme="minorHAnsi"/>
                                  </w:rPr>
                                </w:pPr>
                                <w:r>
                                  <w:rPr>
                                    <w:rFonts w:asciiTheme="minorHAnsi" w:hAnsiTheme="minorHAnsi"/>
                                  </w:rPr>
                                  <w:t>6</w:t>
                                </w:r>
                              </w:p>
                            </w:txbxContent>
                          </wps:txbx>
                          <wps:bodyPr rot="0" vert="horz" wrap="square" lIns="91440" tIns="45720" rIns="91440" bIns="45720" anchor="t" anchorCtr="0" upright="1">
                            <a:noAutofit/>
                          </wps:bodyPr>
                        </wps:wsp>
                        <wps:wsp>
                          <wps:cNvPr id="423" name="Oval 291"/>
                          <wps:cNvSpPr>
                            <a:spLocks noChangeArrowheads="1"/>
                          </wps:cNvSpPr>
                          <wps:spPr bwMode="auto">
                            <a:xfrm>
                              <a:off x="686" y="9231"/>
                              <a:ext cx="447" cy="44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4" name="Group 292"/>
                        <wpg:cNvGrpSpPr>
                          <a:grpSpLocks/>
                        </wpg:cNvGrpSpPr>
                        <wpg:grpSpPr bwMode="auto">
                          <a:xfrm>
                            <a:off x="6101" y="8084"/>
                            <a:ext cx="754" cy="849"/>
                            <a:chOff x="686" y="9231"/>
                            <a:chExt cx="754" cy="849"/>
                          </a:xfrm>
                        </wpg:grpSpPr>
                        <wps:wsp>
                          <wps:cNvPr id="425" name="Text Box 293"/>
                          <wps:cNvSpPr txBox="1">
                            <a:spLocks noChangeArrowheads="1"/>
                          </wps:cNvSpPr>
                          <wps:spPr bwMode="auto">
                            <a:xfrm>
                              <a:off x="703" y="9248"/>
                              <a:ext cx="737"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A40CD" w14:textId="77777777" w:rsidR="00524320" w:rsidRPr="00F45408" w:rsidRDefault="00524320" w:rsidP="00524320">
                                <w:pPr>
                                  <w:rPr>
                                    <w:rFonts w:asciiTheme="minorHAnsi" w:hAnsiTheme="minorHAnsi"/>
                                  </w:rPr>
                                </w:pPr>
                                <w:r>
                                  <w:rPr>
                                    <w:rFonts w:asciiTheme="minorHAnsi" w:hAnsiTheme="minorHAnsi"/>
                                  </w:rPr>
                                  <w:t>8</w:t>
                                </w:r>
                              </w:p>
                            </w:txbxContent>
                          </wps:txbx>
                          <wps:bodyPr rot="0" vert="horz" wrap="square" lIns="91440" tIns="45720" rIns="91440" bIns="45720" anchor="t" anchorCtr="0" upright="1">
                            <a:noAutofit/>
                          </wps:bodyPr>
                        </wps:wsp>
                        <wps:wsp>
                          <wps:cNvPr id="426" name="Oval 294"/>
                          <wps:cNvSpPr>
                            <a:spLocks noChangeArrowheads="1"/>
                          </wps:cNvSpPr>
                          <wps:spPr bwMode="auto">
                            <a:xfrm>
                              <a:off x="686" y="9231"/>
                              <a:ext cx="447" cy="44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7" name="Group 295"/>
                        <wpg:cNvGrpSpPr>
                          <a:grpSpLocks/>
                        </wpg:cNvGrpSpPr>
                        <wpg:grpSpPr bwMode="auto">
                          <a:xfrm>
                            <a:off x="5359" y="8045"/>
                            <a:ext cx="754" cy="849"/>
                            <a:chOff x="686" y="9231"/>
                            <a:chExt cx="754" cy="849"/>
                          </a:xfrm>
                        </wpg:grpSpPr>
                        <wps:wsp>
                          <wps:cNvPr id="428" name="Text Box 296"/>
                          <wps:cNvSpPr txBox="1">
                            <a:spLocks noChangeArrowheads="1"/>
                          </wps:cNvSpPr>
                          <wps:spPr bwMode="auto">
                            <a:xfrm>
                              <a:off x="703" y="9248"/>
                              <a:ext cx="737"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37C7E" w14:textId="77777777" w:rsidR="00524320" w:rsidRPr="00F45408" w:rsidRDefault="00524320" w:rsidP="00524320">
                                <w:pPr>
                                  <w:rPr>
                                    <w:rFonts w:asciiTheme="minorHAnsi" w:hAnsiTheme="minorHAnsi"/>
                                  </w:rPr>
                                </w:pPr>
                                <w:r>
                                  <w:rPr>
                                    <w:rFonts w:asciiTheme="minorHAnsi" w:hAnsiTheme="minorHAnsi"/>
                                  </w:rPr>
                                  <w:t>7</w:t>
                                </w:r>
                              </w:p>
                            </w:txbxContent>
                          </wps:txbx>
                          <wps:bodyPr rot="0" vert="horz" wrap="square" lIns="91440" tIns="45720" rIns="91440" bIns="45720" anchor="t" anchorCtr="0" upright="1">
                            <a:noAutofit/>
                          </wps:bodyPr>
                        </wps:wsp>
                        <wps:wsp>
                          <wps:cNvPr id="429" name="Oval 297"/>
                          <wps:cNvSpPr>
                            <a:spLocks noChangeArrowheads="1"/>
                          </wps:cNvSpPr>
                          <wps:spPr bwMode="auto">
                            <a:xfrm>
                              <a:off x="686" y="9231"/>
                              <a:ext cx="447" cy="44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0" name="Group 298"/>
                        <wpg:cNvGrpSpPr>
                          <a:grpSpLocks/>
                        </wpg:cNvGrpSpPr>
                        <wpg:grpSpPr bwMode="auto">
                          <a:xfrm>
                            <a:off x="6854" y="8131"/>
                            <a:ext cx="754" cy="849"/>
                            <a:chOff x="686" y="9231"/>
                            <a:chExt cx="754" cy="849"/>
                          </a:xfrm>
                        </wpg:grpSpPr>
                        <wps:wsp>
                          <wps:cNvPr id="431" name="Text Box 299"/>
                          <wps:cNvSpPr txBox="1">
                            <a:spLocks noChangeArrowheads="1"/>
                          </wps:cNvSpPr>
                          <wps:spPr bwMode="auto">
                            <a:xfrm>
                              <a:off x="703" y="9248"/>
                              <a:ext cx="737"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6F9A3" w14:textId="77777777" w:rsidR="00524320" w:rsidRPr="00F45408" w:rsidRDefault="00524320" w:rsidP="00524320">
                                <w:pPr>
                                  <w:rPr>
                                    <w:rFonts w:asciiTheme="minorHAnsi" w:hAnsiTheme="minorHAnsi"/>
                                  </w:rPr>
                                </w:pPr>
                                <w:r>
                                  <w:rPr>
                                    <w:rFonts w:asciiTheme="minorHAnsi" w:hAnsiTheme="minorHAnsi"/>
                                  </w:rPr>
                                  <w:t>9</w:t>
                                </w:r>
                              </w:p>
                            </w:txbxContent>
                          </wps:txbx>
                          <wps:bodyPr rot="0" vert="horz" wrap="square" lIns="91440" tIns="45720" rIns="91440" bIns="45720" anchor="t" anchorCtr="0" upright="1">
                            <a:noAutofit/>
                          </wps:bodyPr>
                        </wps:wsp>
                        <wps:wsp>
                          <wps:cNvPr id="432" name="Oval 300"/>
                          <wps:cNvSpPr>
                            <a:spLocks noChangeArrowheads="1"/>
                          </wps:cNvSpPr>
                          <wps:spPr bwMode="auto">
                            <a:xfrm>
                              <a:off x="686" y="9231"/>
                              <a:ext cx="447" cy="44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3" name="Group 301"/>
                        <wpg:cNvGrpSpPr>
                          <a:grpSpLocks/>
                        </wpg:cNvGrpSpPr>
                        <wpg:grpSpPr bwMode="auto">
                          <a:xfrm>
                            <a:off x="7608" y="8186"/>
                            <a:ext cx="754" cy="849"/>
                            <a:chOff x="686" y="9231"/>
                            <a:chExt cx="754" cy="849"/>
                          </a:xfrm>
                        </wpg:grpSpPr>
                        <wps:wsp>
                          <wps:cNvPr id="434" name="Text Box 302"/>
                          <wps:cNvSpPr txBox="1">
                            <a:spLocks noChangeArrowheads="1"/>
                          </wps:cNvSpPr>
                          <wps:spPr bwMode="auto">
                            <a:xfrm>
                              <a:off x="703" y="9248"/>
                              <a:ext cx="737"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3251C" w14:textId="77777777" w:rsidR="00524320" w:rsidRPr="00F45408" w:rsidRDefault="00524320" w:rsidP="00524320">
                                <w:pPr>
                                  <w:rPr>
                                    <w:rFonts w:asciiTheme="minorHAnsi" w:hAnsiTheme="minorHAnsi"/>
                                  </w:rPr>
                                </w:pPr>
                                <w:r>
                                  <w:rPr>
                                    <w:rFonts w:asciiTheme="minorHAnsi" w:hAnsiTheme="minorHAnsi"/>
                                  </w:rPr>
                                  <w:t>10</w:t>
                                </w:r>
                              </w:p>
                            </w:txbxContent>
                          </wps:txbx>
                          <wps:bodyPr rot="0" vert="horz" wrap="square" lIns="91440" tIns="45720" rIns="91440" bIns="45720" anchor="t" anchorCtr="0" upright="1">
                            <a:noAutofit/>
                          </wps:bodyPr>
                        </wps:wsp>
                        <wps:wsp>
                          <wps:cNvPr id="435" name="Oval 303"/>
                          <wps:cNvSpPr>
                            <a:spLocks noChangeArrowheads="1"/>
                          </wps:cNvSpPr>
                          <wps:spPr bwMode="auto">
                            <a:xfrm>
                              <a:off x="686" y="9231"/>
                              <a:ext cx="447" cy="44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4" o:spid="_x0000_s1027" style="position:absolute;margin-left:36pt;margin-top:4.5pt;width:470.85pt;height:242.05pt;z-index:251667456" coordorigin="1417,6207" coordsize="9417,48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">
                <o:lock v:ext="edit" aspectratio="t"/>
                <v:rect id="AutoShape 85" o:spid="_x0000_s1028" style="position:absolute;left:1417;top:6207;width:9417;height:48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XUjcxAAA&#10;ANsAAAAPAAAAZHJzL2Rvd25yZXYueG1sRI9Ba8JAFITvBf/D8gQvohulFUldRQQxSEGM1vMj+5qE&#10;Zt/G7Jqk/75bEHocZuYbZrXpTSVaalxpWcFsGoEgzqwuOVdwvewnSxDOI2usLJOCH3KwWQ9eVhhr&#10;2/GZ2tTnIkDYxaig8L6OpXRZQQbd1NbEwfuyjUEfZJNL3WAX4KaS8yhaSIMlh4UCa9oVlH2nD6Og&#10;y07t7fJxkKfxLbF8T+679POo1GjYb99BeOr9f/jZTrSCt1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1I3MQAAADbAAAADwAAAAAAAAAAAAAAAACXAgAAZHJzL2Rv&#10;d25yZXYueG1sUEsFBgAAAAAEAAQA9QAAAIgDAAAAAA==&#10;" filled="f" stroked="f">
                  <o:lock v:ext="edit" aspectratio="t" text="t"/>
                </v:rect>
                <v:line id="Line 86" o:spid="_x0000_s1029" style="position:absolute;visibility:visible;mso-wrap-style:square" from="3830,7574" to="8185,78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vJV2cIAAADbAAAADwAAAGRycy9kb3ducmV2LnhtbESPQYvCMBSE7wv7H8Jb8CJrakGRrlFE&#10;EQRPuoXd46N5tsXkpSRR6783guBxmJlvmPmyt0ZcyYfWsYLxKANBXDndcq2g/N1+z0CEiKzROCYF&#10;dwqwXHx+zLHQ7sYHuh5jLRKEQ4EKmhi7QspQNWQxjFxHnLyT8xZjkr6W2uMtwa2ReZZNpcWW00KD&#10;Ha0bqs7Hi1Wwyad7/M9X90tlev9napqVw6FSg69+9QMiUh/f4Vd7pxVMJvD8kn6AXD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vJV2cIAAADbAAAADwAAAAAAAAAAAAAA&#10;AAChAgAAZHJzL2Rvd25yZXYueG1sUEsFBgAAAAAEAAQA+QAAAJADAAAAAA==&#10;" strokecolor="#333" strokeweight="3pt"/>
                <v:line id="Line 87" o:spid="_x0000_s1030" style="position:absolute;visibility:visible;mso-wrap-style:square" from="3830,8602" to="8185,88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iDLrsIAAADbAAAADwAAAGRycy9kb3ducmV2LnhtbESPQYvCMBSE7wv+h/AEL6LpFrZINYq4&#10;CIKndQU9PppnW0xeShK1/nsjLOxxmJlvmMWqt0bcyYfWsYLPaQaCuHK65VrB8Xc7mYEIEVmjcUwK&#10;nhRgtRx8LLDU7sE/dD/EWiQIhxIVNDF2pZShashimLqOOHkX5y3GJH0ttcdHglsj8ywrpMWW00KD&#10;HW0aqq6Hm1XwnRd7POfr560yvT+ZmmbH8Vip0bBfz0FE6uN/+K+90wq+Cnh/ST9AL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iDLrsIAAADbAAAADwAAAAAAAAAAAAAA&#10;AAChAgAAZHJzL2Rvd25yZXYueG1sUEsFBgAAAAAEAAQA+QAAAJADAAAAAA==&#10;" strokecolor="#333" strokeweight="3pt"/>
                <v:line id="Line 88" o:spid="_x0000_s1031" style="position:absolute;visibility:visible;mso-wrap-style:square" from="3830,9697" to="8185,99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xuNcIAAADbAAAADwAAAGRycy9kb3ducmV2LnhtbESPQYvCMBSE74L/ITzBi6ypBV3pGkVc&#10;FoQ96Qp6fDTPtpi8lCRq/fcbQfA4zMw3zGLVWSNu5EPjWMFknIEgLp1uuFJw+Pv5mIMIEVmjcUwK&#10;HhRgtez3Flhod+cd3faxEgnCoUAFdYxtIWUoa7IYxq4lTt7ZeYsxSV9J7fGe4NbIPMtm0mLDaaHG&#10;ljY1lZf91Sr4zme/eMrXj2tpOn80Fc0Po5FSw0G3/gIRqYvv8Ku91Qqmn/D8kn6AXP4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WxuNcIAAADbAAAADwAAAAAAAAAAAAAA&#10;AAChAgAAZHJzL2Rvd25yZXYueG1sUEsFBgAAAAAEAAQA+QAAAJADAAAAAA==&#10;" strokecolor="#333" strokeweight="3pt"/>
                <v:line id="Line 89" o:spid="_x0000_s1032" style="position:absolute;visibility:visible;mso-wrap-style:square" from="3900,6345" to="3901,100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jmhqMAAAADbAAAADwAAAGRycy9kb3ducmV2LnhtbERPz2vCMBS+C/sfwhvspukUZXRGGQN1&#10;eLOOwm6P5tl2bV5qkmr9781B8Pjx/V6uB9OKCzlfW1bwPklAEBdW11wq+D1uxh8gfEDW2FomBTfy&#10;sF69jJaYanvlA12yUIoYwj5FBVUIXSqlLyoy6Ce2I47cyTqDIUJXSu3wGsNNK6dJspAGa44NFXb0&#10;XVHRZL1RkPcZ//03G9div93tTvm58bO9Um+vw9cniEBDeIof7h+tYB7Hxi/xB8jVH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Y5oajAAAAA2wAAAA8AAAAAAAAAAAAAAAAA&#10;oQIAAGRycy9kb3ducmV2LnhtbFBLBQYAAAAABAAEAPkAAACOAwAAAAA=&#10;" strokeweight="1.5pt"/>
                <v:line id="Line 90" o:spid="_x0000_s1033" style="position:absolute;visibility:visible;mso-wrap-style:square" from="6015,6345" to="6016,100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XUEM8QAAADbAAAADwAAAGRycy9kb3ducmV2LnhtbESPT2vCQBTE74V+h+UVvNWNlUqNriKC&#10;f+itqQjeHtlnEpN9m+5uNP323YLgcZiZ3zDzZW8acSXnK8sKRsMEBHFudcWFgsP35vUDhA/IGhvL&#10;pOCXPCwXz09zTLW98Rdds1CICGGfooIyhDaV0uclGfRD2xJH72ydwRClK6R2eItw08i3JJlIgxXH&#10;hRJbWpeU11lnFBy7jE+XeuMa7La73fn4U/vxp1KDl341AxGoD4/wvb3XCt6n8P8l/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dQQzxAAAANsAAAAPAAAAAAAAAAAA&#10;AAAAAKECAABkcnMvZG93bnJldi54bWxQSwUGAAAAAAQABAD5AAAAkgMAAAAA&#10;" strokeweight="1.5pt"/>
                <v:line id="Line 91" o:spid="_x0000_s1034" style="position:absolute;visibility:visible;mso-wrap-style:square" from="4605,6345" to="4606,100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iNnE8EAAADbAAAADwAAAGRycy9kb3ducmV2LnhtbERPz2vCMBS+D/wfwhN2W9NtIKMaZQzU&#10;sds6KXh7NM+ma/NSk1S7/345CB4/vt+rzWR7cSEfWscKnrMcBHHtdMuNgsPP9ukNRIjIGnvHpOCP&#10;AmzWs4cVFtpd+ZsuZWxECuFQoAIT41BIGWpDFkPmBuLEnZy3GBP0jdQerync9vIlzxfSYsupweBA&#10;H4bqrhytgmos+fjbbX2P426/P1XnLrx+KfU4n96XICJN8S6+uT+1gkVan76kHyD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WI2cTwQAAANsAAAAPAAAAAAAAAAAAAAAA&#10;AKECAABkcnMvZG93bnJldi54bWxQSwUGAAAAAAQABAD5AAAAjwMAAAAA&#10;" strokeweight="1.5pt"/>
                <v:line id="Line 92" o:spid="_x0000_s1035" style="position:absolute;visibility:visible;mso-wrap-style:square" from="5310,6345" to="5311,100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CiMMAAADbAAAADwAAAGRycy9kb3ducmV2LnhtbESPQWvCQBSE7wX/w/KE3urGClKiq4hg&#10;ld5MRfD2yD6TmOzbuLvR9N93BcHjMDPfMPNlbxpxI+crywrGowQEcW51xYWCw+/m4wuED8gaG8uk&#10;4I88LBeDtzmm2t55T7csFCJC2KeooAyhTaX0eUkG/ci2xNE7W2cwROkKqR3eI9w08jNJptJgxXGh&#10;xJbWJeV11hkFxy7j06XeuAa77+32fLzWfvKj1PuwX81ABOrDK/xs77SC6RgeX+IPkI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lvwojDAAAA2wAAAA8AAAAAAAAAAAAA&#10;AAAAoQIAAGRycy9kb3ducmV2LnhtbFBLBQYAAAAABAAEAPkAAACRAwAAAAA=&#10;" strokeweight="1.5pt"/>
                <v:line id="Line 93" o:spid="_x0000_s1036" style="position:absolute;visibility:visible;mso-wrap-style:square" from="6720,6345" to="6721,100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b1c/8MAAADbAAAADwAAAGRycy9kb3ducmV2LnhtbESPT4vCMBTE7wt+h/AEb2uqgizVKCL4&#10;B2/bFcHbo3m2tc1LTVLtfvvNwsIeh5n5DbNc96YRT3K+sqxgMk5AEOdWV1woOH/t3j9A+ICssbFM&#10;Cr7Jw3o1eFtiqu2LP+mZhUJECPsUFZQhtKmUPi/JoB/bljh6N+sMhihdIbXDV4SbRk6TZC4NVhwX&#10;SmxpW1JeZ51RcOkyvt7rnWuw2x8Ot8uj9rOTUqNhv1mACNSH//Bf+6gVzKfw+yX+ALn6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m9XP/DAAAA2wAAAA8AAAAAAAAAAAAA&#10;AAAAoQIAAGRycy9kb3ducmV2LnhtbFBLBQYAAAAABAAEAPkAAACRAwAAAAA=&#10;" strokeweight="1.5pt"/>
                <v:line id="Line 94" o:spid="_x0000_s1037" style="position:absolute;visibility:visible;mso-wrap-style:square" from="7425,6345" to="7426,100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vH5ZMMAAADbAAAADwAAAGRycy9kb3ducmV2LnhtbESPQWvCQBSE7wX/w/IEb3VjBSnRVURQ&#10;i7emInh7ZJ9JTPZt3N1o/PduodDjMDPfMItVbxpxJ+crywom4wQEcW51xYWC48/2/ROED8gaG8uk&#10;4EkeVsvB2wJTbR/8TfcsFCJC2KeooAyhTaX0eUkG/di2xNG7WGcwROkKqR0+Itw08iNJZtJgxXGh&#10;xJY2JeV11hkFpy7j87Xeuga73X5/Od1qPz0oNRr26zmIQH34D/+1v7SC2RR+v8QfIJc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x+WTDAAAA2wAAAA8AAAAAAAAAAAAA&#10;AAAAoQIAAGRycy9kb3ducmV2LnhtbFBLBQYAAAAABAAEAPkAAACRAwAAAAA=&#10;" strokeweight="1.5pt"/>
                <v:line id="Line 95" o:spid="_x0000_s1038" style="position:absolute;visibility:visible;mso-wrap-style:square" from="8130,6345" to="8131,100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hhEMMAAADbAAAADwAAAGRycy9kb3ducmV2LnhtbESPQWvCQBSE7wX/w/KE3urGKiLRVURQ&#10;S2+NInh7ZJ9JTPZturvR9N+7hUKPw8x8wyzXvWnEnZyvLCsYjxIQxLnVFRcKTsfd2xyED8gaG8uk&#10;4Ic8rFeDlyWm2j74i+5ZKESEsE9RQRlCm0rp85IM+pFtiaN3tc5giNIVUjt8RLhp5HuSzKTBiuNC&#10;iS1tS8rrrDMKzl3Gl1u9cw12+8Phev6u/eRTqddhv1mACNSH//Bf+0MrmE3h90v8AXL1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kYYRDDAAAA2wAAAA8AAAAAAAAAAAAA&#10;AAAAoQIAAGRycy9kb3ducmV2LnhtbFBLBQYAAAAABAAEAPkAAACRAwAAAAA=&#10;" strokeweight="1.5pt"/>
                <v:line id="Line 96" o:spid="_x0000_s1039" style="position:absolute;visibility:visible;mso-wrap-style:square" from="3900,6465" to="4605,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TEi8MAAADbAAAADwAAAGRycy9kb3ducmV2LnhtbESPQWvCQBSE7wX/w/KE3urGiiLRVURQ&#10;S2+NInh7ZJ9JTPZturvR9N+7hUKPw8x8wyzXvWnEnZyvLCsYjxIQxLnVFRcKTsfd2xyED8gaG8uk&#10;4Ic8rFeDlyWm2j74i+5ZKESEsE9RQRlCm0rp85IM+pFtiaN3tc5giNIVUjt8RLhp5HuSzKTBiuNC&#10;iS1tS8rrrDMKzl3Gl1u9cw12+8Phev6u/eRTqddhv1mACNSH//Bf+0MrmE3h90v8AXL1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UxIvDAAAA2wAAAA8AAAAAAAAAAAAA&#10;AAAAoQIAAGRycy9kb3ducmV2LnhtbFBLBQYAAAAABAAEAPkAAACRAwAAAAA=&#10;" strokeweight="1.5pt"/>
                <v:line id="Line 97" o:spid="_x0000_s1040" style="position:absolute;visibility:visible;mso-wrap-style:square" from="5325,6465" to="6030,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Za/MMAAADbAAAADwAAAGRycy9kb3ducmV2LnhtbESPQWvCQBSE7wX/w/KE3urGCqFEVxHB&#10;Kr2ZiuDtkX0mMdm3cXej6b/vCoUeh5n5hlmsBtOKOzlfW1YwnSQgiAuray4VHL+3bx8gfEDW2Fom&#10;BT/kYbUcvSww0/bBB7rnoRQRwj5DBVUIXSalLyoy6Ce2I47exTqDIUpXSu3wEeGmle9JkkqDNceF&#10;CjvaVFQ0eW8UnPqcz9dm61rsP3e7y+nW+NmXUq/jYT0HEWgI/+G/9l4rSFN4fok/QC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aGWvzDAAAA2wAAAA8AAAAAAAAAAAAA&#10;AAAAoQIAAGRycy9kb3ducmV2LnhtbFBLBQYAAAAABAAEAPkAAACRAwAAAAA=&#10;" strokeweight="1.5pt"/>
                <v:line id="Line 98" o:spid="_x0000_s1041" style="position:absolute;visibility:visible;mso-wrap-style:square" from="6720,6465" to="7425,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cr/Z8MAAADbAAAADwAAAGRycy9kb3ducmV2LnhtbESPQWvCQBSE7wX/w/KE3urGClaiq4ig&#10;Fm+NInh7ZJ9JTPZturvR+O+7hUKPw8x8wyxWvWnEnZyvLCsYjxIQxLnVFRcKTsft2wyED8gaG8uk&#10;4EkeVsvBywJTbR/8RfcsFCJC2KeooAyhTaX0eUkG/ci2xNG7WmcwROkKqR0+Itw08j1JptJgxXGh&#10;xJY2JeV11hkF5y7jy63euga73X5/PX/XfnJQ6nXYr+cgAvXhP/zX/tQKph/w+yX+AL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nK/2fDAAAA2wAAAA8AAAAAAAAAAAAA&#10;AAAAoQIAAGRycy9kb3ducmV2LnhtbFBLBQYAAAAABAAEAPkAAACRAwAAAAA=&#10;" strokeweight="1.5pt"/>
                <v:line id="Line 99" o:spid="_x0000_s1042" style="position:absolute;visibility:visible;mso-wrap-style:square" from="4620,6675" to="5325,66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VrFcEAAADbAAAADwAAAGRycy9kb3ducmV2LnhtbERPz2vCMBS+D/wfwhN2W9NtIKMaZQzU&#10;sds6KXh7NM+ma/NSk1S7/345CB4/vt+rzWR7cSEfWscKnrMcBHHtdMuNgsPP9ukNRIjIGnvHpOCP&#10;AmzWs4cVFtpd+ZsuZWxECuFQoAIT41BIGWpDFkPmBuLEnZy3GBP0jdQerync9vIlzxfSYsupweBA&#10;H4bqrhytgmos+fjbbX2P426/P1XnLrx+KfU4n96XICJN8S6+uT+1gkUam76kHyD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WsVwQAAANsAAAAPAAAAAAAAAAAAAAAA&#10;AKECAABkcnMvZG93bnJldi54bWxQSwUGAAAAAAQABAD5AAAAjwMAAAAA&#10;" strokeweight="1.5pt"/>
                <v:line id="Line 100" o:spid="_x0000_s1043" style="position:absolute;visibility:visible;mso-wrap-style:square" from="6030,6675" to="6735,66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nOjsMAAADbAAAADwAAAGRycy9kb3ducmV2LnhtbESPQWvCQBSE7wX/w/KE3urGClKjq4ig&#10;Fm+NInh7ZJ9JTPZturvR+O+7hUKPw8x8wyxWvWnEnZyvLCsYjxIQxLnVFRcKTsft2wcIH5A1NpZJ&#10;wZM8rJaDlwWm2j74i+5ZKESEsE9RQRlCm0rp85IM+pFtiaN3tc5giNIVUjt8RLhp5HuSTKXBiuNC&#10;iS1tSsrrrDMKzl3Gl1u9dQ12u/3+ev6u/eSg1OuwX89BBOrDf/iv/akVTGfw+yX+AL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cZzo7DAAAA2wAAAA8AAAAAAAAAAAAA&#10;AAAAoQIAAGRycy9kb3ducmV2LnhtbFBLBQYAAAAABAAEAPkAAACRAwAAAAA=&#10;" strokeweight="1.5pt"/>
                <v:line id="Line 101" o:spid="_x0000_s1044" style="position:absolute;visibility:visible;mso-wrap-style:square" from="7425,6675" to="8130,66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rxzsAAAADbAAAADwAAAGRycy9kb3ducmV2LnhtbERPz2vCMBS+C/sfwhvspukUdHRGGQN1&#10;eLOOwm6P5tl2bV5qkmr9781B8Pjx/V6uB9OKCzlfW1bwPklAEBdW11wq+D1uxh8gfEDW2FomBTfy&#10;sF69jJaYanvlA12yUIoYwj5FBVUIXSqlLyoy6Ce2I47cyTqDIUJXSu3wGsNNK6dJMpcGa44NFXb0&#10;XVHRZL1RkPcZ//03G9div93tTvm58bO9Um+vw9cniEBDeIof7h+tYBHXxy/xB8jVH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P68c7AAAAA2wAAAA8AAAAAAAAAAAAAAAAA&#10;oQIAAGRycy9kb3ducmV2LnhtbFBLBQYAAAAABAAEAPkAAACOAwAAAAA=&#10;" strokeweight="1.5pt"/>
                <v:line id="Line 102" o:spid="_x0000_s1045" style="position:absolute;visibility:visible;mso-wrap-style:square" from="3900,7320" to="4605,73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ZUVcMAAADbAAAADwAAAGRycy9kb3ducmV2LnhtbESPQWvCQBSE7wX/w/IEb3VjhVaiq4hg&#10;Lb0ZRfD2yD6TmOzbuLvR9N+7hUKPw8x8wyxWvWnEnZyvLCuYjBMQxLnVFRcKjoft6wyED8gaG8uk&#10;4Ic8rJaDlwWm2j54T/csFCJC2KeooAyhTaX0eUkG/di2xNG7WGcwROkKqR0+Itw08i1J3qXBiuNC&#10;iS1tSsrrrDMKTl3G52u9dQ12n7vd5XSr/fRbqdGwX89BBOrDf/iv/aUVfEzg90v8AXL5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y2VFXDAAAA2wAAAA8AAAAAAAAAAAAA&#10;AAAAoQIAAGRycy9kb3ducmV2LnhtbFBLBQYAAAAABAAEAPkAAACRAwAAAAA=&#10;" strokeweight="1.5pt"/>
                <v:line id="Line 103" o:spid="_x0000_s1046" style="position:absolute;visibility:visible;mso-wrap-style:square" from="5325,7320" to="6030,73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GTKIsMAAADbAAAADwAAAGRycy9kb3ducmV2LnhtbESPQWvCQBSE7wX/w/KE3upGC61EVxHB&#10;Kr0ZRfD2yD6TmOzbdHej8d+7hUKPw8x8w8yXvWnEjZyvLCsYjxIQxLnVFRcKjofN2xSED8gaG8uk&#10;4EEelovByxxTbe+8p1sWChEh7FNUUIbQplL6vCSDfmRb4uhdrDMYonSF1A7vEW4aOUmSD2mw4rhQ&#10;YkvrkvI664yCU5fx+VpvXIPd13Z7Of3U/v1bqddhv5qBCNSH//Bfe6cVfE7g90v8AXLx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xkyiLDAAAA2wAAAA8AAAAAAAAAAAAA&#10;AAAAoQIAAGRycy9kb3ducmV2LnhtbFBLBQYAAAAABAAEAPkAAACRAwAAAAA=&#10;" strokeweight="1.5pt"/>
                <v:line id="Line 104" o:spid="_x0000_s1047" style="position:absolute;visibility:visible;mso-wrap-style:square" from="6720,7320" to="7425,73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yhvucMAAADbAAAADwAAAGRycy9kb3ducmV2LnhtbESPQWvCQBSE7wX/w/IEb3VjhVaiq4ig&#10;lt6MInh7ZJ9JTPZturvR9N+7hUKPw8x8wyxWvWnEnZyvLCuYjBMQxLnVFRcKTsft6wyED8gaG8uk&#10;4Ic8rJaDlwWm2j74QPcsFCJC2KeooAyhTaX0eUkG/di2xNG7WmcwROkKqR0+Itw08i1J3qXBiuNC&#10;iS1tSsrrrDMKzl3Gl1u9dQ12u/3+ev6u/fRLqdGwX89BBOrDf/iv/akVfEzh90v8AXL5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Mob7nDAAAA2wAAAA8AAAAAAAAAAAAA&#10;AAAAoQIAAGRycy9kb3ducmV2LnhtbFBLBQYAAAAABAAEAPkAAACRAwAAAAA=&#10;" strokeweight="1.5pt"/>
                <v:line id="Line 105" o:spid="_x0000_s1048" style="position:absolute;visibility:visible;mso-wrap-style:square" from="4620,7530" to="5325,7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MH3zcQAAADbAAAADwAAAGRycy9kb3ducmV2LnhtbESPT2vCQBTE74V+h+UVvNWNtViJriKC&#10;f+itqQjeHtlnEpN9m+5uNP323YLgcZiZ3zDzZW8acSXnK8sKRsMEBHFudcWFgsP35nUKwgdkjY1l&#10;UvBLHpaL56c5ptre+IuuWShEhLBPUUEZQptK6fOSDPqhbYmjd7bOYIjSFVI7vEW4aeRbkkykwYrj&#10;QoktrUvK66wzCo5dxqdLvXENdtvd7nz8qf34U6nBS7+agQjUh0f43t5rBR/v8P8l/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wffNxAAAANsAAAAPAAAAAAAAAAAA&#10;AAAAAKECAABkcnMvZG93bnJldi54bWxQSwUGAAAAAAQABAD5AAAAkgMAAAAA&#10;" strokeweight="1.5pt"/>
                <v:line id="Line 106" o:spid="_x0000_s1049" style="position:absolute;visibility:visible;mso-wrap-style:square" from="6030,7530" to="6735,7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41SVsQAAADbAAAADwAAAGRycy9kb3ducmV2LnhtbESPT2vCQBTE74V+h+UVvNWNlVqJriKC&#10;f+itqQjeHtlnEpN9m+5uNP323YLgcZiZ3zDzZW8acSXnK8sKRsMEBHFudcWFgsP35nUKwgdkjY1l&#10;UvBLHpaL56c5ptre+IuuWShEhLBPUUEZQptK6fOSDPqhbYmjd7bOYIjSFVI7vEW4aeRbkkykwYrj&#10;QoktrUvK66wzCo5dxqdLvXENdtvd7nz8qf34U6nBS7+agQjUh0f43t5rBR/v8P8l/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jVJWxAAAANsAAAAPAAAAAAAAAAAA&#10;AAAAAKECAABkcnMvZG93bnJldi54bWxQSwUGAAAAAAQABAD5AAAAkgMAAAAA&#10;" strokeweight="1.5pt"/>
                <v:line id="Line 107" o:spid="_x0000_s1050" style="position:absolute;visibility:visible;mso-wrap-style:square" from="7425,7530" to="8130,7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1/MIcMAAADbAAAADwAAAGRycy9kb3ducmV2LnhtbESPQWvCQBSE7wX/w/KE3urGClaiq4ig&#10;Fm+NInh7ZJ9JTPZturvR+O+7hUKPw8x8wyxWvWnEnZyvLCsYjxIQxLnVFRcKTsft2wyED8gaG8uk&#10;4EkeVsvBywJTbR/8RfcsFCJC2KeooAyhTaX0eUkG/ci2xNG7WmcwROkKqR0+Itw08j1JptJgxXGh&#10;xJY2JeV11hkF5y7jy63euga73X5/PX/XfnJQ6nXYr+cgAvXhP/zX/tQKPqbw+yX+AL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NfzCHDAAAA2wAAAA8AAAAAAAAAAAAA&#10;AAAAoQIAAGRycy9kb3ducmV2LnhtbFBLBQYAAAAABAAEAPkAAACRAwAAAAA=&#10;" strokeweight="1.5pt"/>
                <v:line id="Line 108" o:spid="_x0000_s1051" style="position:absolute;visibility:visible;mso-wrap-style:square" from="3900,6465" to="4605,73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BNpusMAAADbAAAADwAAAGRycy9kb3ducmV2LnhtbESPQWvCQBSE7wX/w/KE3urGCirRVURQ&#10;S2+NInh7ZJ9JTPZturvR9N+7hUKPw8x8wyzXvWnEnZyvLCsYjxIQxLnVFRcKTsfd2xyED8gaG8uk&#10;4Ic8rFeDlyWm2j74i+5ZKESEsE9RQRlCm0rp85IM+pFtiaN3tc5giNIVUjt8RLhp5HuSTKXBiuNC&#10;iS1tS8rrrDMKzl3Gl1u9cw12+8Phev6u/eRTqddhv1mACNSH//Bf+0MrmM3g90v8AXL1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wTabrDAAAA2wAAAA8AAAAAAAAAAAAA&#10;AAAAoQIAAGRycy9kb3ducmV2LnhtbFBLBQYAAAAABAAEAPkAAACRAwAAAAA=&#10;" strokeweight="1.5pt"/>
                <v:line id="Line 109" o:spid="_x0000_s1052" style="position:absolute;visibility:visible;mso-wrap-style:square" from="6720,6464" to="7425,73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z9yMAAAADbAAAADwAAAGRycy9kb3ducmV2LnhtbERPz2vCMBS+C/sfwhvspukUdHRGGQN1&#10;eLOOwm6P5tl2bV5qkmr9781B8Pjx/V6uB9OKCzlfW1bwPklAEBdW11wq+D1uxh8gfEDW2FomBTfy&#10;sF69jJaYanvlA12yUIoYwj5FBVUIXSqlLyoy6Ce2I47cyTqDIUJXSu3wGsNNK6dJMpcGa44NFXb0&#10;XVHRZL1RkPcZ//03G9div93tTvm58bO9Um+vw9cniEBDeIof7h+tYBHHxi/xB8jVH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2M/cjAAAAA2wAAAA8AAAAAAAAAAAAAAAAA&#10;oQIAAGRycy9kb3ducmV2LnhtbFBLBQYAAAAABAAEAPkAAACOAwAAAAA=&#10;" strokeweight="1.5pt"/>
                <v:line id="Line 110" o:spid="_x0000_s1053" style="position:absolute;flip:x;visibility:visible;mso-wrap-style:square" from="5311,6464" to="6016,73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BSScMAAADbAAAADwAAAGRycy9kb3ducmV2LnhtbESPQWsCMRSE7wX/Q3iCt5rVg62rUUQQ&#10;FHtoVfD62LzdLG5eliS66783hUKPw8x8wyzXvW3Eg3yoHSuYjDMQxIXTNVcKLufd+yeIEJE1No5J&#10;wZMCrFeDtyXm2nX8Q49TrESCcMhRgYmxzaUMhSGLYexa4uSVzluMSfpKao9dgttGTrNsJi3WnBYM&#10;trQ1VNxOd6tAHo7dt99NL2VV7lt3PZivWdcrNRr2mwWISH38D/+191rBxxx+v6QfIFc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7AUknDAAAA2wAAAA8AAAAAAAAAAAAA&#10;AAAAoQIAAGRycy9kb3ducmV2LnhtbFBLBQYAAAAABAAEAPkAAACRAwAAAAA=&#10;" strokeweight="1.5pt"/>
                <v:line id="Line 111" o:spid="_x0000_s1054" style="position:absolute;visibility:visible;mso-wrap-style:square" from="3893,8363" to="4598,83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i+B6cEAAADbAAAADwAAAGRycy9kb3ducmV2LnhtbERPz2vCMBS+D/wfwhO8rekmDKlGGQN1&#10;7LZOCt4ezbPp2rzUJNXuv18Ogx0/vt+b3WR7cSMfWscKnrIcBHHtdMuNgtPX/nEFIkRkjb1jUvBD&#10;AXbb2cMGC+3u/Em3MjYihXAoUIGJcSikDLUhiyFzA3HiLs5bjAn6RmqP9xRue/mc5y/SYsupweBA&#10;b4bqrhytgmos+fzd7X2P4+F4vFTXLiw/lFrMp9c1iEhT/Bf/ud+1glVan76kHyC3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mL4HpwQAAANsAAAAPAAAAAAAAAAAAAAAA&#10;AKECAABkcnMvZG93bnJldi54bWxQSwUGAAAAAAQABAD5AAAAjwMAAAAA&#10;" strokeweight="1.5pt"/>
                <v:line id="Line 112" o:spid="_x0000_s1055" style="position:absolute;visibility:visible;mso-wrap-style:square" from="5318,8363" to="6023,83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WMkcsMAAADbAAAADwAAAGRycy9kb3ducmV2LnhtbESPQWvCQBSE7wX/w/KE3urGCiLRVUSw&#10;Sm+mInh7ZJ9JTPZt3N1o+u+7gtDjMDPfMItVbxpxJ+crywrGowQEcW51xYWC48/2YwbCB2SNjWVS&#10;8EseVsvB2wJTbR98oHsWChEh7FNUUIbQplL6vCSDfmRb4uhdrDMYonSF1A4fEW4a+ZkkU2mw4rhQ&#10;YkubkvI664yCU5fx+VpvXYPd1253Od1qP/lW6n3Yr+cgAvXhP/xq77WC2RieX+IP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ljJHLDAAAA2wAAAA8AAAAAAAAAAAAA&#10;AAAAoQIAAGRycy9kb3ducmV2LnhtbFBLBQYAAAAABAAEAPkAAACRAwAAAAA=&#10;" strokeweight="1.5pt"/>
                <v:line id="Line 113" o:spid="_x0000_s1056" style="position:absolute;visibility:visible;mso-wrap-style:square" from="6713,8363" to="7418,83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G6BcMAAADbAAAADwAAAGRycy9kb3ducmV2LnhtbESPT4vCMBTE7wt+h/AEb2uqwiLVKCL4&#10;B2/bFcHbo3m2tc1LTVLtfvvNwsIeh5n5DbNc96YRT3K+sqxgMk5AEOdWV1woOH/t3ucgfEDW2Fgm&#10;Bd/kYb0avC0x1fbFn/TMQiEihH2KCsoQ2lRKn5dk0I9tSxy9m3UGQ5SukNrhK8JNI6dJ8iENVhwX&#10;SmxpW1JeZ51RcOkyvt7rnWuw2x8Ot8uj9rOTUqNhv1mACNSH//Bf+6gVzKfw+yX+ALn6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xugXDAAAA2wAAAA8AAAAAAAAAAAAA&#10;AAAAoQIAAGRycy9kb3ducmV2LnhtbFBLBQYAAAAABAAEAPkAAACRAwAAAAA=&#10;" strokeweight="1.5pt"/>
                <v:line id="Line 114" o:spid="_x0000_s1057" style="position:absolute;visibility:visible;mso-wrap-style:square" from="4613,8573" to="5318,8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v0fnsQAAADbAAAADwAAAGRycy9kb3ducmV2LnhtbESPzWrDMBCE74W8g9hAbo3cBkpwI4dQ&#10;SFNyqxMMvS3W+ie2Vq4kJ+7bV4VCjsPMfMNstpPpxZWcby0reFomIIhLq1uuFZxP+8c1CB+QNfaW&#10;ScEPedhms4cNptre+JOueahFhLBPUUETwpBK6cuGDPqlHYijV1lnMETpaqkd3iLc9PI5SV6kwZbj&#10;QoMDvTVUdvloFBRjzl+Xbu96HN8Ph6r47vzqqNRiPu1eQQSawj383/7QCtYr+PsSf4DM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W/R+exAAAANsAAAAPAAAAAAAAAAAA&#10;AAAAAKECAABkcnMvZG93bnJldi54bWxQSwUGAAAAAAQABAD5AAAAkgMAAAAA&#10;" strokeweight="1.5pt"/>
                <v:line id="Line 115" o:spid="_x0000_s1058" style="position:absolute;visibility:visible;mso-wrap-style:square" from="6023,8573" to="6728,8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SH6sMAAADbAAAADwAAAGRycy9kb3ducmV2LnhtbESPQWvCQBSE7wX/w/IEb3VjLUWiq4hg&#10;Lb0ZRfD2yD6TmOzbuLvR9N+7hUKPw8x8wyxWvWnEnZyvLCuYjBMQxLnVFRcKjoft6wyED8gaG8uk&#10;4Ic8rJaDlwWm2j54T/csFCJC2KeooAyhTaX0eUkG/di2xNG7WGcwROkKqR0+Itw08i1JPqTBiuNC&#10;iS1tSsrrrDMKTl3G52u9dQ12n7vd5XSr/fRbqdGwX89BBOrDf/iv/aUVzN7h90v8AXL5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kUh+rDAAAA2wAAAA8AAAAAAAAAAAAA&#10;AAAAoQIAAGRycy9kb3ducmV2LnhtbFBLBQYAAAAABAAEAPkAAACRAwAAAAA=&#10;" strokeweight="1.5pt"/>
                <v:line id="Line 116" o:spid="_x0000_s1059" style="position:absolute;visibility:visible;mso-wrap-style:square" from="7418,8573" to="8123,8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lgiccMAAADbAAAADwAAAGRycy9kb3ducmV2LnhtbESPQWvCQBSE7wX/w/IEb3VjpUWiq4hg&#10;Lb0ZRfD2yD6TmOzbuLvR9N+7hUKPw8x8wyxWvWnEnZyvLCuYjBMQxLnVFRcKjoft6wyED8gaG8uk&#10;4Ic8rJaDlwWm2j54T/csFCJC2KeooAyhTaX0eUkG/di2xNG7WGcwROkKqR0+Itw08i1JPqTBiuNC&#10;iS1tSsrrrDMKTl3G52u9dQ12n7vd5XSr/fRbqdGwX89BBOrDf/iv/aUVzN7h90v8AXL5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ZYInHDAAAA2wAAAA8AAAAAAAAAAAAA&#10;AAAAoQIAAGRycy9kb3ducmV2LnhtbFBLBQYAAAAABAAEAPkAAACRAwAAAAA=&#10;" strokeweight="1.5pt"/>
                <v:line id="Line 117" o:spid="_x0000_s1060" style="position:absolute;visibility:visible;mso-wrap-style:square" from="3893,9218" to="4598,9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q8BsMAAADbAAAADwAAAGRycy9kb3ducmV2LnhtbESPT4vCMBTE7wt+h/AEb2uqgkg1igj+&#10;YW/bFcHbo3m2tc1LTVLtfvvNwsIeh5n5DbPa9KYRT3K+sqxgMk5AEOdWV1woOH/t3xcgfEDW2Fgm&#10;Bd/kYbMevK0w1fbFn/TMQiEihH2KCsoQ2lRKn5dk0I9tSxy9m3UGQ5SukNrhK8JNI6dJMpcGK44L&#10;Jba0Kymvs84ouHQZX+/13jXYHY7H2+VR+9mHUqNhv12CCNSH//Bf+6QVLObw+yX+ALn+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aKvAbDAAAA2wAAAA8AAAAAAAAAAAAA&#10;AAAAoQIAAGRycy9kb3ducmV2LnhtbFBLBQYAAAAABAAEAPkAAACRAwAAAAA=&#10;" strokeweight="1.5pt"/>
                <v:line id="Line 118" o:spid="_x0000_s1061" style="position:absolute;visibility:visible;mso-wrap-style:square" from="5318,9218" to="6023,9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YZncMAAADbAAAADwAAAGRycy9kb3ducmV2LnhtbESPQWvCQBSE7wX/w/IEb3VjhVaiq4hg&#10;Lb0ZRfD2yD6TmOzbuLvR9N+7hUKPw8x8wyxWvWnEnZyvLCuYjBMQxLnVFRcKjoft6wyED8gaG8uk&#10;4Ic8rJaDlwWm2j54T/csFCJC2KeooAyhTaX0eUkG/di2xNG7WGcwROkKqR0+Itw08i1J3qXBiuNC&#10;iS1tSsrrrDMKTl3G52u9dQ12n7vd5XSr/fRbqdGwX89BBOrDf/iv/aUVzD7g90v8AXL5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nGGZ3DAAAA2wAAAA8AAAAAAAAAAAAA&#10;AAAAoQIAAGRycy9kb3ducmV2LnhtbFBLBQYAAAAABAAEAPkAAACRAwAAAAA=&#10;" strokeweight="1.5pt"/>
                <v:line id="Line 119" o:spid="_x0000_s1062" style="position:absolute;visibility:visible;mso-wrap-style:square" from="6713,9218" to="7418,9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mN78EAAADbAAAADwAAAGRycy9kb3ducmV2LnhtbERPz2vCMBS+D/wfwhO8rekmDKlGGQN1&#10;7LZOCt4ezbPp2rzUJNXuv18Ogx0/vt+b3WR7cSMfWscKnrIcBHHtdMuNgtPX/nEFIkRkjb1jUvBD&#10;AXbb2cMGC+3u/Em3MjYihXAoUIGJcSikDLUhiyFzA3HiLs5bjAn6RmqP9xRue/mc5y/SYsupweBA&#10;b4bqrhytgmos+fzd7X2P4+F4vFTXLiw/lFrMp9c1iEhT/Bf/ud+1glUam76kHyC3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YWY3vwQAAANsAAAAPAAAAAAAAAAAAAAAA&#10;AKECAABkcnMvZG93bnJldi54bWxQSwUGAAAAAAQABAD5AAAAjwMAAAAA&#10;" strokeweight="1.5pt"/>
                <v:line id="Line 120" o:spid="_x0000_s1063" style="position:absolute;visibility:visible;mso-wrap-style:square" from="4613,9428" to="5318,9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UodMMAAADbAAAADwAAAGRycy9kb3ducmV2LnhtbESPQWvCQBSE7wX/w/KE3urGCqLRVURQ&#10;S2+NInh7ZJ9JTPZturvR9N+7hUKPw8x8wyzXvWnEnZyvLCsYjxIQxLnVFRcKTsfd2wyED8gaG8uk&#10;4Ic8rFeDlyWm2j74i+5ZKESEsE9RQRlCm0rp85IM+pFtiaN3tc5giNIVUjt8RLhp5HuSTKXBiuNC&#10;iS1tS8rrrDMKzl3Gl1u9cw12+8Phev6u/eRTqddhv1mACNSH//Bf+0MrmM3h90v8AXL1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cVKHTDAAAA2wAAAA8AAAAAAAAAAAAA&#10;AAAAoQIAAGRycy9kb3ducmV2LnhtbFBLBQYAAAAABAAEAPkAAACRAwAAAAA=&#10;" strokeweight="1.5pt"/>
                <v:line id="Line 121" o:spid="_x0000_s1064" style="position:absolute;visibility:visible;mso-wrap-style:square" from="6023,9428" to="6728,9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YXNMAAAADbAAAADwAAAGRycy9kb3ducmV2LnhtbERPz2vCMBS+C/sfwhvspukUxHVGGQN1&#10;eLOOwm6P5tl2bV5qkmr9781B8Pjx/V6uB9OKCzlfW1bwPklAEBdW11wq+D1uxgsQPiBrbC2Tght5&#10;WK9eRktMtb3ygS5ZKEUMYZ+igiqELpXSFxUZ9BPbEUfuZJ3BEKErpXZ4jeGmldMkmUuDNceGCjv6&#10;rqhost4oyPuM//6bjWux3+52p/zc+NleqbfX4esTRKAhPMUP949W8BHXxy/xB8jVH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P2FzTAAAAA2wAAAA8AAAAAAAAAAAAAAAAA&#10;oQIAAGRycy9kb3ducmV2LnhtbFBLBQYAAAAABAAEAPkAAACOAwAAAAA=&#10;" strokeweight="1.5pt"/>
                <v:line id="Line 122" o:spid="_x0000_s1065" style="position:absolute;visibility:visible;mso-wrap-style:square" from="7418,9428" to="8123,9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0RN8QAAADbAAAADwAAAGRycy9kb3ducmV2LnhtbESPT2vCQBTE74V+h+UVvNWNtUiNriKC&#10;f+itqQjeHtlnEpN9m+5uNP323YLgcZiZ3zDzZW8acSXnK8sKRsMEBHFudcWFgsP35vUDhA/IGhvL&#10;pOCXPCwXz09zTLW98Rdds1CICGGfooIyhDaV0uclGfRD2xJH72ydwRClK6R2eItw08i3JJlIgxXH&#10;hRJbWpeU11lnFBy7jE+XeuMa7La73fn4U/vxp1KDl341AxGoD4/wvb3XCqbv8P8l/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zRE3xAAAANsAAAAPAAAAAAAAAAAA&#10;AAAAAKECAABkcnMvZG93bnJldi54bWxQSwUGAAAAAAQABAD5AAAAkgMAAAAA&#10;" strokeweight="1.5pt"/>
                <v:line id="Line 123" o:spid="_x0000_s1066" style="position:absolute;flip:x;visibility:visible;mso-wrap-style:square" from="3893,8363" to="4598,92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4G+tsMAAADbAAAADwAAAGRycy9kb3ducmV2LnhtbESPQWsCMRSE7wX/Q3iCt5pVUOpqFBEE&#10;xR5aFbw+Nm83i5uXJYnu+u+bQqHHYWa+YVab3jbiST7UjhVMxhkI4sLpmisF18v+/QNEiMgaG8ek&#10;4EUBNuvB2wpz7Tr+puc5ViJBOOSowMTY5lKGwpDFMHYtcfJK5y3GJH0ltccuwW0jp1k2lxZrTgsG&#10;W9oZKu7nh1Ugj6fuy++n17IqD627Hc3nvOuVGg377RJEpD7+h//aB61gMYPfL+kHyPU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BvrbDAAAA2wAAAA8AAAAAAAAAAAAA&#10;AAAAoQIAAGRycy9kb3ducmV2LnhtbFBLBQYAAAAABAAEAPkAAACRAwAAAAA=&#10;" strokeweight="1.5pt"/>
                <v:line id="Line 124" o:spid="_x0000_s1067" style="position:absolute;flip:x;visibility:visible;mso-wrap-style:square" from="6713,8362" to="7418,92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vRc2cQAAADcAAAADwAAAGRycy9kb3ducmV2LnhtbESPQWvCQBSE7wX/w/IEb3VjoKGkrlIK&#10;glIPrQpeH9mXbGj2bdhdTfz3bkHwOMzMN8xyPdpOXMmH1rGCxTwDQVw53XKj4HTcvL6DCBFZY+eY&#10;FNwowHo1eVliqd3Av3Q9xEYkCIcSFZgY+1LKUBmyGOauJ05e7bzFmKRvpPY4JLjtZJ5lhbTYclow&#10;2NOXoervcLEK5O57+PGb/FQ39bZ3553ZF8Oo1Gw6fn6AiDTGZ/jR3moF+VsB/2fSEZCr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9FzZxAAAANwAAAAPAAAAAAAAAAAA&#10;AAAAAKECAABkcnMvZG93bnJldi54bWxQSwUGAAAAAAQABAD5AAAAkgMAAAAA&#10;" strokeweight="1.5pt"/>
                <v:line id="Line 125" o:spid="_x0000_s1068" style="position:absolute;visibility:visible;mso-wrap-style:square" from="5304,8362" to="6009,92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t47cMUAAADcAAAADwAAAGRycy9kb3ducmV2LnhtbESPQWvCQBSE74X+h+UVems2VWpLdJUi&#10;qMWbaRF6e2SfSUz2bdzdaPrvXUHocZiZb5jZYjCtOJPztWUFr0kKgriwuuZSwc/36uUDhA/IGlvL&#10;pOCPPCzmjw8zzLS98I7OeShFhLDPUEEVQpdJ6YuKDPrEdsTRO1hnMETpSqkdXiLctHKUphNpsOa4&#10;UGFHy4qKJu+Ngn2f8++xWbkW+/Vmc9ifGj/eKvX8NHxOQQQawn/43v7SCkZv73A7E4+AnF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t47cMUAAADcAAAADwAAAAAAAAAA&#10;AAAAAAChAgAAZHJzL2Rvd25yZXYueG1sUEsFBgAAAAAEAAQA+QAAAJMDAAAAAA==&#10;" strokeweight="1.5pt"/>
                <v:rect id="Rectangle 126" o:spid="_x0000_s1069" style="position:absolute;left:4445;top:8933;width:720;height:749;rotation:23494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eVhPwgAA&#10;ANwAAAAPAAAAZHJzL2Rvd25yZXYueG1sRE+7bsIwFN0r9R+sW6lbcYgEDQET8RASEl2admC8xLdJ&#10;in0dxS6Ev8cDUsej814UgzXiQr1vHSsYjxIQxJXTLdcKvr92bxkIH5A1Gsek4EYeiuXz0wJz7a78&#10;SZcy1CKGsM9RQRNCl0vpq4Ys+pHriCP343qLIcK+lrrHawy3RqZJMpUWW44NDXa0aag6l39WwS9v&#10;3fbDY7abObPOjvZUmsO7Uq8vw2oOItAQ/sUP914rSCdxbTwTj4Bc3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Z5WE/CAAAA3AAAAA8AAAAAAAAAAAAAAAAAlwIAAGRycy9kb3du&#10;cmV2LnhtbFBLBQYAAAAABAAEAPUAAACGAwAAAAA=&#10;" fillcolor="#b0d1d4" strokecolor="blue" strokeweight="1.5pt"/>
                <v:group id="Group 127" o:spid="_x0000_s1070" style="position:absolute;left:3861;top:9779;width:4314;height:80;rotation:234942fd" coordorigin="3237,4872" coordsize="5555,1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BTGoCxAAAANwAAAAP&#10;AAAAAAAAAAAAAAAAAKkCAABkcnMvZG93bnJldi54bWxQSwUGAAAAAAQABAD6AAAAmgMAAAAA&#10;">
                  <v:oval id="Oval 128" o:spid="_x0000_s1071" style="position:absolute;left:3237;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mBvJwQAA&#10;ANwAAAAPAAAAZHJzL2Rvd25yZXYueG1sRI/BisJADIbvwr7DEGFvdmpRka6juILgTaw+QLYT22In&#10;UzqjrW+/OSzsMfz5v+Tb7EbXqhf1ofFsYJ6koIhLbxuuDNyux9kaVIjIFlvPZOBNAXbbj8kGc+sH&#10;vtCriJUSCIccDdQxdrnWoazJYUh8RyzZ3fcOo4x9pW2Pg8Bdq7M0XWmHDcuFGjs61FQ+iqcTymUo&#10;hlO5zJpAZ3ec4+L7/OON+ZyO+y9Qkcb4v/zXPlkD2UreFxkRAb3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gbycEAAADcAAAADwAAAAAAAAAAAAAAAACXAgAAZHJzL2Rvd25y&#10;ZXYueG1sUEsFBgAAAAAEAAQA9QAAAIUDAAAAAA==&#10;" fillcolor="#969696"/>
                  <v:oval id="Oval 129" o:spid="_x0000_s1072" style="position:absolute;left:3425;top:4872;width:101;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1L5SwgAA&#10;ANwAAAAPAAAAZHJzL2Rvd25yZXYueG1sRI/BasMwEETvhfyD2EBvjWzThuJEMUnB4FuImw/YShvb&#10;xFoZS7Hdv68KhR6HmXnD7IvF9mKi0XeOFaSbBASxdqbjRsH1s3x5B+EDssHeMSn4Jg/FYfW0x9y4&#10;mS801aEREcI+RwVtCEMupdctWfQbNxBH7+ZGiyHKsZFmxDnCbS+zJNlKix3HhRYH+mhJ3+uHjZTL&#10;XM+Vfss6T2dbpvh6On85pZ7Xy3EHItAS/sN/7cooyLYp/J6JR0Ae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UvlLCAAAA3AAAAA8AAAAAAAAAAAAAAAAAlwIAAGRycy9kb3du&#10;cmV2LnhtbFBLBQYAAAAABAAEAPUAAACGAwAAAAA=&#10;" fillcolor="#969696"/>
                  <v:oval id="Oval 130" o:spid="_x0000_s1073" style="position:absolute;left:3612;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BiAlvgAA&#10;ANwAAAAPAAAAZHJzL2Rvd25yZXYueG1sRI/BCsIwEETvgv8QVvCmqUVFqlFUELyJ1Q9Ym7UtNpvS&#10;RFv/3giCx2Fm3jCrTWcq8aLGlZYVTMYRCOLM6pJzBdfLYbQA4TyyxsoyKXiTg82631thom3LZ3ql&#10;PhcBwi5BBYX3dSKlywoy6Ma2Jg7e3TYGfZBNLnWDbYCbSsZRNJcGSw4LBda0Lyh7pE8TKOc2bY/Z&#10;LC4dncxhgtPd6WaVGg667RKEp87/w7/2USuI5zF8z4QjIN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6gYgJb4AAADcAAAADwAAAAAAAAAAAAAAAACXAgAAZHJzL2Rvd25yZXYu&#10;eG1sUEsFBgAAAAAEAAQA9QAAAIIDAAAAAA==&#10;" fillcolor="#969696"/>
                  <v:oval id="Oval 131" o:spid="_x0000_s1074" style="position:absolute;left:3800;top:4872;width:101;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SoW+wgAA&#10;ANwAAAAPAAAAZHJzL2Rvd25yZXYueG1sRI/RaoNAFETfC/mH5Rb6VldNE4pxlTQQyFuI7Qfcujcq&#10;de+Ku1X799lAIY/DzJxh8nIxvZhodJ1lBUkUgyCure64UfD1eXx9B+E8ssbeMin4IwdlsXrKMdN2&#10;5gtNlW9EgLDLUEHr/ZBJ6eqWDLrIDsTBu9rRoA9ybKQecQ5w08s0jrfSYMdhocWBDi3VP9WvCZTL&#10;XM2nepN2js7mmODbx/nbKvXyvOx3IDwt/hH+b5+0gnS7hvuZcARk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VKhb7CAAAA3AAAAA8AAAAAAAAAAAAAAAAAlwIAAGRycy9kb3du&#10;cmV2LnhtbFBLBQYAAAAABAAEAPUAAACGAwAAAAA=&#10;" fillcolor="#969696"/>
                  <v:oval id="Oval 132" o:spid="_x0000_s1075" style="position:absolute;left:3987;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ox3KvgAA&#10;ANwAAAAPAAAAZHJzL2Rvd25yZXYueG1sRI/BCsIwEETvgv8QVvCmqUVFqlFUELyJ1Q9Ym7UtNpvS&#10;RFv/3giCx2Fm3jCrTWcq8aLGlZYVTMYRCOLM6pJzBdfLYbQA4TyyxsoyKXiTg82631thom3LZ3ql&#10;PhcBwi5BBYX3dSKlywoy6Ma2Jg7e3TYGfZBNLnWDbYCbSsZRNJcGSw4LBda0Lyh7pE8TKOc2bY/Z&#10;LC4dncxhgtPd6WaVGg667RKEp87/w7/2USuI51P4ng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CqMdyr4AAADcAAAADwAAAAAAAAAAAAAAAACXAgAAZHJzL2Rvd25yZXYu&#10;eG1sUEsFBgAAAAAEAAQA9QAAAIIDAAAAAA==&#10;" fillcolor="#969696"/>
                  <v:oval id="Oval 133" o:spid="_x0000_s1076" style="position:absolute;left:4175;top:4872;width:101;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77hRvgAA&#10;ANwAAAAPAAAAZHJzL2Rvd25yZXYueG1sRI/BCsIwEETvgv8QVvCmqUVFqlFUELyJ1Q9Ym7UtNpvS&#10;RFv/3giCx2Fm3jCrTWcq8aLGlZYVTMYRCOLM6pJzBdfLYbQA4TyyxsoyKXiTg82631thom3LZ3ql&#10;PhcBwi5BBYX3dSKlywoy6Ma2Jg7e3TYGfZBNLnWDbYCbSsZRNJcGSw4LBda0Lyh7pE8TKOc2bY/Z&#10;LC4dncxhgtPd6WaVGg667RKEp87/w7/2USuI5zP4ng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Ze+4Ub4AAADcAAAADwAAAAAAAAAAAAAAAACXAgAAZHJzL2Rvd25yZXYu&#10;eG1sUEsFBgAAAAAEAAQA9QAAAIIDAAAAAA==&#10;" fillcolor="#969696"/>
                  <v:oval id="Oval 134" o:spid="_x0000_s1077" style="position:absolute;left:4362;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PSYmwAAA&#10;ANwAAAAPAAAAZHJzL2Rvd25yZXYueG1sRI/RisIwFETfBf8hXME3m1q0SNcoqyD4JlY/4Nrcbcs2&#10;N6WJtv69EQQfh5k5w6y3g2nEgzpXW1Ywj2IQxIXVNZcKrpfDbAXCeWSNjWVS8CQH2814tMZM257P&#10;9Mh9KQKEXYYKKu/bTEpXVGTQRbYlDt6f7Qz6ILtS6g77ADeNTOI4lQZrDgsVtrSvqPjP7yZQzn3e&#10;H4tlUjs6mcMcF7vTzSo1nQy/PyA8Df4b/rSPWkGSpvA+E46A3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VPSYmwAAAANwAAAAPAAAAAAAAAAAAAAAAAJcCAABkcnMvZG93bnJl&#10;di54bWxQSwUGAAAAAAQABAD1AAAAhAMAAAAA&#10;" fillcolor="#969696"/>
                  <v:oval id="Oval 135" o:spid="_x0000_s1078" style="position:absolute;left:4550;top:4872;width:101;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cYO9wAAA&#10;ANwAAAAPAAAAZHJzL2Rvd25yZXYueG1sRI/disIwFITvBd8hHME7m1r8oxpFFwTvxOoDHJtjW2xO&#10;SpO19e2NsLCXw8x8w2x2vanFi1pXWVYwjWIQxLnVFRcKbtfjZAXCeWSNtWVS8CYHu+1wsMFU244v&#10;9Mp8IQKEXYoKSu+bVEqXl2TQRbYhDt7DtgZ9kG0hdYtdgJtaJnG8kAYrDgslNvRTUv7Mfk2gXLqs&#10;O+XzpHJ0Nscpzg7nu1VqPOr3axCeev8f/muftIJksYTvmXAE5PY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6cYO9wAAAANwAAAAPAAAAAAAAAAAAAAAAAJcCAABkcnMvZG93bnJl&#10;di54bWxQSwUGAAAAAAQABAD1AAAAhAMAAAAA&#10;" fillcolor="#969696"/>
                  <v:oval id="Oval 136" o:spid="_x0000_s1079" style="position:absolute;left:4737;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7hfPwQAA&#10;ANwAAAAPAAAAZHJzL2Rvd25yZXYueG1sRI/BisJADIbvwr7DEGFvdmpRka6juILgTaw+QLYT22In&#10;UzqjrW+/OSzsMfz5v+Tb7EbXqhf1ofFsYJ6koIhLbxuuDNyux9kaVIjIFlvPZOBNAXbbj8kGc+sH&#10;vtCriJUSCIccDdQxdrnWoazJYUh8RyzZ3fcOo4x9pW2Pg8Bdq7M0XWmHDcuFGjs61FQ+iqcTymUo&#10;hlO5zJpAZ3ec4+L7/OON+ZyO+y9Qkcb4v/zXPlkD2Uq+FRkRAb3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4Xz8EAAADcAAAADwAAAAAAAAAAAAAAAACXAgAAZHJzL2Rvd25y&#10;ZXYueG1sUEsFBgAAAAAEAAQA9QAAAIUDAAAAAA==&#10;" fillcolor="#969696"/>
                  <v:oval id="Oval 137" o:spid="_x0000_s1080" style="position:absolute;left:4925;top:4872;width:101;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orJUwAAA&#10;ANwAAAAPAAAAZHJzL2Rvd25yZXYueG1sRI/RisIwFETfBf8hXME3m1pUtBpFFwTfxOoHXJtrW2xu&#10;SpO19e+NsLCPw8ycYTa73tTiRa2rLCuYRjEI4tzqigsFt+txsgThPLLG2jIpeJOD3XY42GCqbccX&#10;emW+EAHCLkUFpfdNKqXLSzLoItsQB+9hW4M+yLaQusUuwE0tkzheSIMVh4USG/opKX9mvyZQLl3W&#10;nfJ5Ujk6m+MUZ4fz3So1HvX7NQhPvf8P/7VPWkGyWMH3TDgCcvs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orJUwAAAANwAAAAPAAAAAAAAAAAAAAAAAJcCAABkcnMvZG93bnJl&#10;di54bWxQSwUGAAAAAAQABAD1AAAAhAMAAAAA&#10;" fillcolor="#969696"/>
                  <v:oval id="Oval 138" o:spid="_x0000_s1081" style="position:absolute;left:5113;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QY0UwgAA&#10;ANwAAAAPAAAAZHJzL2Rvd25yZXYueG1sRI/disJADEbvhX2HIQt7p1PL+kN1lF1B8E6sPkDsxLbY&#10;yZTOaLtvv7kQvAxfvpOc9XZwjXpSF2rPBqaTBBRx4W3NpYHLeT9eggoR2WLjmQz8UYDt5mO0xsz6&#10;nk/0zGOpBMIhQwNVjG2mdSgqchgmviWW7OY7h1HGrtS2w17grtFpksy1w5rlQoUt7Soq7vnDCeXU&#10;5/2hmKV1oKPbT/H793j1xnx9Dj8rUJGG+F5+tQ/WQLqQ90VGREBv/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BjRTCAAAA3AAAAA8AAAAAAAAAAAAAAAAAlwIAAGRycy9kb3du&#10;cmV2LnhtbFBLBQYAAAAABAAEAPUAAACGAwAAAAA=&#10;" fillcolor="#969696"/>
                  <v:oval id="Oval 139" o:spid="_x0000_s1082" style="position:absolute;left:5301;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SiPwQAA&#10;ANwAAAAPAAAAZHJzL2Rvd25yZXYueG1sRI/RisIwFETfF/yHcBd8W9MWV6VrWlQQfBOrH3Bt7rZl&#10;m5vSRFv/3ggLPg4zc4ZZ56NpxZ1611hWEM8iEMSl1Q1XCi7n/dcKhPPIGlvLpOBBDvJs8rHGVNuB&#10;T3QvfCUChF2KCmrvu1RKV9Zk0M1sRxy8X9sb9EH2ldQ9DgFuWplE0UIabDgs1NjRrqbyr7iZQDkN&#10;xXAov5PG0dHsY5xvj1er1PRz3PyA8DT6d/i/fdAKkmUMrzPhCMjs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0oj8EAAADcAAAADwAAAAAAAAAAAAAAAACXAgAAZHJzL2Rvd25y&#10;ZXYueG1sUEsFBgAAAAAEAAQA9QAAAIUDAAAAAA==&#10;" fillcolor="#969696"/>
                  <v:oval id="Oval 140" o:spid="_x0000_s1083" style="position:absolute;left:5488;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7b4wgAA&#10;ANwAAAAPAAAAZHJzL2Rvd25yZXYueG1sRI/RasJAFETfC/7Dcgu+1Y2h1hJdRQuBvAWjH3CbvSah&#10;2bshuybx711B6OMwM2eY7X4yrRiod41lBctFBIK4tLrhSsHlnH58g3AeWWNrmRTcycF+N3vbYqLt&#10;yCcaCl+JAGGXoILa+y6R0pU1GXQL2xEH72p7gz7IvpK6xzHATSvjKPqSBhsOCzV29FNT+VfcTKCc&#10;xmLMylXcOMpNusTPY/5rlZq/T4cNCE+T/w+/2plWEK9jeJ4JR0Du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ftvjCAAAA3AAAAA8AAAAAAAAAAAAAAAAAlwIAAGRycy9kb3du&#10;cmV2LnhtbFBLBQYAAAAABAAEAPUAAACGAwAAAAA=&#10;" fillcolor="#969696"/>
                  <v:oval id="Oval 141" o:spid="_x0000_s1084" style="position:absolute;left:5676;top:4872;width:101;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kxNjwQAA&#10;ANwAAAAPAAAAZHJzL2Rvd25yZXYueG1sRI/disIwFITvBd8hHGHvNLWuP1SjqCB4J1Yf4Ngc22Jz&#10;Uppou2+/EQQvh5n5hlltOlOJFzWutKxgPIpAEGdWl5wruF4OwwUI55E1VpZJwR852Kz7vRUm2rZ8&#10;plfqcxEg7BJUUHhfJ1K6rCCDbmRr4uDdbWPQB9nkUjfYBripZBxFM2mw5LBQYE37grJH+jSBcm7T&#10;9phN49LRyRzG+Ls73axSP4NuuwThqfPf8Kd91Ari+QTeZ8IRkO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JMTY8EAAADcAAAADwAAAAAAAAAAAAAAAACXAgAAZHJzL2Rvd25y&#10;ZXYueG1sUEsFBgAAAAAEAAQA9QAAAIUDAAAAAA==&#10;" fillcolor="#969696"/>
                  <v:oval id="Oval 142" o:spid="_x0000_s1085" style="position:absolute;left:5863;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eosXvwAA&#10;ANwAAAAPAAAAZHJzL2Rvd25yZXYueG1sRI/dqsIwEITvD/gOYQXvjqnFP6pRVBC8E6sPsDZrW2w2&#10;pYm2vr0RBC+HmfmGWa47U4knNa60rGA0jEAQZ1aXnCu4nPf/cxDOI2usLJOCFzlYr3p/S0y0bflE&#10;z9TnIkDYJaig8L5OpHRZQQbd0NbEwbvZxqAPssmlbrANcFPJOIqm0mDJYaHAmnYFZff0YQLl1Kbt&#10;IZvEpaOj2Y9wvD1erVKDfrdZgPDU+V/42z5oBfFsDJ8z4QjI1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96ixe/AAAA3AAAAA8AAAAAAAAAAAAAAAAAlwIAAGRycy9kb3ducmV2&#10;LnhtbFBLBQYAAAAABAAEAPUAAACDAwAAAAA=&#10;" fillcolor="#969696"/>
                  <v:oval id="Oval 143" o:spid="_x0000_s1086" style="position:absolute;left:6051;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Ni6MvwAA&#10;ANwAAAAPAAAAZHJzL2Rvd25yZXYueG1sRI/dqsIwEITvBd8hrOCdphb/qEZRQfBOrD7A2qxtsdmU&#10;Jtr69ubAAS+HmfmGWW87U4k3Na60rGAyjkAQZ1aXnCu4XY+jJQjnkTVWlknBhxxsN/3eGhNtW77Q&#10;O/W5CBB2CSoovK8TKV1WkEE3tjVx8B62MeiDbHKpG2wD3FQyjqK5NFhyWCiwpkNB2TN9mUC5tGl7&#10;ymZx6ehsjhOc7s93q9Rw0O1WIDx1/hf+b5+0gngxg78z4QjIzR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A2Loy/AAAA3AAAAA8AAAAAAAAAAAAAAAAAlwIAAGRycy9kb3ducmV2&#10;LnhtbFBLBQYAAAAABAAEAPUAAACDAwAAAAA=&#10;" fillcolor="#969696"/>
                  <v:oval id="Oval 144" o:spid="_x0000_s1087" style="position:absolute;left:6239;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LD7wAAA&#10;ANwAAAAPAAAAZHJzL2Rvd25yZXYueG1sRI/disIwFITvBd8hHME7m1r8oxpFFwTvxOoDHJtjW2xO&#10;SpO19e2NsLCXw8x8w2x2vanFi1pXWVYwjWIQxLnVFRcKbtfjZAXCeWSNtWVS8CYHu+1wsMFU244v&#10;9Mp8IQKEXYoKSu+bVEqXl2TQRbYhDt7DtgZ9kG0hdYtdgJtaJnG8kAYrDgslNvRTUv7Mfk2gXLqs&#10;O+XzpHJ0Nscpzg7nu1VqPOr3axCeev8f/muftIJkuYDvmXAE5PY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5LD7wAAAANwAAAAPAAAAAAAAAAAAAAAAAJcCAABkcnMvZG93bnJl&#10;di54bWxQSwUGAAAAAAQABAD1AAAAhAMAAAAA&#10;" fillcolor="#969696"/>
                  <v:oval id="Oval 145" o:spid="_x0000_s1088" style="position:absolute;left:6427;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BVgwgAA&#10;ANwAAAAPAAAAZHJzL2Rvd25yZXYueG1sRI/RaoNAFETfC/mH5Rb6VlclTYpxlTQQyFuI7Qfcujcq&#10;de+Ku1X799lAIY/DzJxh8nIxvZhodJ1lBUkUgyCure64UfD1eXx9B+E8ssbeMin4IwdlsXrKMdN2&#10;5gtNlW9EgLDLUEHr/ZBJ6eqWDLrIDsTBu9rRoA9ybKQecQ5w08s0jjfSYMdhocWBDi3VP9WvCZTL&#10;XM2n+i3tHJ3NMcH1x/nbKvXyvOx3IDwt/hH+b5+0gnS7hfuZcARk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oFWDCAAAA3AAAAA8AAAAAAAAAAAAAAAAAlwIAAGRycy9kb3du&#10;cmV2LnhtbFBLBQYAAAAABAAEAPUAAACGAwAAAAA=&#10;" fillcolor="#969696"/>
                  <v:oval id="Oval 146" o:spid="_x0000_s1089" style="position:absolute;left:6615;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4ESwgAA&#10;ANwAAAAPAAAAZHJzL2Rvd25yZXYueG1sRI/disJADEbvhX2HIQt7p1PL+kN1lF1B8E6sPkDsxLbY&#10;yZTOaLtvv7kQvAxfvpOc9XZwjXpSF2rPBqaTBBRx4W3NpYHLeT9eggoR2WLjmQz8UYDt5mO0xsz6&#10;nk/0zGOpBMIhQwNVjG2mdSgqchgmviWW7OY7h1HGrtS2w17grtFpksy1w5rlQoUt7Soq7vnDCeXU&#10;5/2hmKV1oKPbT/H793j1xnx9Dj8rUJGG+F5+tQ/WQLqQb0VGREBv/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43gRLCAAAA3AAAAA8AAAAAAAAAAAAAAAAAlwIAAGRycy9kb3du&#10;cmV2LnhtbFBLBQYAAAAABAAEAPUAAACGAwAAAAA=&#10;" fillcolor="#969696"/>
                  <v:oval id="Oval 147" o:spid="_x0000_s1090" style="position:absolute;left:6803;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eySJwQAA&#10;ANwAAAAPAAAAZHJzL2Rvd25yZXYueG1sRI/disIwFITvBd8hHGHvNLW4/lSjqCB4J1Yf4Ngc22Jz&#10;Uppou2+/EQQvh5n5hlltOlOJFzWutKxgPIpAEGdWl5wruF4OwzkI55E1VpZJwR852Kz7vRUm2rZ8&#10;plfqcxEg7BJUUHhfJ1K6rCCDbmRr4uDdbWPQB9nkUjfYBripZBxFU2mw5LBQYE37grJH+jSBcm7T&#10;9pj9xqWjkzmMcbI73axSP4NuuwThqfPf8Kd91Ari2QLeZ8IRkO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XskicEAAADcAAAADwAAAAAAAAAAAAAAAACXAgAAZHJzL2Rvd25y&#10;ZXYueG1sUEsFBgAAAAAEAAQA9QAAAIUDAAAAAA==&#10;" fillcolor="#969696"/>
                  <v:oval id="Oval 148" o:spid="_x0000_s1091" style="position:absolute;left:6992;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lP0zwQAA&#10;ANwAAAAPAAAAZHJzL2Rvd25yZXYueG1sRI/BisJADIbvgu8wRPCmU4supesoqyB4E7s+QOxk27Kd&#10;TOmMtr795rDgMfz5v+Tb7kfXqif1ofFsYLVMQBGX3jZcGbh9nxYZqBCRLbaeycCLAux308kWc+sH&#10;vtKziJUSCIccDdQxdrnWoazJYVj6jliyH987jDL2lbY9DgJ3rU6T5EM7bFgu1NjRsabyt3g4oVyH&#10;YjiXm7QJdHGnFa4Pl7s3Zj4bvz5BRRrje/m/fbYG0kzeFxkRAb37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ZT9M8EAAADcAAAADwAAAAAAAAAAAAAAAACXAgAAZHJzL2Rvd25y&#10;ZXYueG1sUEsFBgAAAAAEAAQA9QAAAIUDAAAAAA==&#10;" fillcolor="#969696"/>
                  <v:oval id="Oval 149" o:spid="_x0000_s1092" style="position:absolute;left:7181;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2FiowgAA&#10;ANwAAAAPAAAAZHJzL2Rvd25yZXYueG1sRI/RaoNAFETfA/mH5Rb6FlelDWLchKYQ8E1i8gE37q1K&#10;3bvibqP9+24g0MdhZs4wxWExg7jT5HrLCpIoBkHcWN1zq+B6OW0yEM4jaxwsk4JfcnDYr1cF5trO&#10;fKZ77VsRIOxyVNB5P+ZSuqYjgy6yI3Hwvuxk0Ac5tVJPOAe4GWQax1tpsOew0OFInx013/WPCZTz&#10;XM9l8572jipzSvDtWN2sUq8vy8cOhKfF/4ef7VIrSLMEHmfCEZD7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YWKjCAAAA3AAAAA8AAAAAAAAAAAAAAAAAlwIAAGRycy9kb3du&#10;cmV2LnhtbFBLBQYAAAAABAAEAPUAAACGAwAAAAA=&#10;" fillcolor="#969696"/>
                  <v:oval id="Oval 150" o:spid="_x0000_s1093" style="position:absolute;left:7369;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CsbfvgAA&#10;ANwAAAAPAAAAZHJzL2Rvd25yZXYueG1sRI/BCsIwEETvgv8QVvCmqUVFqlFUELyJ1Q9Ym7UtNpvS&#10;RFv/3giCx2Fm3jCrTWcq8aLGlZYVTMYRCOLM6pJzBdfLYbQA4TyyxsoyKXiTg82631thom3LZ3ql&#10;PhcBwi5BBYX3dSKlywoy6Ma2Jg7e3TYGfZBNLnWDbYCbSsZRNJcGSw4LBda0Lyh7pE8TKOc2bY/Z&#10;LC4dncxhgtPd6WaVGg667RKEp87/w7/2USuIFzF8z4QjIN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WgrG374AAADcAAAADwAAAAAAAAAAAAAAAACXAgAAZHJzL2Rvd25yZXYu&#10;eG1sUEsFBgAAAAAEAAQA9QAAAIIDAAAAAA==&#10;" fillcolor="#969696"/>
                  <v:oval id="Oval 151" o:spid="_x0000_s1094" style="position:absolute;left:7558;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RmNEwgAA&#10;ANwAAAAPAAAAZHJzL2Rvd25yZXYueG1sRI/RaoNAFETfC/mH5Qb6VldNU4J1lTQQyFuI7Qfcurcq&#10;ce+Ku1X799lAIY/DzJxh8nIxvZhodJ1lBUkUgyCure64UfD1eXzZgXAeWWNvmRT8kYOyWD3lmGk7&#10;84WmyjciQNhlqKD1fsikdHVLBl1kB+Lg/djRoA9ybKQecQ5w08s0jt+kwY7DQosDHVqqr9WvCZTL&#10;XM2nept2js7mmODrx/nbKvW8XvbvIDwt/hH+b5+0gnS3gfuZcARk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GY0TCAAAA3AAAAA8AAAAAAAAAAAAAAAAAlwIAAGRycy9kb3du&#10;cmV2LnhtbFBLBQYAAAAABAAEAPUAAACGAwAAAAA=&#10;" fillcolor="#969696"/>
                  <v:oval id="Oval 152" o:spid="_x0000_s1095" style="position:absolute;left:7746;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r/swvgAA&#10;ANwAAAAPAAAAZHJzL2Rvd25yZXYueG1sRI/BCsIwEETvgv8QVvCmqUVFqlFUELyJ1Q9Ym7UtNpvS&#10;RFv/3giCx2Fm3jCrTWcq8aLGlZYVTMYRCOLM6pJzBdfLYbQA4TyyxsoyKXiTg82631thom3LZ3ql&#10;PhcBwi5BBYX3dSKlywoy6Ma2Jg7e3TYGfZBNLnWDbYCbSsZRNJcGSw4LBda0Lyh7pE8TKOc2bY/Z&#10;LC4dncxhgtPd6WaVGg667RKEp87/w7/2USuIF1P4ng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uq/7ML4AAADcAAAADwAAAAAAAAAAAAAAAACXAgAAZHJzL2Rvd25yZXYu&#10;eG1sUEsFBgAAAAAEAAQA9QAAAIIDAAAAAA==&#10;" fillcolor="#969696"/>
                  <v:oval id="Oval 153" o:spid="_x0000_s1096" style="position:absolute;left:7935;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416rvgAA&#10;ANwAAAAPAAAAZHJzL2Rvd25yZXYueG1sRI/BCsIwEETvgv8QVvCmqUVFqlFUELyJ1Q9Ym7UtNpvS&#10;RFv/3giCx2Fm3jCrTWcq8aLGlZYVTMYRCOLM6pJzBdfLYbQA4TyyxsoyKXiTg82631thom3LZ3ql&#10;PhcBwi5BBYX3dSKlywoy6Ma2Jg7e3TYGfZBNLnWDbYCbSsZRNJcGSw4LBda0Lyh7pE8TKOc2bY/Z&#10;LC4dncxhgtPd6WaVGg667RKEp87/w7/2USuIFzP4ng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1eNeq74AAADcAAAADwAAAAAAAAAAAAAAAACXAgAAZHJzL2Rvd25yZXYu&#10;eG1sUEsFBgAAAAAEAAQA9QAAAIIDAAAAAA==&#10;" fillcolor="#969696"/>
                  <v:oval id="Oval 154" o:spid="_x0000_s1097" style="position:absolute;left:8123;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cDcvgAA&#10;ANwAAAAPAAAAZHJzL2Rvd25yZXYueG1sRI/BCsIwEETvgv8QVvCmqUVFqlFUELyJ1Q9Ym7UtNpvS&#10;RFv/3giCx2Fm3jCrTWcq8aLGlZYVTMYRCOLM6pJzBdfLYbQA4TyyxsoyKXiTg82631thom3LZ3ql&#10;PhcBwi5BBYX3dSKlywoy6Ma2Jg7e3TYGfZBNLnWDbYCbSsZRNJcGSw4LBda0Lyh7pE8TKOc2bY/Z&#10;LC4dncxhgtPd6WaVGg667RKEp87/w7/2USuIF3P4ng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JTHA3L4AAADcAAAADwAAAAAAAAAAAAAAAACXAgAAZHJzL2Rvd25yZXYu&#10;eG1sUEsFBgAAAAAEAAQA9QAAAIIDAAAAAA==&#10;" fillcolor="#969696"/>
                  <v:oval id="Oval 155" o:spid="_x0000_s1098" style="position:absolute;left:8312;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fWVHwgAA&#10;ANwAAAAPAAAAZHJzL2Rvd25yZXYueG1sRI/RaoNAFETfC/mH5Qb6VlclTYN1lTQQyFuI7Qfcurcq&#10;ce+Ku1X799lAIY/DzJxh8nIxvZhodJ1lBUkUgyCure64UfD1eXzZgXAeWWNvmRT8kYOyWD3lmGk7&#10;84WmyjciQNhlqKD1fsikdHVLBl1kB+Lg/djRoA9ybKQecQ5w08s0jrfSYMdhocWBDi3V1+rXBMpl&#10;ruZT/Zp2js7mmODm4/xtlXpeL/t3EJ4W/wj/t09aQbp7g/uZcARk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p9ZUfCAAAA3AAAAA8AAAAAAAAAAAAAAAAAlwIAAGRycy9kb3du&#10;cmV2LnhtbFBLBQYAAAAABAAEAPUAAACGAwAAAAA=&#10;" fillcolor="#969696"/>
                  <v:oval id="Oval 156" o:spid="_x0000_s1099" style="position:absolute;left:8500;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4vE1wQAA&#10;ANwAAAAPAAAAZHJzL2Rvd25yZXYueG1sRI/BisJADIbvgu8wRPCmU4supesoqyB4E7s+QOxk27Kd&#10;TOmMtr795rDgMfz5v+Tb7kfXqif1ofFsYLVMQBGX3jZcGbh9nxYZqBCRLbaeycCLAux308kWc+sH&#10;vtKziJUSCIccDdQxdrnWoazJYVj6jliyH987jDL2lbY9DgJ3rU6T5EM7bFgu1NjRsabyt3g4oVyH&#10;YjiXm7QJdHGnFa4Pl7s3Zj4bvz5BRRrje/m/fbYG0ky+FRkRAb37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LxNcEAAADcAAAADwAAAAAAAAAAAAAAAACXAgAAZHJzL2Rvd25y&#10;ZXYueG1sUEsFBgAAAAAEAAQA9QAAAIUDAAAAAA==&#10;" fillcolor="#969696"/>
                  <v:oval id="Oval 157" o:spid="_x0000_s1100" style="position:absolute;left:8690;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rlSuwgAA&#10;ANwAAAAPAAAAZHJzL2Rvd25yZXYueG1sRI/RaoNAFETfC/mH5Rb6VlclDalxlTQQyFuI7Qfcujcq&#10;de+Ku1X799lAIY/DzJxh8nIxvZhodJ1lBUkUgyCure64UfD1eXzdgnAeWWNvmRT8kYOyWD3lmGk7&#10;84WmyjciQNhlqKD1fsikdHVLBl1kB+LgXe1o0Ac5NlKPOAe46WUaxxtpsOOw0OJAh5bqn+rXBMpl&#10;ruZT/ZZ2js7mmOD64/xtlXp5XvY7EJ4W/wj/t09aQbp9h/uZcARk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SuVK7CAAAA3AAAAA8AAAAAAAAAAAAAAAAAlwIAAGRycy9kb3du&#10;cmV2LnhtbFBLBQYAAAAABAAEAPUAAACGAwAAAAA=&#10;" fillcolor="#969696"/>
                </v:group>
                <v:rect id="Rectangle 158" o:spid="_x0000_s1101" style="position:absolute;left:5193;top:8980;width:720;height:748;rotation:23494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tu7TwgAA&#10;ANwAAAAPAAAAZHJzL2Rvd25yZXYueG1sRE89b8IwEN2R+h+sq9QNHBjakGIQbRSpUlkIDIxHfE3S&#10;2ucodpP039cDEuPT+97sJmvEQL1vHStYLhIQxJXTLdcKzqdinoLwAVmjcUwK/sjDbvsw22Cm3chH&#10;GspQixjCPkMFTQhdJqWvGrLoF64jjtyX6y2GCPta6h7HGG6NXCXJs7TYcmxosKP3hqqf8tcq+Obc&#10;5QePabF25i292GtpPl+Uenqc9q8gAk3hLr65P7SC1TrOj2fiEZDb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O27tPCAAAA3AAAAA8AAAAAAAAAAAAAAAAAlwIAAGRycy9kb3du&#10;cmV2LnhtbFBLBQYAAAAABAAEAPUAAACGAwAAAAA=&#10;" fillcolor="#b0d1d4" strokecolor="blue" strokeweight="1.5pt"/>
                <v:rect id="Rectangle 159" o:spid="_x0000_s1102" style="position:absolute;left:5943;top:9027;width:721;height:749;rotation:23494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ktIxAAA&#10;ANwAAAAPAAAAZHJzL2Rvd25yZXYueG1sRI9Ba8JAFITvhf6H5RV6qxs9aBJdpa0IBb00evD4zD6T&#10;2N23Ibtq/PeuUPA4zMw3zGzRWyMu1PnGsYLhIAFBXDrdcKVgt119pCB8QNZoHJOCG3lYzF9fZphr&#10;d+VfuhShEhHCPkcFdQhtLqUva7LoB64ljt7RdRZDlF0ldYfXCLdGjpJkLC02HBdqbOm7pvKvOFsF&#10;J1665cZjusqc+Ur39lCY9USp97f+cwoiUB+e4f/2j1YwyobwOBOPgJ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pLSMQAAADcAAAADwAAAAAAAAAAAAAAAACXAgAAZHJzL2Rv&#10;d25yZXYueG1sUEsFBgAAAAAEAAQA9QAAAIgDAAAAAA==&#10;" fillcolor="#b0d1d4" strokecolor="blue" strokeweight="1.5pt"/>
                <v:rect id="Rectangle 160" o:spid="_x0000_s1103" style="position:absolute;left:6692;top:9074;width:720;height:748;rotation:23494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KNU/xAAA&#10;ANwAAAAPAAAAZHJzL2Rvd25yZXYueG1sRI9Ba8JAFITvQv/D8gq96cYcaoyuYitCoV5Me/D4zD6T&#10;6O7bkN1q+u9dQfA4zMw3zHzZWyMu1PnGsYLxKAFBXDrdcKXg92czzED4gKzROCYF/+RhuXgZzDHX&#10;7so7uhShEhHCPkcFdQhtLqUva7LoR64ljt7RdRZDlF0ldYfXCLdGpknyLi02HBdqbOmzpvJc/FkF&#10;J1679dZjtpk685Ht7aEw3xOl3l771QxEoD48w4/2l1aQTlO4n4lH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CjVP8QAAADcAAAADwAAAAAAAAAAAAAAAACXAgAAZHJzL2Rv&#10;d25yZXYueG1sUEsFBgAAAAAEAAQA9QAAAIgDAAAAAA==&#10;" fillcolor="#b0d1d4" strokecolor="blue" strokeweight="1.5pt"/>
                <v:rect id="Rectangle 161" o:spid="_x0000_s1104" style="position:absolute;left:7442;top:9121;width:720;height:748;rotation:23494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HCkxAAA&#10;ANwAAAAPAAAAZHJzL2Rvd25yZXYueG1sRI9Ba8JAFITvhf6H5RW81U0VNEZXqYogtBejB4/P7DNJ&#10;u/s2ZFeN/75bEDwOM/MNM1t01ogrtb52rOCjn4AgLpyuuVRw2G/eUxA+IGs0jknBnTws5q8vM8y0&#10;u/GOrnkoRYSwz1BBFUKTSemLiiz6vmuIo3d2rcUQZVtK3eItwq2RgyQZSYs1x4UKG1pVVPzmF6vg&#10;h9du/e0x3UycWaZHe8rN11ip3lv3OQURqAvP8KO91QoGkyH8n4lHQ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2RwpMQAAADcAAAADwAAAAAAAAAAAAAAAACXAgAAZHJzL2Rv&#10;d25yZXYueG1sUEsFBgAAAAAEAAQA9QAAAIgDAAAAAA==&#10;" fillcolor="#b0d1d4" strokecolor="blue" strokeweight="1.5pt"/>
                <v:group id="Group 162" o:spid="_x0000_s1105" style="position:absolute;left:3885;top:6886;width:4314;height:844;rotation:231055fd" coordorigin="2865,6886" coordsize="4314,84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Cn5wqLxwAAANwA&#10;AAAPAAAAAAAAAAAAAAAAAKkCAABkcnMvZG93bnJldi54bWxQSwUGAAAAAAQABAD6AAAAnQMAAAAA&#10;">
                  <v:group id="Group 163" o:spid="_x0000_s1106" style="position:absolute;left:2865;top:7650;width:4314;height:80" coordorigin="3237,4872" coordsize="5555,1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nM0/xQAAANwAAAAPAAAAZHJzL2Rvd25yZXYueG1sRI9Bi8IwFITvwv6H8IS9&#10;aVoXxa1GEVmXPYigLoi3R/Nsi81LaWJb/70RBI/DzHzDzJedKUVDtSssK4iHEQji1OqCMwX/x81g&#10;CsJ5ZI2lZVJwJwfLxUdvjom2Le+pOfhMBAi7BBXk3leJlC7NyaAb2oo4eBdbG/RB1pnUNbYBbko5&#10;iqKJNFhwWMixonVO6fVwMwp+W2xXX/FPs71e1vfzcbw7bWNS6rPfrWYgPHX+HX61/7SC0fc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JzNP8UAAADcAAAA&#10;DwAAAAAAAAAAAAAAAACpAgAAZHJzL2Rvd25yZXYueG1sUEsFBgAAAAAEAAQA+gAAAJsDAAAAAA==&#10;">
                    <v:oval id="Oval 164" o:spid="_x0000_s1107" style="position:absolute;left:3237;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FYBwAAA&#10;ANwAAAAPAAAAZHJzL2Rvd25yZXYueG1sRI/RisIwFETfBf8hXME3m1pUtBpFFwTfxOoHXJtrW2xu&#10;SpO19e+NsLCPw8ycYTa73tTiRa2rLCuYRjEI4tzqigsFt+txsgThPLLG2jIpeJOD3XY42GCqbccX&#10;emW+EAHCLkUFpfdNKqXLSzLoItsQB+9hW4M+yLaQusUuwE0tkzheSIMVh4USG/opKX9mvyZQLl3W&#10;nfJ5Ujk6m+MUZ4fz3So1HvX7NQhPvf8P/7VPWkGyWsD3TDgCcvs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6FYBwAAAANwAAAAPAAAAAAAAAAAAAAAAAJcCAABkcnMvZG93bnJl&#10;di54bWxQSwUGAAAAAAQABAD1AAAAhAMAAAAA&#10;" fillcolor="#969696"/>
                    <v:oval id="Oval 165" o:spid="_x0000_s1108" style="position:absolute;left:3425;top:4872;width:101;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pPOawQAA&#10;ANwAAAAPAAAAZHJzL2Rvd25yZXYueG1sRI/disIwFITvBd8hHGHvNLW4/lSjqCB4J1Yf4Ngc22Jz&#10;Uppou2+/EQQvh5n5hlltOlOJFzWutKxgPIpAEGdWl5wruF4OwzkI55E1VpZJwR852Kz7vRUm2rZ8&#10;plfqcxEg7BJUUHhfJ1K6rCCDbmRr4uDdbWPQB9nkUjfYBripZBxFU2mw5LBQYE37grJH+jSBcm7T&#10;9pj9xqWjkzmMcbI73axSP4NuuwThqfPf8Kd91ArixQzeZ8IRkO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6TzmsEAAADcAAAADwAAAAAAAAAAAAAAAACXAgAAZHJzL2Rvd25y&#10;ZXYueG1sUEsFBgAAAAAEAAQA9QAAAIUDAAAAAA==&#10;" fillcolor="#969696"/>
                    <v:oval id="Oval 166" o:spid="_x0000_s1109" style="position:absolute;left:3612;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2fowQAA&#10;ANwAAAAPAAAAZHJzL2Rvd25yZXYueG1sRI/BisJADIbvwr7DkIW96dSyilZH2RUEb2L1AWIntsVO&#10;pnRG2337zUHwGP78X/Ktt4Nr1JO6UHs2MJ0koIgLb2suDVzO+/ECVIjIFhvPZOCPAmw3H6M1Ztb3&#10;fKJnHkslEA4ZGqhibDOtQ1GRwzDxLbFkN985jDJ2pbYd9gJ3jU6TZK4d1iwXKmxpV1Fxzx9OKKc+&#10;7w/FLK0DHd1+it+/x6s35utz+FmBijTE9/KrfbAG0qV8KzIiAnrz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jtn6MEAAADcAAAADwAAAAAAAAAAAAAAAACXAgAAZHJzL2Rvd25y&#10;ZXYueG1sUEsFBgAAAAAEAAQA9QAAAIUDAAAAAA==&#10;" fillcolor="#969696"/>
                    <v:oval id="Oval 167" o:spid="_x0000_s1110" style="position:absolute;left:3800;top:4872;width:101;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d8JzwgAA&#10;ANwAAAAPAAAAZHJzL2Rvd25yZXYueG1sRI/RaoNAFETfC/mH5Qb6VlclDY11lTQQyFuI7Qfcurcq&#10;ce+Ku1X799lAIY/DzJxh8nIxvZhodJ1lBUkUgyCure64UfD1eXx5A+E8ssbeMin4IwdlsXrKMdN2&#10;5gtNlW9EgLDLUEHr/ZBJ6eqWDLrIDsTB+7GjQR/k2Eg94hzgppdpHG+lwY7DQosDHVqqr9WvCZTL&#10;XM2n+jXtHJ3NMcHNx/nbKvW8XvbvIDwt/hH+b5+0gnS3g/uZcARk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F3wnPCAAAA3AAAAA8AAAAAAAAAAAAAAAAAlwIAAGRycy9kb3du&#10;cmV2LnhtbFBLBQYAAAAABAAEAPUAAACGAwAAAAA=&#10;" fillcolor="#969696"/>
                    <v:oval id="Oval 168" o:spid="_x0000_s1111" style="position:absolute;left:3987;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vH0wgAA&#10;ANwAAAAPAAAAZHJzL2Rvd25yZXYueG1sRI/disJADEbvhX2HIQve2al/i1RH2RUE78TqA2Q7sS12&#10;MqUz2u7bby4EL8OX7yRnsxtco57UhdqzgWmSgiIuvK25NHC9HCYrUCEiW2w8k4E/CrDbfow2mFnf&#10;85meeSyVQDhkaKCKsc20DkVFDkPiW2LJbr5zGGXsSm077AXuGj1L0y/tsGa5UGFL+4qKe/5wQjn3&#10;eX8slrM60Mkdprj4Of16Y8afw/caVKQhvpdf7aM1ME/lfZEREdDb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6m8fTCAAAA3AAAAA8AAAAAAAAAAAAAAAAAlwIAAGRycy9kb3du&#10;cmV2LnhtbFBLBQYAAAAABAAEAPUAAACGAwAAAAA=&#10;" fillcolor="#969696"/>
                    <v:oval id="Oval 169" o:spid="_x0000_s1112" style="position:absolute;left:4175;top:4872;width:101;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6lRvwgAA&#10;ANwAAAAPAAAAZHJzL2Rvd25yZXYueG1sRI/RasJAFETfC/7Dcgu+1U1SKyW6Bi0IvonRD7jNXpPQ&#10;7N2QXd34964g9HGYmTPMqhhNJ240uNaygnSWgCCurG65VnA+7T6+QTiPrLGzTAru5KBYT95WmGsb&#10;+Ei30tciQtjlqKDxvs+ldFVDBt3M9sTRu9jBoI9yqKUeMES46WSWJAtpsOW40GBPPw1Vf+XVRMox&#10;lGFffWWto4PZpTjfHn6tUtP3cbME4Wn0/+FXe68VfCYpPM/EIyD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HqVG/CAAAA3AAAAA8AAAAAAAAAAAAAAAAAlwIAAGRycy9kb3du&#10;cmV2LnhtbFBLBQYAAAAABAAEAPUAAACGAwAAAAA=&#10;" fillcolor="#969696"/>
                    <v:oval id="Oval 170" o:spid="_x0000_s1113" style="position:absolute;left:4362;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OMoYwQAA&#10;ANwAAAAPAAAAZHJzL2Rvd25yZXYueG1sRI/RisIwFETfBf8hXGHfbGpdRWpTcQXBN7H6Adfm2hab&#10;m9JkbffvNwsLPg4zc4bJdqNpxYt611hWsIhiEMSl1Q1XCm7X43wDwnlkja1lUvBDDnb5dJJhqu3A&#10;F3oVvhIBwi5FBbX3XSqlK2sy6CLbEQfvYXuDPsi+krrHIcBNK5M4XkuDDYeFGjs61FQ+i28TKJeh&#10;GE7lKmkcnc1xgZ9f57tV6mM27rcgPI3+Hf5vn7SCZZzA35lwBGT+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jKGMEAAADcAAAADwAAAAAAAAAAAAAAAACXAgAAZHJzL2Rvd25y&#10;ZXYueG1sUEsFBgAAAAAEAAQA9QAAAIUDAAAAAA==&#10;" fillcolor="#969696"/>
                    <v:oval id="Oval 171" o:spid="_x0000_s1114" style="position:absolute;left:4550;top:4872;width:101;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dG+DvgAA&#10;ANwAAAAPAAAAZHJzL2Rvd25yZXYueG1sRI/NCsIwEITvgu8QVvCmqb9INYoKgjex+gBrs7bFZlOa&#10;aOvbG0HwOMzMN8xq05pSvKh2hWUFo2EEgji1uuBMwfVyGCxAOI+ssbRMCt7kYLPudlYYa9vwmV6J&#10;z0SAsItRQe59FUvp0pwMuqGtiIN3t7VBH2SdSV1jE+CmlOMomkuDBYeFHCva55Q+kqcJlHOTNMd0&#10;Ni4cncxhhNPd6WaV6vfa7RKEp9b/w7/2USuYRBP4ng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LnRvg74AAADcAAAADwAAAAAAAAAAAAAAAACXAgAAZHJzL2Rvd25yZXYu&#10;eG1sUEsFBgAAAAAEAAQA9QAAAIIDAAAAAA==&#10;" fillcolor="#969696"/>
                    <v:oval id="Oval 172" o:spid="_x0000_s1115" style="position:absolute;left:4737;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nff3vgAA&#10;ANwAAAAPAAAAZHJzL2Rvd25yZXYueG1sRI/NCsIwEITvgu8QVvCmqb9INYoKgjex+gBrs7bFZlOa&#10;aOvbG0HwOMzMN8xq05pSvKh2hWUFo2EEgji1uuBMwfVyGCxAOI+ssbRMCt7kYLPudlYYa9vwmV6J&#10;z0SAsItRQe59FUvp0pwMuqGtiIN3t7VBH2SdSV1jE+CmlOMomkuDBYeFHCva55Q+kqcJlHOTNMd0&#10;Ni4cncxhhNPd6WaV6vfa7RKEp9b/w7/2USuYRFP4ng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oZ33974AAADcAAAADwAAAAAAAAAAAAAAAACXAgAAZHJzL2Rvd25yZXYu&#10;eG1sUEsFBgAAAAAEAAQA9QAAAIIDAAAAAA==&#10;" fillcolor="#969696"/>
                    <v:oval id="Oval 173" o:spid="_x0000_s1116" style="position:absolute;left:4925;top:4872;width:101;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0VJsvgAA&#10;ANwAAAAPAAAAZHJzL2Rvd25yZXYueG1sRI/NCsIwEITvgu8QVvCmqb9INYoKgjex+gBrs7bFZlOa&#10;aOvbG0HwOMzMN8xq05pSvKh2hWUFo2EEgji1uuBMwfVyGCxAOI+ssbRMCt7kYLPudlYYa9vwmV6J&#10;z0SAsItRQe59FUvp0pwMuqGtiIN3t7VBH2SdSV1jE+CmlOMomkuDBYeFHCva55Q+kqcJlHOTNMd0&#10;Ni4cncxhhNPd6WaV6vfa7RKEp9b/w7/2USuYRDP4ng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ztFSbL4AAADcAAAADwAAAAAAAAAAAAAAAACXAgAAZHJzL2Rvd25yZXYu&#10;eG1sUEsFBgAAAAAEAAQA9QAAAIIDAAAAAA==&#10;" fillcolor="#969696"/>
                    <v:oval id="Oval 174" o:spid="_x0000_s1117" style="position:absolute;left:5113;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8wbvgAA&#10;ANwAAAAPAAAAZHJzL2Rvd25yZXYueG1sRI/NCsIwEITvgu8QVvCmqb9INYoKgjex+gBrs7bFZlOa&#10;aOvbG0HwOMzMN8xq05pSvKh2hWUFo2EEgji1uuBMwfVyGCxAOI+ssbRMCt7kYLPudlYYa9vwmV6J&#10;z0SAsItRQe59FUvp0pwMuqGtiIN3t7VBH2SdSV1jE+CmlOMomkuDBYeFHCva55Q+kqcJlHOTNMd0&#10;Ni4cncxhhNPd6WaV6vfa7RKEp9b/w7/2USuYRHP4ng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PgPMG74AAADcAAAADwAAAAAAAAAAAAAAAACXAgAAZHJzL2Rvd25yZXYu&#10;eG1sUEsFBgAAAAAEAAQA9QAAAIIDAAAAAA==&#10;" fillcolor="#969696"/>
                    <v:oval id="Oval 175" o:spid="_x0000_s1118" style="position:absolute;left:5301;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T2mAvwAA&#10;ANwAAAAPAAAAZHJzL2Rvd25yZXYueG1sRI/dqsIwEITvBd8hrOCdpv5LNYpHELwTqw+wNmtbbDal&#10;ybH17Y0geDnMzDfMetuaUjypdoVlBaNhBII4tbrgTMH1chgsQTiPrLG0TApe5GC76XbWGGvb8Jme&#10;ic9EgLCLUUHufRVL6dKcDLqhrYiDd7e1QR9knUldYxPgppTjKJpLgwWHhRwr2ueUPpJ/EyjnJmmO&#10;6WxcODqZwwinf6ebVarfa3crEJ5a/wt/20etYBIt4HMmHAG5e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FPaYC/AAAA3AAAAA8AAAAAAAAAAAAAAAAAlwIAAGRycy9kb3ducmV2&#10;LnhtbFBLBQYAAAAABAAEAPUAAACDAwAAAAA=&#10;" fillcolor="#969696"/>
                    <v:oval id="Oval 176" o:spid="_x0000_s1119" style="position:absolute;left:5488;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0P3ywgAA&#10;ANwAAAAPAAAAZHJzL2Rvd25yZXYueG1sRI/disJADEbvhX2HIQve2al/i1RH2RUE78TqA2Q7sS12&#10;MqUz2u7bby4EL8OX7yRnsxtco57UhdqzgWmSgiIuvK25NHC9HCYrUCEiW2w8k4E/CrDbfow2mFnf&#10;85meeSyVQDhkaKCKsc20DkVFDkPiW2LJbr5zGGXsSm077AXuGj1L0y/tsGa5UGFL+4qKe/5wQjn3&#10;eX8slrM60Mkdprj4Of16Y8afw/caVKQhvpdf7aM1ME/lW5EREdDb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DQ/fLCAAAA3AAAAA8AAAAAAAAAAAAAAAAAlwIAAGRycy9kb3du&#10;cmV2LnhtbFBLBQYAAAAABAAEAPUAAACGAwAAAAA=&#10;" fillcolor="#969696"/>
                    <v:oval id="Oval 177" o:spid="_x0000_s1120" style="position:absolute;left:5676;top:4872;width:101;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nFhpvwAA&#10;ANwAAAAPAAAAZHJzL2Rvd25yZXYueG1sRI/dqsIwEITvBd8hrOCdpv6i1SgeQfBOrD7A2qxtsdmU&#10;JsfWtzeC4OUwM98w621rSvGk2hWWFYyGEQji1OqCMwXXy2GwAOE8ssbSMil4kYPtpttZY6xtw2d6&#10;Jj4TAcIuRgW591UspUtzMuiGtiIO3t3WBn2QdSZ1jU2Am1KOo2guDRYcFnKsaJ9T+kj+TaCcm6Q5&#10;prNx4ehkDiOc/p1uVql+r92tQHhq/S/8bR+1gkm0hM+ZcATk5g0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cWGm/AAAA3AAAAA8AAAAAAAAAAAAAAAAAlwIAAGRycy9kb3ducmV2&#10;LnhtbFBLBQYAAAAABAAEAPUAAACDAwAAAAA=&#10;" fillcolor="#969696"/>
                    <v:oval id="Oval 178" o:spid="_x0000_s1121" style="position:absolute;left:5863;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f2cpwwAA&#10;ANwAAAAPAAAAZHJzL2Rvd25yZXYueG1sRI/LasNADEX3gf7DoEJ3ydjpg+BkEtqAwTtjtx+gehTb&#10;xKMxnkns/n21KHQpru6RzuG0uEHdaQq9ZwPpJgFF3Hjbc2vg6zNf70CFiGxx8EwGfijA6fiwOmBm&#10;/cwV3evYKoFwyNBAF+OYaR2ajhyGjR+JJbv4yWGUcWq1nXAWuBv0NknetMOe5UKHI507aq71zQml&#10;muu5aF63faDS5Sm+fJTf3pinx+V9DyrSEv+X/9qFNfCcyvsiIyKgj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f2cpwwAAANwAAAAPAAAAAAAAAAAAAAAAAJcCAABkcnMvZG93&#10;bnJldi54bWxQSwUGAAAAAAQABAD1AAAAhwMAAAAA&#10;" fillcolor="#969696"/>
                    <v:oval id="Oval 179" o:spid="_x0000_s1122" style="position:absolute;left:6051;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M8KywgAA&#10;ANwAAAAPAAAAZHJzL2Rvd25yZXYueG1sRI/RasJAFETfC/7Dcgu+1U1SKyW6Bi0IvonRD7jNXpPQ&#10;7N2QXd34964g9HGYmTPMqhhNJ240uNaygnSWgCCurG65VnA+7T6+QTiPrLGzTAru5KBYT95WmGsb&#10;+Ei30tciQtjlqKDxvs+ldFVDBt3M9sTRu9jBoI9yqKUeMES46WSWJAtpsOW40GBPPw1Vf+XVRMox&#10;lGFffWWto4PZpTjfHn6tUtP3cbME4Wn0/+FXe68VfKYpPM/EIyD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QzwrLCAAAA3AAAAA8AAAAAAAAAAAAAAAAAlwIAAGRycy9kb3du&#10;cmV2LnhtbFBLBQYAAAAABAAEAPUAAACGAwAAAAA=&#10;" fillcolor="#969696"/>
                    <v:oval id="Oval 180" o:spid="_x0000_s1123" style="position:absolute;left:6239;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4VzFwQAA&#10;ANwAAAAPAAAAZHJzL2Rvd25yZXYueG1sRI/RisIwFETfF/yHcBd8W9PWVaRrWlQQfBOrH3Bt7rZl&#10;m5vSRFv/3ggLPg4zc4ZZ56NpxZ1611hWEM8iEMSl1Q1XCi7n/dcKhPPIGlvLpOBBDvJs8rHGVNuB&#10;T3QvfCUChF2KCmrvu1RKV9Zk0M1sRxy8X9sb9EH2ldQ9DgFuWplE0VIabDgs1NjRrqbyr7iZQDkN&#10;xXAoF0nj6Gj2MX5vj1er1PRz3PyA8DT6d/i/fdAK5nECrzPhCMjs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OFcxcEAAADcAAAADwAAAAAAAAAAAAAAAACXAgAAZHJzL2Rvd25y&#10;ZXYueG1sUEsFBgAAAAAEAAQA9QAAAIUDAAAAAA==&#10;" fillcolor="#969696"/>
                    <v:oval id="Oval 181" o:spid="_x0000_s1124" style="position:absolute;left:6427;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rflevwAA&#10;ANwAAAAPAAAAZHJzL2Rvd25yZXYueG1sRI/dqsIwEITvD/gOYQXvjmn9Q6pRVBC8E6sPsDZrW2w2&#10;pYm2vr0RBC+HmfmGWa47U4knNa60rCAeRiCIM6tLzhVczvv/OQjnkTVWlknBixysV72/JSbatnyi&#10;Z+pzESDsElRQeF8nUrqsIINuaGvi4N1sY9AH2eRSN9gGuKnkKIpm0mDJYaHAmnYFZff0YQLl1Kbt&#10;IZuOSkdHs49xsj1erVKDfrdZgPDU+V/42z5oBeN4DJ8z4QjI1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ut+V6/AAAA3AAAAA8AAAAAAAAAAAAAAAAAlwIAAGRycy9kb3ducmV2&#10;LnhtbFBLBQYAAAAABAAEAPUAAACDAwAAAAA=&#10;" fillcolor="#969696"/>
                    <v:oval id="Oval 182" o:spid="_x0000_s1125" style="position:absolute;left:6615;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GEqwQAA&#10;ANwAAAAPAAAAZHJzL2Rvd25yZXYueG1sRI/RisIwFETfhf2HcBd8s2m1Lks1igpC38TqB9xt7rbF&#10;5qY00Xb/fiMIPg4zc4ZZb0fTigf1rrGsIIliEMSl1Q1XCq6X4+wbhPPIGlvLpOCPHGw3H5M1ZtoO&#10;fKZH4SsRIOwyVFB732VSurImgy6yHXHwfm1v0AfZV1L3OAS4aeU8jr+kwYbDQo0dHWoqb8XdBMp5&#10;KIa8XM4bRydzTDDdn36sUtPPcbcC4Wn07/CrnWsFiySF55lwBOTm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ERhKsEAAADcAAAADwAAAAAAAAAAAAAAAACXAgAAZHJzL2Rvd25y&#10;ZXYueG1sUEsFBgAAAAAEAAQA9QAAAIUDAAAAAA==&#10;" fillcolor="#969696"/>
                    <v:oval id="Oval 183" o:spid="_x0000_s1126" style="position:absolute;left:6803;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CMSxwgAA&#10;ANwAAAAPAAAAZHJzL2Rvd25yZXYueG1sRI/disIwFITvhX2HcBa8s2n9WZZqFBWE3hWrD3C2OdsW&#10;m5PSRNt9+40geDnMzDfMZjeaVjyod41lBUkUgyAurW64UnC9nGbfIJxH1thaJgV/5GC3/ZhsMNV2&#10;4DM9Cl+JAGGXooLa+y6V0pU1GXSR7YiD92t7gz7IvpK6xyHATSvncfwlDTYcFmrs6FhTeSvuJlDO&#10;QzFk5WreOMrNKcHlIf+xSk0/x/0ahKfRv8OvdqYVLJIVPM+EIyC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sIxLHCAAAA3AAAAA8AAAAAAAAAAAAAAAAAlwIAAGRycy9kb3du&#10;cmV2LnhtbFBLBQYAAAAABAAEAPUAAACGAwAAAAA=&#10;" fillcolor="#969696"/>
                    <v:oval id="Oval 184" o:spid="_x0000_s1127" style="position:absolute;left:6992;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2lrGwgAA&#10;ANwAAAAPAAAAZHJzL2Rvd25yZXYueG1sRI/RaoNAFETfC/mH5Rb6VldNE4pxlTQQyFuI7Qfcujcq&#10;de+Ku1X799lAIY/DzJxh8nIxvZhodJ1lBUkUgyCure64UfD1eXx9B+E8ssbeMin4IwdlsXrKMdN2&#10;5gtNlW9EgLDLUEHr/ZBJ6eqWDLrIDsTBu9rRoA9ybKQecQ5w08s0jrfSYMdhocWBDi3VP9WvCZTL&#10;XM2nepN2js7mmODbx/nbKvXyvOx3IDwt/hH+b5+0gnWyhfuZcARk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vaWsbCAAAA3AAAAA8AAAAAAAAAAAAAAAAAlwIAAGRycy9kb3du&#10;cmV2LnhtbFBLBQYAAAAABAAEAPUAAACGAwAAAAA=&#10;" fillcolor="#969696"/>
                    <v:oval id="Oval 185" o:spid="_x0000_s1128" style="position:absolute;left:7181;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lv9dwQAA&#10;ANwAAAAPAAAAZHJzL2Rvd25yZXYueG1sRI/disIwFITvBd8hHGHvNK2uP1SjqCB4J1Yf4Ngc22Jz&#10;Uppou2+/EQQvh5n5hlltOlOJFzWutKwgHkUgiDOrS84VXC+H4QKE88gaK8uk4I8cbNb93goTbVs+&#10;0yv1uQgQdgkqKLyvEyldVpBBN7I1cfDutjHog2xyqRtsA9xUchxFM2mw5LBQYE37grJH+jSBcm7T&#10;9phNx6WjkznE+Ls73axSP4NuuwThqfPf8Kd91Aom8RzeZ8IRkO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Jb/XcEAAADcAAAADwAAAAAAAAAAAAAAAACXAgAAZHJzL2Rvd25y&#10;ZXYueG1sUEsFBgAAAAAEAAQA9QAAAIUDAAAAAA==&#10;" fillcolor="#969696"/>
                    <v:oval id="Oval 186" o:spid="_x0000_s1129" style="position:absolute;left:7369;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CWsvwwAA&#10;ANwAAAAPAAAAZHJzL2Rvd25yZXYueG1sRI/LasNADEX3gf7DoEJ3ydjpg+BkEtqAwTtjtx+gehTb&#10;xKMxnkns/n21KHQpru6RzuG0uEHdaQq9ZwPpJgFF3Hjbc2vg6zNf70CFiGxx8EwGfijA6fiwOmBm&#10;/cwV3evYKoFwyNBAF+OYaR2ajhyGjR+JJbv4yWGUcWq1nXAWuBv0NknetMOe5UKHI507aq71zQml&#10;muu5aF63faDS5Sm+fJTf3pinx+V9DyrSEv+X/9qFNfCcyrciIyKgj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CWsvwwAAANwAAAAPAAAAAAAAAAAAAAAAAJcCAABkcnMvZG93&#10;bnJldi54bWxQSwUGAAAAAAQABAD1AAAAhwMAAAAA&#10;" fillcolor="#969696"/>
                    <v:oval id="Oval 187" o:spid="_x0000_s1130" style="position:absolute;left:7558;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Rc60wAAA&#10;ANwAAAAPAAAAZHJzL2Rvd25yZXYueG1sRI/RisIwFETfBf8hXGHfNK2uotUoKgi+idUPuDbXttjc&#10;lCba7t9vBMHHYWbOMKtNZyrxosaVlhXEowgEcWZ1ybmC6+UwnINwHlljZZkU/JGDzbrfW2Gibctn&#10;eqU+FwHCLkEFhfd1IqXLCjLoRrYmDt7dNgZ9kE0udYNtgJtKjqNoJg2WHBYKrGlfUPZInyZQzm3a&#10;HrPpuHR0MocYf3enm1XqZ9BtlyA8df4b/rSPWsEkXsD7TDgC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Rc60wAAAANwAAAAPAAAAAAAAAAAAAAAAAJcCAABkcnMvZG93bnJl&#10;di54bWxQSwUGAAAAAAQABAD1AAAAhAMAAAAA&#10;" fillcolor="#969696"/>
                    <v:oval id="Oval 188" o:spid="_x0000_s1131" style="position:absolute;left:7746;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E62UwQAA&#10;ANwAAAAPAAAAZHJzL2Rvd25yZXYueG1sRI/BisJADIbvwr7DkIW96dSuilRH2RUEb2L1AWIntsVO&#10;pnRG2337zUHwGP78X/Ktt4Nr1JO6UHs2MJ0koIgLb2suDVzO+/ESVIjIFhvPZOCPAmw3H6M1Ztb3&#10;fKJnHkslEA4ZGqhibDOtQ1GRwzDxLbFkN985jDJ2pbYd9gJ3jU6TZKEd1iwXKmxpV1Fxzx9OKKc+&#10;7w/FPK0DHd1+irPf49Ub8/U5/KxARRrie/nVPlgD36m8LzIiAnrz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ROtlMEAAADcAAAADwAAAAAAAAAAAAAAAACXAgAAZHJzL2Rvd25y&#10;ZXYueG1sUEsFBgAAAAAEAAQA9QAAAIUDAAAAAA==&#10;" fillcolor="#969696"/>
                    <v:oval id="Oval 189" o:spid="_x0000_s1132" style="position:absolute;left:7935;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XwgPwQAA&#10;ANwAAAAPAAAAZHJzL2Rvd25yZXYueG1sRI/RisIwFETfF/yHcBd8W9PWVaRrWlQQfBOrH3Bt7rZl&#10;m5vSRFv/3ggLPg4zc4ZZ56NpxZ1611hWEM8iEMSl1Q1XCi7n/dcKhPPIGlvLpOBBDvJs8rHGVNuB&#10;T3QvfCUChF2KCmrvu1RKV9Zk0M1sRxy8X9sb9EH2ldQ9DgFuWplE0VIabDgs1NjRrqbyr7iZQDkN&#10;xXAoF0nj6Gj2MX5vj1er1PRz3PyA8DT6d/i/fdAK5kkMrzPhCMjs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l8ID8EAAADcAAAADwAAAAAAAAAAAAAAAACXAgAAZHJzL2Rvd25y&#10;ZXYueG1sUEsFBgAAAAAEAAQA9QAAAIUDAAAAAA==&#10;" fillcolor="#969696"/>
                    <v:oval id="Oval 190" o:spid="_x0000_s1133" style="position:absolute;left:8123;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ZZ4wgAA&#10;ANwAAAAPAAAAZHJzL2Rvd25yZXYueG1sRI/RasJAFETfC/7Dcgu+1Y2plRJdRQuBvAWjH3CbvSah&#10;2bshuybx711B6OMwM2eY7X4yrRiod41lBctFBIK4tLrhSsHlnH58g3AeWWNrmRTcycF+N3vbYqLt&#10;yCcaCl+JAGGXoILa+y6R0pU1GXQL2xEH72p7gz7IvpK6xzHATSvjKFpLgw2HhRo7+qmp/CtuJlBO&#10;YzFm5VfcOMpNusTVMf+1Ss3fp8MGhKfJ/4df7Uwr+IxjeJ4JR0Du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qNlnjCAAAA3AAAAA8AAAAAAAAAAAAAAAAAlwIAAGRycy9kb3du&#10;cmV2LnhtbFBLBQYAAAAABAAEAPUAAACGAwAAAAA=&#10;" fillcolor="#969696"/>
                    <v:oval id="Oval 191" o:spid="_x0000_s1134" style="position:absolute;left:8312;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wTPjwAAA&#10;ANwAAAAPAAAAZHJzL2Rvd25yZXYueG1sRI/dqsIwEITvD/gOYQXvjqn1B6lGUUHwTqw+wNqsbbHZ&#10;lCba+vZGELwcZuYbZrnuTCWe1LjSsoLRMAJBnFldcq7gct7/z0E4j6yxskwKXuRgver9LTHRtuUT&#10;PVOfiwBhl6CCwvs6kdJlBRl0Q1sTB+9mG4M+yCaXusE2wE0l4yiaSYMlh4UCa9oVlN3ThwmUU5u2&#10;h2wal46OZj/CyfZ4tUoN+t1mAcJT53/hb/ugFYzjMXzOhCMgV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lwTPjwAAAANwAAAAPAAAAAAAAAAAAAAAAAJcCAABkcnMvZG93bnJl&#10;di54bWxQSwUGAAAAAAQABAD1AAAAhAMAAAAA&#10;" fillcolor="#969696"/>
                    <v:oval id="Oval 192" o:spid="_x0000_s1135" style="position:absolute;left:8500;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KKuXwAAA&#10;ANwAAAAPAAAAZHJzL2Rvd25yZXYueG1sRI/dqsIwEITvBd8hrOCdptYfpBpFBcE7sfoAa7O2xWZT&#10;mmjr25sDB7wcZuYbZr3tTCXe1LjSsoLJOAJBnFldcq7gdj2OliCcR9ZYWSYFH3Kw3fR7a0y0bflC&#10;79TnIkDYJaig8L5OpHRZQQbd2NbEwXvYxqAPssmlbrANcFPJOIoW0mDJYaHAmg4FZc/0ZQLl0qbt&#10;KZvHpaOzOU5wtj/frVLDQbdbgfDU+V/4v33SCqbxDP7OhCMgN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qKKuXwAAAANwAAAAPAAAAAAAAAAAAAAAAAJcCAABkcnMvZG93bnJl&#10;di54bWxQSwUGAAAAAAQABAD1AAAAhAMAAAAA&#10;" fillcolor="#969696"/>
                    <v:oval id="Oval 193" o:spid="_x0000_s1136" style="position:absolute;left:8690;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A4MwQAA&#10;ANwAAAAPAAAAZHJzL2Rvd25yZXYueG1sRI/disIwFITvBd8hHME7m1p/kGoUXRC8E6sPcGyObbE5&#10;KU3W1rc3wsJeDjPzDbPZ9aYWL2pdZVnBNIpBEOdWV1wouF2PkxUI55E11pZJwZsc7LbDwQZTbTu+&#10;0CvzhQgQdikqKL1vUildXpJBF9mGOHgP2xr0QbaF1C12AW5qmcTxUhqsOCyU2NBPSfkz+zWBcumy&#10;7pQvksrR2RynOD+c71ap8ajfr0F46v1/+K990gpmyQK+Z8IRkN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WQODMEAAADcAAAADwAAAAAAAAAAAAAAAACXAgAAZHJzL2Rvd25y&#10;ZXYueG1sUEsFBgAAAAAEAAQA9QAAAIUDAAAAAA==&#10;" fillcolor="#969696"/>
                  </v:group>
                  <v:rect id="Rectangle 194" o:spid="_x0000_s1137" style="position:absolute;left:3375;top:6886;width:720;height:7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sasYxQAA&#10;ANwAAAAPAAAAZHJzL2Rvd25yZXYueG1sRI/dasJAFITvC77Dcgre1Y0Rf0hdxRakFYoQlV4fsqdJ&#10;MHs27K4mvr0rFLwcZuYbZrnuTSOu5HxtWcF4lIAgLqyuuVRwOm7fFiB8QNbYWCYFN/KwXg1elphp&#10;23FO10MoRYSwz1BBFUKbSemLigz6kW2Jo/dnncEQpSuldthFuGlkmiQzabDmuFBhS58VFefDxSj4&#10;PZ92t8n4MnXdV54W85993n3slRq+9pt3EIH68Az/t7+1gkk6g8eZeATk6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xqxjFAAAA3AAAAA8AAAAAAAAAAAAAAAAAlwIAAGRycy9k&#10;b3ducmV2LnhtbFBLBQYAAAAABAAEAPUAAACJAwAAAAA=&#10;" fillcolor="#b0d1d4" strokecolor="blue" strokeweight="1.5pt"/>
                  <v:rect id="Rectangle 195" o:spid="_x0000_s1138" style="position:absolute;left:4125;top:6886;width:720;height:7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Q6DxgAA&#10;ANwAAAAPAAAAZHJzL2Rvd25yZXYueG1sRI9Ba8JAFITvQv/D8gredGOkWtJsRAvFFkSIlZ4f2dck&#10;mH0bdlcT/323UOhxmJlvmHwzmk7cyPnWsoLFPAFBXFndcq3g/Pk2ewbhA7LGzjIpuJOHTfEwyTHT&#10;duCSbqdQiwhhn6GCJoQ+k9JXDRn0c9sTR+/bOoMhSldL7XCIcNPJNElW0mDLcaHBnl4bqi6nq1Hw&#10;dTl/3JeL65Mb9mVarQ/HctgdlZo+jtsXEIHG8B/+a79rBct0Db9n4hGQ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Q6DxgAAANwAAAAPAAAAAAAAAAAAAAAAAJcCAABkcnMv&#10;ZG93bnJldi54bWxQSwUGAAAAAAQABAD1AAAAigMAAAAA&#10;" fillcolor="#b0d1d4" strokecolor="blue" strokeweight="1.5pt"/>
                  <v:rect id="Rectangle 196" o:spid="_x0000_s1139" style="position:absolute;left:4876;top:6886;width:721;height:7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YprxwgAA&#10;ANwAAAAPAAAAZHJzL2Rvd25yZXYueG1sRE9da8IwFH0f+B/CFXybqRU3qUZRQXQwhDrx+dJc22Jz&#10;U5Jo679fHgZ7PJzv5bo3jXiS87VlBZNxAoK4sLrmUsHlZ/8+B+EDssbGMil4kYf1avC2xEzbjnN6&#10;nkMpYgj7DBVUIbSZlL6oyKAf25Y4cjfrDIYIXSm1wy6Gm0amSfIhDdYcGypsaVdRcT8/jILr/fL1&#10;mk4eM9cd8rT4/D7l3fak1GjYbxYgAvXhX/znPmoF0zSujWfiEZ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himvHCAAAA3AAAAA8AAAAAAAAAAAAAAAAAlwIAAGRycy9kb3du&#10;cmV2LnhtbFBLBQYAAAAABAAEAPUAAACGAwAAAAA=&#10;" fillcolor="#b0d1d4" strokecolor="blue" strokeweight="1.5pt"/>
                  <v:rect id="Rectangle 197" o:spid="_x0000_s1140" style="position:absolute;left:5627;top:6886;width:720;height:7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j9qxQAA&#10;ANwAAAAPAAAAZHJzL2Rvd25yZXYueG1sRI9Ba8JAFITvBf/D8oTedGOktaauooVSCyLEiudH9jUJ&#10;Zt+G3dXEf98VhB6HmfmGWax604grOV9bVjAZJyCIC6trLhUcfz5HbyB8QNbYWCYFN/KwWg6eFphp&#10;23FO10MoRYSwz1BBFUKbSemLigz6sW2Jo/drncEQpSuldthFuGlkmiSv0mDNcaHClj4qKs6Hi1Fw&#10;Oh+/b9PJ5cV1X3lazHb7vNvslXoe9ut3EIH68B9+tLdawTSdw/1MPAJ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cuP2rFAAAA3AAAAA8AAAAAAAAAAAAAAAAAlwIAAGRycy9k&#10;b3ducmV2LnhtbFBLBQYAAAAABAAEAPUAAACJAwAAAAA=&#10;" fillcolor="#b0d1d4" strokecolor="blue" strokeweight="1.5pt"/>
                </v:group>
                <v:group id="Group 198" o:spid="_x0000_s1141" style="position:absolute;left:3861;top:8669;width:4314;height:80;rotation:234942fd" coordorigin="3237,4872" coordsize="5555,1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SCmiwQAAANwAAAAPAAAAZHJzL2Rvd25yZXYueG1sRE/NisIwEL4LvkMYYS+i&#10;aVfQUo3iLsjuTVt9gKEZ22ozqU3U+vbmsLDHj+9/telNIx7UudqygngagSAurK65VHA67iYJCOeR&#10;NTaWScGLHGzWw8EKU22fnNEj96UIIexSVFB536ZSuqIig25qW+LAnW1n0AfYlVJ3+AzhppGfUTSX&#10;BmsODRW29F1Rcc3vRsHX5XVI7D5p6Sdb6HGcx7dr0ij1Meq3SxCeev8v/nP/agWzWZgfzoQjINdv&#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SCmiwQAAANwAAAAPAAAA&#10;AAAAAAAAAAAAAKkCAABkcnMvZG93bnJldi54bWxQSwUGAAAAAAQABAD6AAAAlwMAAAAA&#10;">
                  <v:oval id="Oval 199" o:spid="_x0000_s1142" style="position:absolute;left:3237;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p7SvwAA&#10;ANwAAAAPAAAAZHJzL2Rvd25yZXYueG1sRI/dqsIwEITvD/gOYQXvjmn9Q6pRVBC8E6sPsDZrW2w2&#10;pYm2vr0RBC+HmfmGWa47U4knNa60rCAeRiCIM6tLzhVczvv/OQjnkTVWlknBixysV72/JSbatnyi&#10;Z+pzESDsElRQeF8nUrqsIINuaGvi4N1sY9AH2eRSN9gGuKnkKIpm0mDJYaHAmnYFZff0YQLl1Kbt&#10;IZuOSkdHs49xsj1erVKDfrdZgPDU+V/42z5oBeNxDJ8z4QjI1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GntK/AAAA3AAAAA8AAAAAAAAAAAAAAAAAlwIAAGRycy9kb3ducmV2&#10;LnhtbFBLBQYAAAAABAAEAPUAAACDAwAAAAA=&#10;" fillcolor="#969696"/>
                  <v:oval id="Oval 200" o:spid="_x0000_s1143" style="position:absolute;left:3425;top:4872;width:101;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VAClwAAA&#10;ANwAAAAPAAAAZHJzL2Rvd25yZXYueG1sRI/dqsIwEITvD/gOYQXvjqn1B6lGUUHwTqw+wNqsbbHZ&#10;lCba+vZGELwcZuYbZrnuTCWe1LjSsoLRMAJBnFldcq7gct7/z0E4j6yxskwKXuRgver9LTHRtuUT&#10;PVOfiwBhl6CCwvs6kdJlBRl0Q1sTB+9mG4M+yCaXusE2wE0l4yiaSYMlh4UCa9oVlN3ThwmUU5u2&#10;h2wal46OZj/CyfZ4tUoN+t1mAcJT53/hb/ugFYzHMXzOhCMgV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VAClwAAAANwAAAAPAAAAAAAAAAAAAAAAAJcCAABkcnMvZG93bnJl&#10;di54bWxQSwUGAAAAAAQABAD1AAAAhAMAAAAA&#10;" fillcolor="#969696"/>
                  <v:oval id="Oval 201" o:spid="_x0000_s1144" style="position:absolute;left:3612;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GKU+wAAA&#10;ANwAAAAPAAAAZHJzL2Rvd25yZXYueG1sRI/RisIwFETfBf8hXME3m2pdkWoUXRB8E6sfcG2ubbG5&#10;KU3W1r83grCPw8ycYdbb3tTiSa2rLCuYRjEI4tzqigsF18thsgThPLLG2jIpeJGD7WY4WGOqbcdn&#10;ema+EAHCLkUFpfdNKqXLSzLoItsQB+9uW4M+yLaQusUuwE0tZ3G8kAYrDgslNvRbUv7I/kygnLus&#10;O+Y/s8rRyRymON+fblap8ajfrUB46v1/+Ns+agVJksDnTDgCcvM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gGKU+wAAAANwAAAAPAAAAAAAAAAAAAAAAAJcCAABkcnMvZG93bnJl&#10;di54bWxQSwUGAAAAAAQABAD1AAAAhAMAAAAA&#10;" fillcolor="#969696"/>
                  <v:oval id="Oval 202" o:spid="_x0000_s1145" style="position:absolute;left:3800;top:4872;width:101;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8T1KvgAA&#10;ANwAAAAPAAAAZHJzL2Rvd25yZXYueG1sRI/NCsIwEITvgu8QVvCmqb9INYoKgjex+gBrs7bFZlOa&#10;aOvbG0HwOMzMN8xq05pSvKh2hWUFo2EEgji1uuBMwfVyGCxAOI+ssbRMCt7kYLPudlYYa9vwmV6J&#10;z0SAsItRQe59FUvp0pwMuqGtiIN3t7VBH2SdSV1jE+CmlOMomkuDBYeFHCva55Q+kqcJlHOTNMd0&#10;Ni4cncxhhNPd6WaV6vfa7RKEp9b/w7/2USuYTKbwPROOgFx/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b/E9Sr4AAADcAAAADwAAAAAAAAAAAAAAAACXAgAAZHJzL2Rvd25yZXYu&#10;eG1sUEsFBgAAAAAEAAQA9QAAAIIDAAAAAA==&#10;" fillcolor="#969696"/>
                  <v:oval id="Oval 203" o:spid="_x0000_s1146" style="position:absolute;left:3987;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vZjRvgAA&#10;ANwAAAAPAAAAZHJzL2Rvd25yZXYueG1sRI/NCsIwEITvgu8QVvCmqb9INYoKgjex+gBrs7bFZlOa&#10;aOvbG0HwOMzMN8xq05pSvKh2hWUFo2EEgji1uuBMwfVyGCxAOI+ssbRMCt7kYLPudlYYa9vwmV6J&#10;z0SAsItRQe59FUvp0pwMuqGtiIN3t7VBH2SdSV1jE+CmlOMomkuDBYeFHCva55Q+kqcJlHOTNMd0&#10;Ni4cncxhhNPd6WaV6vfa7RKEp9b/w7/2USuYTGbwPROOgFx/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AL2Y0b4AAADcAAAADwAAAAAAAAAAAAAAAACXAgAAZHJzL2Rvd25yZXYu&#10;eG1sUEsFBgAAAAAEAAQA9QAAAIIDAAAAAA==&#10;" fillcolor="#969696"/>
                  <v:oval id="Oval 204" o:spid="_x0000_s1147" style="position:absolute;left:4175;top:4872;width:101;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wamvgAA&#10;ANwAAAAPAAAAZHJzL2Rvd25yZXYueG1sRI/NCsIwEITvgu8QVvCmqb9INYoKgjex+gBrs7bFZlOa&#10;aOvbG0HwOMzMN8xq05pSvKh2hWUFo2EEgji1uuBMwfVyGCxAOI+ssbRMCt7kYLPudlYYa9vwmV6J&#10;z0SAsItRQe59FUvp0pwMuqGtiIN3t7VBH2SdSV1jE+CmlOMomkuDBYeFHCva55Q+kqcJlHOTNMd0&#10;Ni4cncxhhNPd6WaV6vfa7RKEp9b/w7/2USuYTObwPROOgFx/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8G8Gpr4AAADcAAAADwAAAAAAAAAAAAAAAACXAgAAZHJzL2Rvd25yZXYu&#10;eG1sUEsFBgAAAAAEAAQA9QAAAIIDAAAAAA==&#10;" fillcolor="#969696"/>
                  <v:oval id="Oval 205" o:spid="_x0000_s1148" style="position:absolute;left:4362;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I6M9wgAA&#10;ANwAAAAPAAAAZHJzL2Rvd25yZXYueG1sRI/RasJAFETfC/7DcgXf6kZTrUQ3wRYCvonRD7jNXpNg&#10;9m7Irib+fbdQ8HGYmTPMLhtNKx7Uu8aygsU8AkFcWt1wpeByzt83IJxH1thaJgVPcpClk7cdJtoO&#10;fKJH4SsRIOwSVFB73yVSurImg25uO+LgXW1v0AfZV1L3OAS4aeUyitbSYMNhocaOvmsqb8XdBMpp&#10;KIZDuVo2jo4mX+DH1/HHKjWbjvstCE+jf4X/2wetII4/4e9MOAIy/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8joz3CAAAA3AAAAA8AAAAAAAAAAAAAAAAAlwIAAGRycy9kb3du&#10;cmV2LnhtbFBLBQYAAAAABAAEAPUAAACGAwAAAAA=&#10;" fillcolor="#969696"/>
                  <v:oval id="Oval 206" o:spid="_x0000_s1149" style="position:absolute;left:4550;top:4872;width:101;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vDdPwwAA&#10;ANwAAAAPAAAAZHJzL2Rvd25yZXYueG1sRI/BasMwDIbvg76D0WC31WmylpLVLd0g0Ftp2gdQYy0J&#10;i+UQe0n29tNh0KP49X/StzvMrlMjDaH1bGC1TEARV962XBu4XYvXLagQkS12nsnALwU47BdPO8yt&#10;n/hCYxlrJRAOORpoYuxzrUPVkMOw9D2xZF9+cBhlHGptB5wE7jqdJslGO2xZLjTY02dD1Xf544Ry&#10;mcrpVK3TNtDZFSt8+zjfvTEvz/PxHVSkOT6W/9snayDL5FuRERHQ+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vDdPwwAAANwAAAAPAAAAAAAAAAAAAAAAAJcCAABkcnMvZG93&#10;bnJldi54bWxQSwUGAAAAAAQABAD1AAAAhwMAAAAA&#10;" fillcolor="#969696"/>
                  <v:oval id="Oval 207" o:spid="_x0000_s1150" style="position:absolute;left:4737;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8JLUwgAA&#10;ANwAAAAPAAAAZHJzL2Rvd25yZXYueG1sRI/RasJAFETfC/7DcgXf6kZTpUY3wRYCvonRD7jNXpNg&#10;9m7Irib+fbdQ8HGYmTPMLhtNKx7Uu8aygsU8AkFcWt1wpeByzt8/QTiPrLG1TAqe5CBLJ287TLQd&#10;+ESPwlciQNglqKD2vkukdGVNBt3cdsTBu9reoA+yr6TucQhw08plFK2lwYbDQo0dfddU3oq7CZTT&#10;UAyHcrVsHB1NvsCPr+OPVWo2HfdbEJ5G/wr/tw9aQRxv4O9MOAIy/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wktTCAAAA3AAAAA8AAAAAAAAAAAAAAAAAlwIAAGRycy9kb3du&#10;cmV2LnhtbFBLBQYAAAAABAAEAPUAAACGAwAAAAA=&#10;" fillcolor="#969696"/>
                  <v:oval id="Oval 208" o:spid="_x0000_s1151" style="position:absolute;left:4925;top:4872;width:101;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zEg0wgAA&#10;ANwAAAAPAAAAZHJzL2Rvd25yZXYueG1sRI/disJADEbvhX2HIQve2al/y1IdZRUE78S6D5DtxLZs&#10;J1M6o61vby4EL8OX7yRnvR1co+7UhdqzgWmSgiIuvK25NPB7OUy+QYWIbLHxTAYeFGC7+RitMbO+&#10;5zPd81gqgXDI0EAVY5tpHYqKHIbEt8SSXX3nMMrYldp22AvcNXqWpl/aYc1yocKW9hUV//nNCeXc&#10;5/2xWM7qQCd3mOJid/rzxow/h58VqEhDfC+/2kdrYL6Q90VGREBv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jMSDTCAAAA3AAAAA8AAAAAAAAAAAAAAAAAlwIAAGRycy9kb3du&#10;cmV2LnhtbFBLBQYAAAAABAAEAPUAAACGAwAAAAA=&#10;" fillcolor="#969696"/>
                  <v:oval id="Oval 209" o:spid="_x0000_s1152" style="position:absolute;left:5113;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gO2vwQAA&#10;ANwAAAAPAAAAZHJzL2Rvd25yZXYueG1sRI/RisIwFETfhf2HcBd8s2m1Lks1igpC38TqB9xt7rbF&#10;5qY00Xb/fiMIPg4zc4ZZb0fTigf1rrGsIIliEMSl1Q1XCq6X4+wbhPPIGlvLpOCPHGw3H5M1ZtoO&#10;fKZH4SsRIOwyVFB732VSurImgy6yHXHwfm1v0AfZV1L3OAS4aeU8jr+kwYbDQo0dHWoqb8XdBMp5&#10;KIa8XM4bRydzTDDdn36sUtPPcbcC4Wn07/CrnWsFizSB55lwBOTm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4Dtr8EAAADcAAAADwAAAAAAAAAAAAAAAACXAgAAZHJzL2Rvd25y&#10;ZXYueG1sUEsFBgAAAAAEAAQA9QAAAIUDAAAAAA==&#10;" fillcolor="#969696"/>
                  <v:oval id="Oval 210" o:spid="_x0000_s1153" style="position:absolute;left:5301;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UnPYwAAA&#10;ANwAAAAPAAAAZHJzL2Rvd25yZXYueG1sRI/dqsIwEITvBd8hrOCdptYfpBpFBcE7sfoAa7O2xWZT&#10;mmjr25sDB7wcZuYbZr3tTCXe1LjSsoLJOAJBnFldcq7gdj2OliCcR9ZYWSYFH3Kw3fR7a0y0bflC&#10;79TnIkDYJaig8L5OpHRZQQbd2NbEwXvYxqAPssmlbrANcFPJOIoW0mDJYaHAmg4FZc/0ZQLl0qbt&#10;KZvHpaOzOU5wtj/frVLDQbdbgfDU+V/4v33SCqazGP7OhCMgN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XUnPYwAAAANwAAAAPAAAAAAAAAAAAAAAAAJcCAABkcnMvZG93bnJl&#10;di54bWxQSwUGAAAAAAQABAD1AAAAhAMAAAAA&#10;" fillcolor="#969696"/>
                  <v:oval id="Oval 211" o:spid="_x0000_s1154" style="position:absolute;left:5488;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HtZDvgAA&#10;ANwAAAAPAAAAZHJzL2Rvd25yZXYueG1sRI/NCsIwEITvgu8QVvCmqb9INYoKgjex+gBrs7bFZlOa&#10;aOvbG0HwOMzMN8xq05pSvKh2hWUFo2EEgji1uuBMwfVyGCxAOI+ssbRMCt7kYLPudlYYa9vwmV6J&#10;z0SAsItRQe59FUvp0pwMuqGtiIN3t7VBH2SdSV1jE+CmlOMomkuDBYeFHCva55Q+kqcJlHOTNMd0&#10;Ni4cncxhhNPd6WaV6vfa7RKEp9b/w7/2USuYTCfwPROOgFx/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uB7WQ74AAADcAAAADwAAAAAAAAAAAAAAAACXAgAAZHJzL2Rvd25yZXYu&#10;eG1sUEsFBgAAAAAEAAQA9QAAAIIDAAAAAA==&#10;" fillcolor="#969696"/>
                  <v:oval id="Oval 212" o:spid="_x0000_s1155" style="position:absolute;left:5676;top:4872;width:101;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9043vwAA&#10;ANwAAAAPAAAAZHJzL2Rvd25yZXYueG1sRI/BysIwEITvgu8QVvCmqVpFqlFUELyJ1QdYm7UtNpvS&#10;RFvf3vzwg8dhZr5h1tvOVOJNjSstK5iMIxDEmdUl5wpu1+NoCcJ5ZI2VZVLwIQfbTb+3xkTbli/0&#10;Tn0uAoRdggoK7+tESpcVZNCNbU0cvIdtDPogm1zqBtsAN5WcRtFCGiw5LBRY06Gg7Jm+TKBc2rQ9&#10;ZfNp6ehsjhOM9+e7VWo46HYrEJ46/wv/t09awSyO4e9MOAJy8w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f3Tje/AAAA3AAAAA8AAAAAAAAAAAAAAAAAlwIAAGRycy9kb3ducmV2&#10;LnhtbFBLBQYAAAAABAAEAPUAAACDAwAAAAA=&#10;" fillcolor="#969696"/>
                  <v:oval id="Oval 213" o:spid="_x0000_s1156" style="position:absolute;left:5863;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usvgAA&#10;ANwAAAAPAAAAZHJzL2Rvd25yZXYueG1sRI/NCsIwEITvgu8QVvCmqb9INYoKgjex+gBrs7bFZlOa&#10;aOvbG0HwOMzMN8xq05pSvKh2hWUFo2EEgji1uuBMwfVyGCxAOI+ssbRMCt7kYLPudlYYa9vwmV6J&#10;z0SAsItRQe59FUvp0pwMuqGtiIN3t7VBH2SdSV1jE+CmlOMomkuDBYeFHCva55Q+kqcJlHOTNMd0&#10;Ni4cncxhhNPd6WaV6vfa7RKEp9b/w7/2USuYTGfwPROOgFx/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WLvrrL4AAADcAAAADwAAAAAAAAAAAAAAAACXAgAAZHJzL2Rvd25yZXYu&#10;eG1sUEsFBgAAAAAEAAQA9QAAAIIDAAAAAA==&#10;" fillcolor="#969696"/>
                  <v:oval id="Oval 214" o:spid="_x0000_s1157" style="position:absolute;left:6051;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aXXbvgAA&#10;ANwAAAAPAAAAZHJzL2Rvd25yZXYueG1sRI/NCsIwEITvgu8QVvCmqb9INYoKgjex+gBrs7bFZlOa&#10;aOvbG0HwOMzMN8xq05pSvKh2hWUFo2EEgji1uuBMwfVyGCxAOI+ssbRMCt7kYLPudlYYa9vwmV6J&#10;z0SAsItRQe59FUvp0pwMuqGtiIN3t7VBH2SdSV1jE+CmlOMomkuDBYeFHCva55Q+kqcJlHOTNMd0&#10;Ni4cncxhhNPd6WaV6vfa7RKEp9b/w7/2USuYTOfwPROOgFx/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qGl1274AAADcAAAADwAAAAAAAAAAAAAAAACXAgAAZHJzL2Rvd25yZXYu&#10;eG1sUEsFBgAAAAAEAAQA9QAAAIIDAAAAAA==&#10;" fillcolor="#969696"/>
                  <v:oval id="Oval 215" o:spid="_x0000_s1158" style="position:absolute;left:6239;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JdBAwwAA&#10;ANwAAAAPAAAAZHJzL2Rvd25yZXYueG1sRI/RasJAFETfBf9huULfzEZrW0ndBBUCeRNjP+A2e01C&#10;s3dDdjXp33cFoY/DzJxhdtlkOnGnwbWWFayiGARxZXXLtYKvS77cgnAeWWNnmRT8koMsnc92mGg7&#10;8pnupa9FgLBLUEHjfZ9I6aqGDLrI9sTBu9rBoA9yqKUecAxw08l1HL9Lgy2HhQZ7OjZU/ZQ3Eyjn&#10;sRyL6m3dOjqZfIWbw+nbKvWymPafIDxN/j/8bBdawevmAx5nwhGQ6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JdBAwwAAANwAAAAPAAAAAAAAAAAAAAAAAJcCAABkcnMvZG93&#10;bnJldi54bWxQSwUGAAAAAAQABAD1AAAAhwMAAAAA&#10;" fillcolor="#969696"/>
                  <v:oval id="Oval 216" o:spid="_x0000_s1159" style="position:absolute;left:6427;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ukQywgAA&#10;ANwAAAAPAAAAZHJzL2Rvd25yZXYueG1sRI/disJADEbvhX2HIQve2al/y1IdZRUE78S6D5DtxLZs&#10;J1M6o61vby4EL8OX7yRnvR1co+7UhdqzgWmSgiIuvK25NPB7OUy+QYWIbLHxTAYeFGC7+RitMbO+&#10;5zPd81gqgXDI0EAVY5tpHYqKHIbEt8SSXX3nMMrYldp22AvcNXqWpl/aYc1yocKW9hUV//nNCeXc&#10;5/2xWM7qQCd3mOJid/rzxow/h58VqEhDfC+/2kdrYL6Qb0VGREBv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6RDLCAAAA3AAAAA8AAAAAAAAAAAAAAAAAlwIAAGRycy9kb3du&#10;cmV2LnhtbFBLBQYAAAAABAAEAPUAAACGAwAAAAA=&#10;" fillcolor="#969696"/>
                  <v:oval id="Oval 217" o:spid="_x0000_s1160" style="position:absolute;left:6615;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9uGpwwAA&#10;ANwAAAAPAAAAZHJzL2Rvd25yZXYueG1sRI/RasJAFETfBf9huULfzEZrS03dBBUCeRNjP+A2e01C&#10;s3dDdjXp33cFoY/DzJxhdtlkOnGnwbWWFayiGARxZXXLtYKvS778AOE8ssbOMin4JQdZOp/tMNF2&#10;5DPdS1+LAGGXoILG+z6R0lUNGXSR7YmDd7WDQR/kUEs94BjgppPrOH6XBlsOCw32dGyo+ilvJlDO&#10;YzkW1du6dXQy+Qo3h9O3VeplMe0/QXia/H/42S60gtfNFh5nwhGQ6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9uGpwwAAANwAAAAPAAAAAAAAAAAAAAAAAJcCAABkcnMvZG93&#10;bnJldi54bWxQSwUGAAAAAAQABAD1AAAAhwMAAAAA&#10;" fillcolor="#969696"/>
                  <v:oval id="Oval 218" o:spid="_x0000_s1161" style="position:absolute;left:6803;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Fd7pwQAA&#10;ANwAAAAPAAAAZHJzL2Rvd25yZXYueG1sRI/BisJADIbvgu8wZMGbneqqSNdRdEHwJlYfIHaybdlO&#10;pnRGW99+c1jwGP78X/JtdoNr1JO6UHs2MEtSUMSFtzWXBm7X43QNKkRki41nMvCiALvteLTBzPqe&#10;L/TMY6kEwiFDA1WMbaZ1KCpyGBLfEkv24zuHUcau1LbDXuCu0fM0XWmHNcuFClv6rqj4zR9OKJc+&#10;70/Fcl4HOrvjDBeH890bM/kY9l+gIg3xvfzfPlkDn0t5X2REBPT2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RXe6cEAAADcAAAADwAAAAAAAAAAAAAAAACXAgAAZHJzL2Rvd25y&#10;ZXYueG1sUEsFBgAAAAAEAAQA9QAAAIUDAAAAAA==&#10;" fillcolor="#969696"/>
                  <v:oval id="Oval 219" o:spid="_x0000_s1162" style="position:absolute;left:6992;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XtywgAA&#10;ANwAAAAPAAAAZHJzL2Rvd25yZXYueG1sRI/disIwFITvhX2HcBa8s2n9WZZqFBWE3hWrD3C2OdsW&#10;m5PSRNt9+40geDnMzDfMZjeaVjyod41lBUkUgyAurW64UnC9nGbfIJxH1thaJgV/5GC3/ZhsMNV2&#10;4DM9Cl+JAGGXooLa+y6V0pU1GXSR7YiD92t7gz7IvpK6xyHATSvncfwlDTYcFmrs6FhTeSvuJlDO&#10;QzFk5WreOMrNKcHlIf+xSk0/x/0ahKfRv8OvdqYVLFYJPM+EIyC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JZe3LCAAAA3AAAAA8AAAAAAAAAAAAAAAAAlwIAAGRycy9kb3du&#10;cmV2LnhtbFBLBQYAAAAABAAEAPUAAACGAwAAAAA=&#10;" fillcolor="#969696"/>
                  <v:oval id="Oval 220" o:spid="_x0000_s1163" style="position:absolute;left:7181;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i+UFwQAA&#10;ANwAAAAPAAAAZHJzL2Rvd25yZXYueG1sRI/disIwFITvBd8hHME7m1p/kGoUXRC8E6sPcGyObbE5&#10;KU3W1rc3wsJeDjPzDbPZ9aYWL2pdZVnBNIpBEOdWV1wouF2PkxUI55E11pZJwZsc7LbDwQZTbTu+&#10;0CvzhQgQdikqKL1vUildXpJBF9mGOHgP2xr0QbaF1C12AW5qmcTxUhqsOCyU2NBPSfkz+zWBcumy&#10;7pQvksrR2RynOD+c71ap8ajfr0F46v1/+K990gpmiwS+Z8IRkN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ovlBcEAAADcAAAADwAAAAAAAAAAAAAAAACXAgAAZHJzL2Rvd25y&#10;ZXYueG1sUEsFBgAAAAAEAAQA9QAAAIUDAAAAAA==&#10;" fillcolor="#969696"/>
                  <v:oval id="Oval 221" o:spid="_x0000_s1164" style="position:absolute;left:7369;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x0CevgAA&#10;ANwAAAAPAAAAZHJzL2Rvd25yZXYueG1sRI/NCsIwEITvgu8QVvCmqb9INYoKgjex+gBrs7bFZlOa&#10;aOvbG0HwOMzMN8xq05pSvKh2hWUFo2EEgji1uuBMwfVyGCxAOI+ssbRMCt7kYLPudlYYa9vwmV6J&#10;z0SAsItRQe59FUvp0pwMuqGtiIN3t7VBH2SdSV1jE+CmlOMomkuDBYeFHCva55Q+kqcJlHOTNMd0&#10;Ni4cncxhhNPd6WaV6vfa7RKEp9b/w7/2USuYzCbwPROOgFx/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PcdAnr4AAADcAAAADwAAAAAAAAAAAAAAAACXAgAAZHJzL2Rvd25yZXYu&#10;eG1sUEsFBgAAAAAEAAQA9QAAAIIDAAAAAA==&#10;" fillcolor="#969696"/>
                  <v:oval id="Oval 222" o:spid="_x0000_s1165" style="position:absolute;left:7558;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tjqvgAA&#10;ANwAAAAPAAAAZHJzL2Rvd25yZXYueG1sRI/NCsIwEITvgu8QVvCmqb9INYoKgjex+gBrs7bFZlOa&#10;aOvbG0HwOMzMN8xq05pSvKh2hWUFo2EEgji1uuBMwfVyGCxAOI+ssbRMCt7kYLPudlYYa9vwmV6J&#10;z0SAsItRQe59FUvp0pwMuqGtiIN3t7VBH2SdSV1jE+CmlOMomkuDBYeFHCva55Q+kqcJlHOTNMd0&#10;Ni4cncxhhNPd6WaV6vfa7RKEp9b/w7/2USuYzKbwPROOgFx/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si7Y6r4AAADcAAAADwAAAAAAAAAAAAAAAACXAgAAZHJzL2Rvd25yZXYu&#10;eG1sUEsFBgAAAAAEAAQA9QAAAIIDAAAAAA==&#10;" fillcolor="#969696"/>
                  <v:oval id="Oval 223" o:spid="_x0000_s1166" style="position:absolute;left:7746;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Yn1xwQAA&#10;ANwAAAAPAAAAZHJzL2Rvd25yZXYueG1sRI/disIwFITvBd8hHME7m/pTkWoUXRC8E6sPcGyObbE5&#10;KU3W1rc3wsJeDjPzDbPZ9aYWL2pdZVnBNIpBEOdWV1wouF2PkxUI55E11pZJwZsc7LbDwQZTbTu+&#10;0CvzhQgQdikqKL1vUildXpJBF9mGOHgP2xr0QbaF1C12AW5qOYvjpTRYcVgosaGfkvJn9msC5dJl&#10;3SlPZpWjszlOcXE4361S41G/X4Pw1Pv/8F/7pBXMkwS+Z8IRkN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WJ9ccEAAADcAAAADwAAAAAAAAAAAAAAAACXAgAAZHJzL2Rvd25y&#10;ZXYueG1sUEsFBgAAAAAEAAQA9QAAAIUDAAAAAA==&#10;" fillcolor="#969696"/>
                  <v:oval id="Oval 224" o:spid="_x0000_s1167" style="position:absolute;left:7935;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sOMGvgAA&#10;ANwAAAAPAAAAZHJzL2Rvd25yZXYueG1sRI/NCsIwEITvgu8QVvCmqb9INYoKgjex+gBrs7bFZlOa&#10;aOvbG0HwOMzMN8xq05pSvKh2hWUFo2EEgji1uuBMwfVyGCxAOI+ssbRMCt7kYLPudlYYa9vwmV6J&#10;z0SAsItRQe59FUvp0pwMuqGtiIN3t7VBH2SdSV1jE+CmlOMomkuDBYeFHCva55Q+kqcJlHOTNMd0&#10;Ni4cncxhhNPd6WaV6vfa7RKEp9b/w7/2USuYzObwPROOgFx/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LbDjBr4AAADcAAAADwAAAAAAAAAAAAAAAACXAgAAZHJzL2Rvd25yZXYu&#10;eG1sUEsFBgAAAAAEAAQA9QAAAIIDAAAAAA==&#10;" fillcolor="#969696"/>
                  <v:oval id="Oval 225" o:spid="_x0000_s1168" style="position:absolute;left:8123;top:4872;width:103;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adwwAA&#10;ANwAAAAPAAAAZHJzL2Rvd25yZXYueG1sRI/RasJAFETfBf9huULfzEarraRuggqBvImxH3CbvSah&#10;2bshu5r077tCoY/DzJxh9tlkOvGgwbWWFayiGARxZXXLtYLPa77cgXAeWWNnmRT8kIMsnc/2mGg7&#10;8oUepa9FgLBLUEHjfZ9I6aqGDLrI9sTBu9nBoA9yqKUecAxw08l1HL9Jgy2HhQZ7OjVUfZd3EyiX&#10;sRyLartuHZ1NvsLN8fxllXpZTIcPEJ4m/x/+axdawev2HZ5nwhGQ6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EadwwAAANwAAAAPAAAAAAAAAAAAAAAAAJcCAABkcnMvZG93&#10;bnJldi54bWxQSwUGAAAAAAQABAD1AAAAhwMAAAAA&#10;" fillcolor="#969696"/>
                  <v:oval id="Oval 226" o:spid="_x0000_s1169" style="position:absolute;left:8312;top:4872;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Y9LvwQAA&#10;ANwAAAAPAAAAZHJzL2Rvd25yZXYueG1sRI/BisJADIbvgu8wZMGbneqqSNdRdEHwJlYfIHaybdlO&#10;pnRGW99+c1jwGP78X/JtdoNr1JO6UHs2MEtSUMSFtzWXBm7X43QNKkRki41nMvCiALvteLTBzPqe&#10;L/TMY6kEwiFDA1WMbaZ1KCpyGBLfEkv24zuHUcau1LbDXuCu0fM0XWmHNcuFClv6rqj4zR9OKJc+&#10;70/Fcl4HOrvjDBeH890bM/kY9l+gIg3xvfzfPlkDn0v5VmREBPT2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PS78EAAADcAAAADwAAAAAAAAAAAAAAAACXAgAAZHJzL2Rvd25y&#10;ZXYueG1sUEsFBgAAAAAEAAQA9QAAAIUDAAAAAA==&#10;" fillcolor="#969696"/>
                  <v:oval id="Oval 227" o:spid="_x0000_s1170" style="position:absolute;left:8500;top:4872;width:103;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3d0wwAA&#10;ANwAAAAPAAAAZHJzL2Rvd25yZXYueG1sRI/RasJAFETfBf9huULfzEarpaZuggqBvImxH3CbvSah&#10;2bshu5r077tCoY/DzJxh9tlkOvGgwbWWFayiGARxZXXLtYLPa758B+E8ssbOMin4IQdZOp/tMdF2&#10;5As9Sl+LAGGXoILG+z6R0lUNGXSR7YmDd7ODQR/kUEs94BjgppPrOH6TBlsOCw32dGqo+i7vJlAu&#10;YzkW1XbdOjqbfIWb4/nLKvWymA4fIDxN/j/81y60gtftDp5nwhGQ6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L3d0wwAAANwAAAAPAAAAAAAAAAAAAAAAAJcCAABkcnMvZG93&#10;bnJldi54bWxQSwUGAAAAAAQABAD1AAAAhwMAAAAA&#10;" fillcolor="#969696"/>
                  <v:oval id="Oval 228" o:spid="_x0000_s1171" style="position:absolute;left:8690;top:4872;width:102;height:1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eRRUwwAA&#10;ANwAAAAPAAAAZHJzL2Rvd25yZXYueG1sRI/BbsIwDIbvk3iHyEi7jRS2IdQREEyqxA1ReACTmLZa&#10;41RN1nZvPx8m7Wj9/j/72+4n36qB+tgENrBcZKCIbXANVwZu1+JlAyomZIdtYDLwQxH2u9nTFnMX&#10;Rr7QUKZKCYRjjgbqlLpc62hr8hgXoSOW7BF6j0nGvtKux1HgvtWrLFtrjw3LhRo7+qzJfpXfXiiX&#10;sRxP9n3VRDr7Yolvx/M9GPM8nw4foBJN6X/5r31yBl7X8r7IiAjo3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eRRUwwAAANwAAAAPAAAAAAAAAAAAAAAAAJcCAABkcnMvZG93&#10;bnJldi54bWxQSwUGAAAAAAQABAD1AAAAhwMAAAAA&#10;" fillcolor="#969696"/>
                </v:group>
                <v:rect id="Rectangle 229" o:spid="_x0000_s1172" style="position:absolute;left:5208;top:7876;width:720;height:749;rotation:23494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zjTyxQAA&#10;ANwAAAAPAAAAZHJzL2Rvd25yZXYueG1sRI9Ba8JAFITvgv9heUJvuokFG1M3ohWhUC9Ne/D4mn0m&#10;0d23IbvV9N93hUKPw8x8w6zWgzXiSr1vHStIZwkI4srplmsFnx/7aQbCB2SNxjEp+CEP62I8WmGu&#10;3Y3f6VqGWkQI+xwVNCF0uZS+asiin7mOOHon11sMUfa11D3eItwaOU+ShbTYclxosKOXhqpL+W0V&#10;nHnndgeP2X7pzDY72q/SvD0p9TAZNs8gAg3hP/zXftUKHhcp3M/EIy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ONPLFAAAA3AAAAA8AAAAAAAAAAAAAAAAAlwIAAGRycy9k&#10;b3ducmV2LnhtbFBLBQYAAAAABAAEAPUAAACJAwAAAAA=&#10;" fillcolor="#b0d1d4" strokecolor="blue" strokeweight="1.5pt"/>
                <v:rect id="Rectangle 230" o:spid="_x0000_s1173" style="position:absolute;left:5957;top:7923;width:720;height:748;rotation:23494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KqFxAAA&#10;ANwAAAAPAAAAZHJzL2Rvd25yZXYueG1sRI9Ba8JAFITvBf/D8gRvdaMFG6OraEUQ2kujB4/P7DOJ&#10;7r4N2VXjv+8WCj0OM/MNM1921og7tb52rGA0TEAQF07XXCo47LevKQgfkDUax6TgSR6Wi97LHDPt&#10;HvxN9zyUIkLYZ6igCqHJpPRFRRb90DXE0Tu71mKIsi2lbvER4dbIcZJMpMWa40KFDX1UVFzzm1Vw&#10;4Y3bfHlMt1Nn1unRnnLz+a7UoN+tZiACdeE//NfeaQVvkzH8nolHQC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xyqhcQAAADcAAAADwAAAAAAAAAAAAAAAACXAgAAZHJzL2Rv&#10;d25yZXYueG1sUEsFBgAAAAAEAAQA9QAAAIgDAAAAAA==&#10;" fillcolor="#b0d1d4" strokecolor="blue" strokeweight="1.5pt"/>
                <v:rect id="Rectangle 231" o:spid="_x0000_s1174" style="position:absolute;left:6706;top:7970;width:721;height:749;rotation:23494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A8exQAA&#10;ANwAAAAPAAAAZHJzL2Rvd25yZXYueG1sRI9Ba8JAFITvQv/D8gredNMKGqOb0FaEQr00evD4zL4m&#10;aXffhuyq6b/vCkKPw8x8w6yLwRpxod63jhU8TRMQxJXTLdcKDvvtJAXhA7JG45gU/JKHIn8YrTHT&#10;7sqfdClDLSKEfYYKmhC6TEpfNWTRT11HHL0v11sMUfa11D1eI9wa+Zwkc2mx5bjQYEdvDVU/5dkq&#10;+OaN2+w8ptulM6/p0Z5K87FQavw4vKxABBrCf/jeftcKZvMZ3M7EIy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QDx7FAAAA3AAAAA8AAAAAAAAAAAAAAAAAlwIAAGRycy9k&#10;b3ducmV2LnhtbFBLBQYAAAAABAAEAPUAAACJAwAAAAA=&#10;" fillcolor="#b0d1d4" strokecolor="blue" strokeweight="1.5pt"/>
                <v:rect id="Rectangle 232" o:spid="_x0000_s1175" style="position:absolute;left:7456;top:8017;width:720;height:748;rotation:23494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ZdqxAAA&#10;ANwAAAAPAAAAZHJzL2Rvd25yZXYueG1sRI9Ba8JAFITvQv/D8gre6qZWNKauUiuCUC9GDx6f2dck&#10;7e7bkF01/nu3UPA4zMw3zGzRWSMu1PrasYLXQQKCuHC65lLBYb9+SUH4gKzROCYFN/KwmD/1Zphp&#10;d+UdXfJQighhn6GCKoQmk9IXFVn0A9cQR+/btRZDlG0pdYvXCLdGDpNkLC3WHBcqbOizouI3P1sF&#10;P7xyq63HdD11Zpke7Sk3XxOl+s/dxzuIQF14hP/bG63gbTyCvzPxCMj5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7mXasQAAADcAAAADwAAAAAAAAAAAAAAAACXAgAAZHJzL2Rv&#10;d25yZXYueG1sUEsFBgAAAAAEAAQA9QAAAIgDAAAAAA==&#10;" fillcolor="#b0d1d4" strokecolor="blue" strokeweight="1.5pt"/>
                <v:rect id="Rectangle 233" o:spid="_x0000_s1176" style="position:absolute;left:3394;top:7636;width:720;height:749;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9DwBxQAA&#10;ANwAAAAPAAAAZHJzL2Rvd25yZXYueG1sRI9Ba8JAFITvgv9heYI33agokrqKrUgLejER2uMj+5oE&#10;s29jdqvbf98tCB6HmfmGWW2CacSNOldbVjAZJyCIC6trLhWc8/1oCcJ5ZI2NZVLwSw42635vham2&#10;dz7RLfOliBB2KSqovG9TKV1RkUE3ti1x9L5tZ9BH2ZVSd3iPcNPIaZIspMGa40KFLb1VVFyyH6Pg&#10;a/d+bKf57PVzMq/D4RqSzB/OSg0HYfsCwlPwz/Cj/aEVzBZz+D8Tj4B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0PAHFAAAA3AAAAA8AAAAAAAAAAAAAAAAAlwIAAGRycy9k&#10;b3ducmV2LnhtbFBLBQYAAAAABAAEAPUAAACJAwAAAAA=&#10;" fillcolor="#b0d1d4" strokecolor="blue" strokeweight="1.5pt"/>
                <v:rect id="Rectangle 234" o:spid="_x0000_s1177" style="position:absolute;left:8925;top:9105;width:225;height: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rHCYxwAA&#10;ANwAAAAPAAAAZHJzL2Rvd25yZXYueG1sRI9La8MwEITvhfwHsYFeSiK3oU5wrJi0tNBDc8gDkuNi&#10;rR/EWhlLtZ1/XxUKOQ4z8w2TZqNpRE+dqy0reJ5HIIhzq2suFZyOn7MVCOeRNTaWScGNHGSbyUOK&#10;ibYD76k/+FIECLsEFVTet4mULq/IoJvbljh4he0M+iC7UuoOhwA3jXyJolgarDksVNjSe0X59fBj&#10;FMjdabW4Fbu3y8frsv6+Uv8UnXulHqfjdg3C0+jv4f/2l1awiGP4OxOOgNz8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oqxwmMcAAADcAAAADwAAAAAAAAAAAAAAAACXAgAAZHJz&#10;L2Rvd25yZXYueG1sUEsFBgAAAAAEAAQA9QAAAIsDAAAAAA==&#10;" fillcolor="gray"/>
                <v:rect id="Rectangle 235" o:spid="_x0000_s1178" style="position:absolute;left:7975;top:6661;width:720;height:7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l7dDxQAA&#10;ANwAAAAPAAAAZHJzL2Rvd25yZXYueG1sRI9Ba8JAFITvBf/D8oTe6kZFLdFVbKG0ggix4vmRfSbB&#10;7Nuwu5r4711B8DjMzDfMYtWZWlzJ+cqyguEgAUGcW11xoeDw//PxCcIHZI21ZVJwIw+rZe9tgam2&#10;LWd03YdCRAj7FBWUITSplD4vyaAf2IY4eifrDIYoXSG1wzbCTS1HSTKVBiuOCyU29F1Sft5fjILj&#10;+bC5jYeXiWt/s1E+2+6y9mun1Hu/W89BBOrCK/xs/2kF4+kMHm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Xt0PFAAAA3AAAAA8AAAAAAAAAAAAAAAAAlwIAAGRycy9k&#10;b3ducmV2LnhtbFBLBQYAAAAABAAEAPUAAACJAwAAAAA=&#10;" fillcolor="#b0d1d4" strokecolor="blue" strokeweight="1.5pt"/>
                <v:shape id="Freeform 236" o:spid="_x0000_s1179" style="position:absolute;left:8000;top:6571;width:889;height:950;visibility:visible;mso-wrap-style:square;v-text-anchor:top" coordsize="889,9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xtGCwAAA&#10;ANwAAAAPAAAAZHJzL2Rvd25yZXYueG1sRE9Ni8IwEL0L+x/CCHsRTXcVcatRRFhWwUvVvQ/NmBab&#10;SUmi1n9vDoLHx/terDrbiBv5UDtW8DXKQBCXTtdsFJyOv8MZiBCRNTaOScGDAqyWH70F5trduaDb&#10;IRqRQjjkqKCKsc2lDGVFFsPItcSJOztvMSbojdQe7yncNvI7y6bSYs2pocKWNhWVl8PVKuh8Ic8/&#10;l7g3p505Tsz6rx78j5X67HfrOYhIXXyLX+6tVjCeprXpTDoC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xtGCwAAAANwAAAAPAAAAAAAAAAAAAAAAAJcCAABkcnMvZG93bnJl&#10;di54bWxQSwUGAAAAAAQABAD1AAAAhAMAAAAA&#10;" path="m789,830l789,,889,,889,950,10,899,,850,699,850,789,830xe" fillcolor="gray">
                  <v:path arrowok="t" o:connecttype="custom" o:connectlocs="789,830;789,0;889,0;889,950;10,899;0,850;699,850;789,830" o:connectangles="0,0,0,0,0,0,0,0"/>
                </v:shape>
                <v:rect id="Rectangle 237" o:spid="_x0000_s1180" style="position:absolute;left:8910;top:6540;width:73;height:3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TqxgAA&#10;ANwAAAAPAAAAZHJzL2Rvd25yZXYueG1sRI9Li8JAEITvC/6HoYW9LDpR8RUdRUVhD+vBB+ixybRJ&#10;MNMTMrMx/ntnQdhjUVVfUfNlYwpRU+Vyywp63QgEcWJ1zqmC82nXmYBwHlljYZkUPMnBctH6mGOs&#10;7YMPVB99KgKEXYwKMu/LWEqXZGTQdW1JHLybrQz6IKtU6gofAW4K2Y+ikTSYc1jIsKRNRsn9+GsU&#10;yP15Mnje9uvrdjjOf+5Uf0WXWqnPdrOagfDU+P/wu/2tFQxGU/g7E46AXL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TM+TqxgAAANwAAAAPAAAAAAAAAAAAAAAAAJcCAABkcnMv&#10;ZG93bnJldi54bWxQSwUGAAAAAAQABAD1AAAAigMAAAAA&#10;" fillcolor="gray"/>
                <v:shape id="Freeform 238" o:spid="_x0000_s1181" style="position:absolute;left:9560;top:9560;width:721;height:200;visibility:visible;mso-wrap-style:square;v-text-anchor:top" coordsize="721,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rG0wwAA&#10;ANwAAAAPAAAAZHJzL2Rvd25yZXYueG1sRE+7bsIwFN2R+g/WrcQGTotIS4pBFVJKxdLyGrpdxbdO&#10;IL6OYpekf48HJMaj854ve1uLC7W+cqzgaZyAIC6crtgoOOzz0SsIH5A11o5JwT95WC4eBnPMtOt4&#10;S5ddMCKGsM9QQRlCk0npi5Is+rFriCP361qLIcLWSN1iF8NtLZ+TJJUWK44NJTa0Kqk47/6sgu5o&#10;tl/5R/q9Ok3THzPbrFPMWanhY//+BiJQH+7im/tTK5i8xPnxTDwCcnE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zrG0wwAAANwAAAAPAAAAAAAAAAAAAAAAAJcCAABkcnMvZG93&#10;bnJldi54bWxQSwUGAAAAAAQABAD1AAAAhwMAAAAA&#10;" path="m0,140l0,200,721,200,641,,138,3,160,138,,140xe" fillcolor="#fc9">
                  <v:path arrowok="t" o:connecttype="custom" o:connectlocs="0,140;0,200;721,200;641,0;138,3;160,138;0,140" o:connectangles="0,0,0,0,0,0,0"/>
                </v:shape>
                <v:group id="Group 239" o:spid="_x0000_s1182" style="position:absolute;left:10020;top:9760;width:330;height:330" coordorigin="8491,6618"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RSiJbxgAAANwAAAAPAAAAZHJzL2Rvd25yZXYueG1sRI9Pa8JAFMTvQr/D8gq9&#10;mU0aakuaVURq6UEKaqH09sg+k2D2bciu+fPtXaHgcZiZ3zD5ajSN6KlztWUFSRSDIC6srrlU8HPc&#10;zt9AOI+ssbFMCiZysFo+zHLMtB14T/3BlyJA2GWooPK+zaR0RUUGXWRb4uCdbGfQB9mVUnc4BLhp&#10;5HMcL6TBmsNChS1tKirOh4tR8DngsE6Tj353Pm2mv+PL9+8uIaWeHsf1OwhPo7+H/9tfWkH6m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FKIlvGAAAA3AAA&#10;AA8AAAAAAAAAAAAAAAAAqQIAAGRycy9kb3ducmV2LnhtbFBLBQYAAAAABAAEAPoAAACcAwAAAAA=&#10;">
                  <v:oval id="Oval 240" o:spid="_x0000_s1183" style="position:absolute;left:8491;top:6618;width:262;height: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U+exAAA&#10;ANwAAAAPAAAAZHJzL2Rvd25yZXYueG1sRI9Pa8JAFMTvQr/D8gq96UaDf4iuIpWCHnowtvdH9pkE&#10;s29D9jWm374rFDwOM/MbZrMbXKN66kLt2cB0koAiLrytuTTwdfkYr0AFQbbYeCYDvxRgt30ZbTCz&#10;/s5n6nMpVYRwyNBAJdJmWoeiIodh4lvi6F1951Ci7EptO7xHuGv0LEkW2mHNcaHClt4rKm75jzNw&#10;KPf5otepzNPr4Sjz2/fnKZ0a8/Y67NeghAZ5hv/bR2sgXc7gcSYeAb3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1PnsQAAADcAAAADwAAAAAAAAAAAAAAAACXAgAAZHJzL2Rv&#10;d25yZXYueG1sUEsFBgAAAAAEAAQA9QAAAIgDAAAAAA==&#10;"/>
                  <v:oval id="Oval 241" o:spid="_x0000_s1184" style="position:absolute;left:8543;top:6670;width:158;height:1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eoFxAAA&#10;ANwAAAAPAAAAZHJzL2Rvd25yZXYueG1sRI9Ba8JAFITvhf6H5Qne6sYuaomuIhXBHnpotPdH9pkE&#10;s29D9jWm/75bKPQ4zMw3zGY3+lYN1McmsIX5LANFXAbXcGXhcj4+vYCKguywDUwWvinCbvv4sMHc&#10;hTt/0FBIpRKEY44WapEu1zqWNXmMs9ARJ+8aeo+SZF9p1+M9wX2rn7NsqT02nBZq7Oi1pvJWfHkL&#10;h2pfLAdtZGGuh5Msbp/vb2Zu7XQy7teghEb5D/+1T86CWRn4PZOOgN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HqBcQAAADcAAAADwAAAAAAAAAAAAAAAACXAgAAZHJzL2Rv&#10;d25yZXYueG1sUEsFBgAAAAAEAAQA9QAAAIgDAAAAAA==&#10;"/>
                </v:group>
                <v:group id="Group 242" o:spid="_x0000_s1185" style="position:absolute;left:8850;top:9760;width:331;height:330" coordorigin="7452,6546"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PYHDxQAAANwAAAAPAAAAZHJzL2Rvd25yZXYueG1sRI9Ba8JAFITvBf/D8gRv&#10;uolaLdFVRFQ8SKFaKL09ss8kmH0bsmsS/71bEHocZuYbZrnuTCkaql1hWUE8ikAQp1YXnCn4vuyH&#10;HyCcR9ZYWiYFD3KwXvXelpho2/IXNWefiQBhl6CC3PsqkdKlORl0I1sRB+9qa4M+yDqTusY2wE0p&#10;x1E0kwYLDgs5VrTNKb2d70bBocV2M4l3zel23T5+L++fP6eYlBr0u80ChKfO/4df7aNWMJlP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T2Bw8UAAADcAAAA&#10;DwAAAAAAAAAAAAAAAACpAgAAZHJzL2Rvd25yZXYueG1sUEsFBgAAAAAEAAQA+gAAAJsDAAAAAA==&#10;">
                  <v:oval id="Oval 243" o:spid="_x0000_s1186" style="position:absolute;left:7452;top:6546;width:262;height: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NfqxAAA&#10;ANwAAAAPAAAAZHJzL2Rvd25yZXYueG1sRI9Ba8JAFITvhf6H5RW81Y0NUUldRSqCPfTQqPdH9pkE&#10;s29D9jXGf+8WCj0OM/MNs9qMrlUD9aHxbGA2TUARl942XBk4HfevS1BBkC22nsnAnQJs1s9PK8yt&#10;v/E3DYVUKkI45GigFulyrUNZk8Mw9R1x9C6+dyhR9pW2Pd4i3LX6LUnm2mHDcaHGjj5qKq/FjzOw&#10;q7bFfNCpZOlld5Dsev76TGfGTF7G7TsooVH+w3/tgzWQLjL4PROPgF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BTX6sQAAADcAAAADwAAAAAAAAAAAAAAAACXAgAAZHJzL2Rv&#10;d25yZXYueG1sUEsFBgAAAAAEAAQA9QAAAIgDAAAAAA==&#10;"/>
                  <v:oval id="Oval 244" o:spid="_x0000_s1187" style="position:absolute;left:7502;top:6599;width:159;height:1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xkmdxAAA&#10;ANwAAAAPAAAAZHJzL2Rvd25yZXYueG1sRI9Ba8JAFITvBf/D8oTemo0NpiW6iigFe+jB2N4f2WcS&#10;zL4N2deY/vtuoeBxmJlvmPV2cp0aaQitZwOLJAVFXHnbcm3g8/z29AoqCLLFzjMZ+KEA283sYY2F&#10;9Tc+0VhKrSKEQ4EGGpG+0DpUDTkMie+Jo3fxg0OJcqi1HfAW4a7Tz2maa4ctx4UGe9o3VF3Lb2fg&#10;UO/KfNSZLLPL4SjL69fHe7Yw5nE+7VaghCa5h//bR2sge8nh70w8An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MZJncQAAADcAAAADwAAAAAAAAAAAAAAAACXAgAAZHJzL2Rv&#10;d25yZXYueG1sUEsFBgAAAAAEAAQA9QAAAIgDAAAAAA==&#10;"/>
                </v:group>
                <v:shape id="Freeform 245" o:spid="_x0000_s1188" style="position:absolute;left:8879;top:9571;width:1241;height:359;visibility:visible;mso-wrap-style:square;v-text-anchor:top" coordsize="1241,3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K4/1xgAA&#10;ANwAAAAPAAAAZHJzL2Rvd25yZXYueG1sRI9Ba8JAFITvgv9heYIX0U2tGImuYi2CFEFM20Nvz+wz&#10;CWbfhuxW03/fFQSPw8x8wyxWranElRpXWlbwMopAEGdWl5wr+PrcDmcgnEfWWFkmBX/kYLXsdhaY&#10;aHvjI11Tn4sAYZeggsL7OpHSZQUZdCNbEwfvbBuDPsgml7rBW4CbSo6jaCoNlhwWCqxpU1B2SX+N&#10;gkn8bsbO7g4/p/3b7GOwrU5Z9K1Uv9eu5yA8tf4ZfrR3WsFrHMP9TDgCcvk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K4/1xgAAANwAAAAPAAAAAAAAAAAAAAAAAJcCAABkcnMv&#10;ZG93bnJldi54bWxQSwUGAAAAAAQABAD1AAAAigMAAAAA&#10;" path="m330,0l180,,,150,,359,1241,359,1241,189,669,187,661,127,301,112,330,0xe" fillcolor="#fc9">
                  <v:fill opacity="46003f"/>
                  <v:path arrowok="t" o:connecttype="custom" o:connectlocs="330,0;180,0;0,150;0,359;1241,359;1241,189;669,187;661,127;301,112;330,0" o:connectangles="0,0,0,0,0,0,0,0,0,0"/>
                </v:shape>
                <v:polyline id="Freeform 246" o:spid="_x0000_s1189" style="position:absolute;visibility:visible;mso-wrap-style:square;v-text-anchor:top" points="9661,9520,9683,9495,9921,9450,9955,9160,10006,9159,10029,9405,9998,9525,9668,9525" coordsize="368,3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nyUwwQAA&#10;ANwAAAAPAAAAZHJzL2Rvd25yZXYueG1sRE/Pa8IwFL4P9j+EN/Cm6SZzWo0yBYeCl1VRvD2at6bY&#10;vJQm2vrfm4Ow48f3e7bobCVu1PjSsYL3QQKCOHe65ELBYb/uj0H4gKyxckwK7uRhMX99mWGqXcu/&#10;dMtCIWII+xQVmBDqVEqfG7LoB64mjtyfayyGCJtC6gbbGG4r+ZEkI2mx5NhgsKaVofySXa2CneXl&#10;5W7o3BK6bXae/BxOn0elem/d9xREoC78i5/ujVYw/Ipr45l4BOT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J8lMMEAAADcAAAADwAAAAAAAAAAAAAAAACXAgAAZHJzL2Rvd25y&#10;ZXYueG1sUEsFBgAAAAAEAAQA9QAAAIUDAAAAAA==&#10;" filled="f">
                  <v:path arrowok="t" o:connecttype="custom" o:connectlocs="0,361;22,336;260,291;294,1;345,0;368,246;337,366;7,366" o:connectangles="0,0,0,0,0,0,0,0"/>
                </v:polyline>
                <v:polyline id="Freeform 247" o:spid="_x0000_s1190" style="position:absolute;visibility:visible;mso-wrap-style:square;v-text-anchor:top" points="9405,8663,9450,8528,10190,8526,10190,9545,9690,9545,9690,9685,9143,9690" coordsize="1047,11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UsyexgAA&#10;ANwAAAAPAAAAZHJzL2Rvd25yZXYueG1sRI9BawIxFITvhf6H8IReimZroepqlNJSqNWLqxdvj+S5&#10;Wdy8rJu4bv99Uyj0OMzMN8xi1btadNSGyrOCp1EGglh7U3Gp4LD/GE5BhIhssPZMCr4pwGp5f7fA&#10;3Pgb76grYikShEOOCmyMTS5l0JYchpFviJN38q3DmGRbStPiLcFdLcdZ9iIdVpwWLDb0Zkmfi6tT&#10;0Ey37+uD1V/HzUxf1pfxY4HdVamHQf86BxGpj//hv/anUfA8mcHvmXQE5PI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8UsyexgAAANwAAAAPAAAAAAAAAAAAAAAAAJcCAABkcnMv&#10;ZG93bnJldi54bWxQSwUGAAAAAAQABAD1AAAAigMAAAAA&#10;" filled="f" strokecolor="#333" strokeweight="3pt">
                  <v:path arrowok="t" o:connecttype="custom" o:connectlocs="262,137;307,2;1047,0;1047,1019;547,1019;547,1159;0,1164" o:connectangles="0,0,0,0,0,0,0"/>
                </v:polyline>
                <v:line id="Line 248" o:spid="_x0000_s1191" style="position:absolute;flip:x;visibility:visible;mso-wrap-style:square" from="9158,8648" to="9390,96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8rsGsMAAADcAAAADwAAAGRycy9kb3ducmV2LnhtbERPz2vCMBS+D/wfwht4kZk6ZXSdUUQY&#10;ePCiG5Xd3pq3prR5qUnU7r9fDsKOH9/v5XqwnbiSD41jBbNpBoK4crrhWsHnx/tTDiJEZI2dY1Lw&#10;SwHWq9HDEgvtbnyg6zHWIoVwKFCBibEvpAyVIYth6nrixP04bzEm6GupPd5SuO3kc5a9SIsNpwaD&#10;PW0NVe3xYhXIfD85+833oi3b0+nVlFXZf+2VGj8OmzcQkYb4L767d1rBPE/z05l0BOTq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K7BrDAAAA3AAAAA8AAAAAAAAAAAAA&#10;AAAAoQIAAGRycy9kb3ducmV2LnhtbFBLBQYAAAAABAAEAPkAAACRAwAAAAA=&#10;"/>
                <v:shape id="Freeform 249" o:spid="_x0000_s1192" style="position:absolute;left:9150;top:9330;width:338;height:360;visibility:visible;mso-wrap-style:square;v-text-anchor:top" coordsize="338,3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q99nwwAA&#10;ANwAAAAPAAAAZHJzL2Rvd25yZXYueG1sRI/RasJAFETfC/7DcgXf6iYKRaOrSCRQ8lbrB1yz1ySa&#10;vRt2tzH+vVso9HGYmTPMdj+aTgzkfGtZQTpPQBBXVrdcKzh/F+8rED4ga+wsk4InedjvJm9bzLR9&#10;8BcNp1CLCGGfoYImhD6T0lcNGfRz2xNH72qdwRClq6V2+Ihw08lFknxIgy3HhQZ7yhuq7qcfo4D8&#10;bSh6W67z8lheFvdDkbs2VWo2HQ8bEIHG8B/+a39qBctVCr9n4hGQu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q99nwwAAANwAAAAPAAAAAAAAAAAAAAAAAJcCAABkcnMvZG93&#10;bnJldi54bWxQSwUGAAAAAAQABAD1AAAAhwMAAAAA&#10;" path="m83,0l188,,338,150,240,345,,360,83,0xe" fillcolor="#fc9" strokecolor="#333" strokeweight="1.5pt">
                  <v:path arrowok="t" o:connecttype="custom" o:connectlocs="83,0;188,0;338,150;240,345;0,360;83,0" o:connectangles="0,0,0,0,0,0"/>
                </v:shape>
                <v:line id="Line 250" o:spid="_x0000_s1193" style="position:absolute;flip:y;visibility:visible;mso-wrap-style:square" from="9413,9353" to="9458,94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FTX9scAAADcAAAADwAAAGRycy9kb3ducmV2LnhtbESPQWsCMRSE74X+h/CEXkrN1payrkYR&#10;odCDl6qseHtunptlNy9rkur23zeFQo/DzHzDzJeD7cSVfGgcK3geZyCIK6cbrhXsd+9POYgQkTV2&#10;jknBNwVYLu7v5lhod+NPum5jLRKEQ4EKTIx9IWWoDFkMY9cTJ+/svMWYpK+l9nhLcNvJSZa9SYsN&#10;pwWDPa0NVe32yyqQ+ebx4len17ZsD4epKauyP26UehgNqxmISEP8D/+1P7SCl3wCv2fSEZCL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QVNf2xwAAANwAAAAPAAAAAAAA&#10;AAAAAAAAAKECAABkcnMvZG93bnJldi54bWxQSwUGAAAAAAQABAD5AAAAlQMAAAAA&#10;"/>
                <v:line id="Line 251" o:spid="_x0000_s1194" style="position:absolute;visibility:visible;mso-wrap-style:square" from="9383,9263" to="9540,94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83wt8MAAADcAAAADwAAAGRycy9kb3ducmV2LnhtbESPT4vCMBTE78J+h/AW9iKabgUp1Sii&#10;LCx48g/o8dE822LyUpKo9dsbYWGPw8z8hpkve2vEnXxoHSv4HmcgiCunW64VHA8/owJEiMgajWNS&#10;8KQAy8XHYI6ldg/e0X0fa5EgHEpU0MTYlVKGqiGLYew64uRdnLcYk/S11B4fCW6NzLNsKi22nBYa&#10;7GjdUHXd36yCTT7d4jlfPW+V6f3J1FQch0Olvj771QxEpD7+h//av1rBpJjA+0w6AnLx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PN8LfDAAAA3AAAAA8AAAAAAAAAAAAA&#10;AAAAoQIAAGRycy9kb3ducmV2LnhtbFBLBQYAAAAABAAEAPkAAACRAwAAAAA=&#10;" strokecolor="#333" strokeweight="3pt"/>
                <v:rect id="Rectangle 252" o:spid="_x0000_s1195" style="position:absolute;left:2939;top:9105;width:225;height:675;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uht4xQAA&#10;ANwAAAAPAAAAZHJzL2Rvd25yZXYueG1sRI9BawIxFITvBf9DeEJvNauWsqxGaYuVgofiKkpvj83r&#10;Zmnysmyirv/eCIUeh5n5hpkve2fFmbrQeFYwHmUgiCuvG64V7HcfTzmIEJE1Ws+k4EoBlovBwxwL&#10;7S+8pXMZa5EgHApUYGJsCylDZchhGPmWOHk/vnMYk+xqqTu8JLizcpJlL9Jhw2nBYEvvhqrf8uQU&#10;2HG9W/eb77y0h6P/mpLBt9VWqcdh/zoDEamP/+G/9qdWMM2f4X4mHQG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S6G3jFAAAA3AAAAA8AAAAAAAAAAAAAAAAAlwIAAGRycy9k&#10;b3ducmV2LnhtbFBLBQYAAAAABAAEAPUAAACJAwAAAAA=&#10;" fillcolor="gray"/>
                <v:shape id="Freeform 253" o:spid="_x0000_s1196" style="position:absolute;left:3200;top:7546;width:889;height:950;flip:x;visibility:visible;mso-wrap-style:square;v-text-anchor:top" coordsize="889,9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UgXIxwAA&#10;ANwAAAAPAAAAZHJzL2Rvd25yZXYueG1sRI9BSwMxFITvgv8hPKGXYrNWrMvatIggeijSbnvp7TV5&#10;7i7dvCxJ3G77641Q8DjMzDfMfDnYVvTkQ+NYwcMkA0GsnWm4UrDbvt/nIEJENtg6JgVnCrBc3N7M&#10;sTDuxBvqy1iJBOFQoII6xq6QMuiaLIaJ64iT9+28xZikr6TxeEpw28ppls2kxYbTQo0dvdWkj+WP&#10;VVA+j9d86C+7/GvvV/pDX/L2uFVqdDe8voCINMT/8LX9aRQ85k/wdyYdAbn4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jVIFyMcAAADcAAAADwAAAAAAAAAAAAAAAACXAgAAZHJz&#10;L2Rvd25yZXYueG1sUEsFBgAAAAAEAAQA9QAAAIsDAAAAAA==&#10;" path="m789,830l789,,889,,889,950,10,899,,850,699,850,789,830xe" fillcolor="gray">
                  <v:path arrowok="t" o:connecttype="custom" o:connectlocs="789,830;789,0;889,0;889,950;10,899;0,850;699,850;789,830" o:connectangles="0,0,0,0,0,0,0,0"/>
                </v:shape>
                <v:rect id="Rectangle 254" o:spid="_x0000_s1197" style="position:absolute;left:3106;top:6540;width:73;height:3270;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JCCUxQAA&#10;ANwAAAAPAAAAZHJzL2Rvd25yZXYueG1sRI9BawIxFITvQv9DeAVvmlVBlq1RWtEieCjuloq3x+Z1&#10;szR5WTaprv++KRR6HGbmG2a1GZwVV+pD61nBbJqBIK69brlR8F7tJzmIEJE1Ws+k4E4BNuuH0QoL&#10;7W98omsZG5EgHApUYGLsCilDbchhmPqOOHmfvncYk+wbqXu8Jbizcp5lS+mw5bRgsKOtofqr/HYK&#10;7KypXofjJS/tx9m/Lcjgy+6k1PhxeH4CEWmI/+G/9kErWORL+D2TjoB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skIJTFAAAA3AAAAA8AAAAAAAAAAAAAAAAAlwIAAGRycy9k&#10;b3ducmV2LnhtbFBLBQYAAAAABAAEAPUAAACJAwAAAAA=&#10;" fillcolor="gray"/>
                <v:shape id="Freeform 255" o:spid="_x0000_s1198" style="position:absolute;left:1808;top:9560;width:721;height:200;flip:x;visibility:visible;mso-wrap-style:square;v-text-anchor:top" coordsize="721,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5ERexgAA&#10;ANwAAAAPAAAAZHJzL2Rvd25yZXYueG1sRI9Ba8JAFITvQv/D8gq91Y1VVFJXqZGKl1Kqlvb4yD6z&#10;wezbkF2T+O+7QsHjMDPfMItVbyvRUuNLxwpGwwQEce50yYWC4+H9eQ7CB2SNlWNScCUPq+XDYIGp&#10;dh1/UbsPhYgQ9ikqMCHUqZQ+N2TRD11NHL2TayyGKJtC6ga7CLeVfEmSqbRYclwwWFNmKD/vL1ZB&#10;vjFb/zOpz8ePbL2+ZP1u8v35q9TTY//2CiJQH+7h//ZOKxjPZ3A7E4+AXP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15ERexgAAANwAAAAPAAAAAAAAAAAAAAAAAJcCAABkcnMv&#10;ZG93bnJldi54bWxQSwUGAAAAAAQABAD1AAAAigMAAAAA&#10;" path="m0,140l0,200,721,200,641,,138,3,160,138,,140xe" fillcolor="#fc9">
                  <v:path arrowok="t" o:connecttype="custom" o:connectlocs="0,140;0,200;721,200;641,0;138,3;160,138;0,140" o:connectangles="0,0,0,0,0,0,0"/>
                </v:shape>
                <v:group id="Group 256" o:spid="_x0000_s1199" style="position:absolute;left:1739;top:9760;width:330;height:330;flip:x" coordorigin="8491,6618"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mAwnZwQAAANwAAAAPAAAA&#10;AAAAAAAAAAAAAKkCAABkcnMvZG93bnJldi54bWxQSwUGAAAAAAQABAD6AAAAlwMAAAAA&#10;">
                  <v:oval id="Oval 257" o:spid="_x0000_s1200" style="position:absolute;left:8491;top:6618;width:262;height: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jK3IxQAA&#10;ANwAAAAPAAAAZHJzL2Rvd25yZXYueG1sRI9Pa8JAFMTvhX6H5Qm91Y0Nio1ZRSoFPfRg2t4f2Zc/&#10;mH0bsq8x/fZdoeBxmJnfMPlucp0aaQitZwOLeQKKuPS25drA1+f78xpUEGSLnWcy8EsBdtvHhxwz&#10;6698prGQWkUIhwwNNCJ9pnUoG3IY5r4njl7lB4cS5VBrO+A1wl2nX5JkpR22HBca7OmtofJS/DgD&#10;h3pfrEadyjKtDkdZXr4/TunCmKfZtN+AEprkHv5vH62BdP0KtzPxCOjt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MrcjFAAAA3AAAAA8AAAAAAAAAAAAAAAAAlwIAAGRycy9k&#10;b3ducmV2LnhtbFBLBQYAAAAABAAEAPUAAACJAwAAAAA=&#10;"/>
                  <v:oval id="Oval 258" o:spid="_x0000_s1201" style="position:absolute;left:8543;top:6670;width:158;height:1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5KIwQAA&#10;ANwAAAAPAAAAZHJzL2Rvd25yZXYueG1sRE9Na8JAEL0X/A/LCN7qRoPSpq4iimAPPTTV+5Adk2B2&#10;NmTHGP999yB4fLzv1WZwjeqpC7VnA7NpAoq48Lbm0sDp7/D+ASoIssXGMxl4UIDNevS2wsz6O/9S&#10;n0upYgiHDA1UIm2mdSgqchimviWO3MV3DiXCrtS2w3sMd42eJ8lSO6w5NlTY0q6i4prfnIF9uc2X&#10;vU5lkV72R1lczz/f6cyYyXjYfoESGuQlfrqP1kD6GefHM/EI6P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G+SiMEAAADcAAAADwAAAAAAAAAAAAAAAACXAgAAZHJzL2Rvd25y&#10;ZXYueG1sUEsFBgAAAAAEAAQA9QAAAIUDAAAAAA==&#10;"/>
                </v:group>
                <v:group id="Group 259" o:spid="_x0000_s1202" style="position:absolute;left:2908;top:9760;width:331;height:330;flip:x" coordorigin="7452,6546"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y4DaZxAAAANwAAAAP&#10;AAAAAAAAAAAAAAAAAKkCAABkcnMvZG93bnJldi54bWxQSwUGAAAAAAQABAD6AAAAmgMAAAAA&#10;">
                  <v:oval id="Oval 260" o:spid="_x0000_s1203" style="position:absolute;left:7452;top:6546;width:262;height: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alkxAAA&#10;ANwAAAAPAAAAZHJzL2Rvd25yZXYueG1sRI9Ba8JAFITvQv/D8gq96UaDotFVpFLQQw/G9v7IPpNg&#10;9m3Ivsb033eFgsdhZr5hNrvBNaqnLtSeDUwnCSjiwtuaSwNfl4/xElQQZIuNZzLwSwF225fRBjPr&#10;73ymPpdSRQiHDA1UIm2mdSgqchgmviWO3tV3DiXKrtS2w3uEu0bPkmShHdYcFyps6b2i4pb/OAOH&#10;cp8vep3KPL0ejjK/fX+e0qkxb6/Dfg1KaJBn+L99tAbS1QweZ+IR0N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GpZMQAAADcAAAADwAAAAAAAAAAAAAAAACXAgAAZHJzL2Rv&#10;d25yZXYueG1sUEsFBgAAAAAEAAQA9QAAAIgDAAAAAA==&#10;"/>
                  <v:oval id="Oval 261" o:spid="_x0000_s1204" style="position:absolute;left:7502;top:6599;width:159;height:1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vQz/xAAA&#10;ANwAAAAPAAAAZHJzL2Rvd25yZXYueG1sRI9Ba8JAFITvhf6H5Qne6sYuio2uIhXBHnpotPdH9pkE&#10;s29D9jWm/75bKPQ4zMw3zGY3+lYN1McmsIX5LANFXAbXcGXhcj4+rUBFQXbYBiYL3xRht3182GDu&#10;wp0/aCikUgnCMUcLtUiXax3LmjzGWeiIk3cNvUdJsq+06/Ge4L7Vz1m21B4bTgs1dvRaU3krvryF&#10;Q7UvloM2sjDXw0kWt8/3NzO3djoZ92tQQqP8h//aJ2fBvBj4PZOOgN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0M/8QAAADcAAAADwAAAAAAAAAAAAAAAACXAgAAZHJzL2Rv&#10;d25yZXYueG1sUEsFBgAAAAAEAAQA9QAAAIgDAAAAAA==&#10;"/>
                </v:group>
                <v:shape id="Freeform 262" o:spid="_x0000_s1205" style="position:absolute;left:1969;top:9571;width:1241;height:359;flip:x;visibility:visible;mso-wrap-style:square;v-text-anchor:top" coordsize="1241,3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IWQxQAA&#10;ANwAAAAPAAAAZHJzL2Rvd25yZXYueG1sRI9Ba8JAFITvBf/D8oReim5so5joKlKolN7UHDw+ss8k&#10;mH0bd9eY/vtuodDjMDPfMOvtYFrRk/ONZQWzaQKCuLS64UpBcfqYLEH4gKyxtUwKvsnDdjN6WmOu&#10;7YMP1B9DJSKEfY4K6hC6XEpf1mTQT21HHL2LdQZDlK6S2uEjwk0rX5NkIQ02HBdq7Oi9pvJ6vBsF&#10;5/n+9tVnWZO6kBala4v96aVQ6nk87FYgAg3hP/zX/tQK3rIUfs/EIy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4hZDFAAAA3AAAAA8AAAAAAAAAAAAAAAAAlwIAAGRycy9k&#10;b3ducmV2LnhtbFBLBQYAAAAABAAEAPUAAACJAwAAAAA=&#10;" path="m330,0l180,,,150,,359,1241,359,1241,189,669,187,661,127,301,112,330,0xe" fillcolor="#fc9">
                  <v:fill opacity="46003f"/>
                  <v:path arrowok="t" o:connecttype="custom" o:connectlocs="330,0;180,0;0,150;0,359;1241,359;1241,189;669,187;661,127;301,112;330,0" o:connectangles="0,0,0,0,0,0,0,0,0,0"/>
                </v:shape>
                <v:polyline id="Freeform 263" o:spid="_x0000_s1206" style="position:absolute;flip:x;visibility:visible;mso-wrap-style:square;v-text-anchor:top" points="2060,9520,2082,9495,2320,9450,2354,9160,2405,9159,2428,9405,2397,9525,2067,9525" coordsize="368,3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v0j+xgAA&#10;ANwAAAAPAAAAZHJzL2Rvd25yZXYueG1sRI9Ba8JAFITvBf/D8oTemk0rlTR1FbFIqwXB1IPHR/aZ&#10;DWbfhuyqaX+9Kwg9DjPzDTOZ9bYRZ+p87VjBc5KCIC6drrlSsPtZPmUgfEDW2DgmBb/kYTYdPEww&#10;1+7CWzoXoRIRwj5HBSaENpfSl4Ys+sS1xNE7uM5iiLKrpO7wEuG2kS9pOpYWa44LBltaGCqPxckq&#10;KPTfKdt8r7IPfdyt95kzh899r9TjsJ+/gwjUh//wvf2lFYzeXuF2Jh4BOb0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0v0j+xgAAANwAAAAPAAAAAAAAAAAAAAAAAJcCAABkcnMv&#10;ZG93bnJldi54bWxQSwUGAAAAAAQABAD1AAAAigMAAAAA&#10;" filled="f">
                  <v:path arrowok="t" o:connecttype="custom" o:connectlocs="0,361;22,336;260,291;294,1;345,0;368,246;337,366;7,366" o:connectangles="0,0,0,0,0,0,0,0"/>
                </v:polyline>
                <v:polyline id="Freeform 264" o:spid="_x0000_s1207" style="position:absolute;flip:x;visibility:visible;mso-wrap-style:square;v-text-anchor:top" points="2161,8663,2206,8528,2946,8526,2946,9545,2446,9545,2446,9685,1899,9690" coordsize="1047,11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MN3vxQAA&#10;ANwAAAAPAAAAZHJzL2Rvd25yZXYueG1sRI9Bi8IwFITvgv8hPGFva6oLotUoKgjuYQ9WPXh7NM+2&#10;2LzUJtZ2f/1GWPA4zMw3zGLVmlI0VLvCsoLRMAJBnFpdcKbgdNx9TkE4j6yxtEwKOnKwWvZ7C4y1&#10;ffKBmsRnIkDYxagg976KpXRpTgbd0FbEwbva2qAPss6krvEZ4KaU4yiaSIMFh4UcK9rmlN6Sh1Fg&#10;v6t7t99cutH0/PO7ia5JYzlR6mPQrucgPLX+Hf5v77WCr9kEXmfCEZ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w3e/FAAAA3AAAAA8AAAAAAAAAAAAAAAAAlwIAAGRycy9k&#10;b3ducmV2LnhtbFBLBQYAAAAABAAEAPUAAACJAwAAAAA=&#10;" filled="f" strokecolor="#333" strokeweight="3pt">
                  <v:path arrowok="t" o:connecttype="custom" o:connectlocs="262,137;307,2;1047,0;1047,1019;547,1019;547,1159;0,1164" o:connectangles="0,0,0,0,0,0,0"/>
                </v:polyline>
                <v:line id="Line 265" o:spid="_x0000_s1208" style="position:absolute;visibility:visible;mso-wrap-style:square" from="2699,8648" to="2931,96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5jzMcAAADcAAAADwAAAGRycy9kb3ducmV2LnhtbESPQWvCQBSE74X+h+UVvNVNK6Q1uopY&#10;BO2hqBX0+Mw+k9Ts27C7TdJ/3y0UPA4z8w0znfemFi05X1lW8DRMQBDnVldcKDh8rh5fQfiArLG2&#10;TAp+yMN8dn83xUzbjnfU7kMhIoR9hgrKEJpMSp+XZNAPbUMcvYt1BkOUrpDaYRfhppbPSZJKgxXH&#10;hRIbWpaUX/ffRsHHaJu2i837uj9u0nP+tjufvjqn1OChX0xABOrDLfzfXmsFo/EL/J2JR0DOf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c3mPMxwAAANwAAAAPAAAAAAAA&#10;AAAAAAAAAKECAABkcnMvZG93bnJldi54bWxQSwUGAAAAAAQABAD5AAAAlQMAAAAA&#10;"/>
                <v:shape id="Freeform 266" o:spid="_x0000_s1209" style="position:absolute;left:2601;top:9330;width:338;height:360;flip:x;visibility:visible;mso-wrap-style:square;v-text-anchor:top" coordsize="338,3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1F1nwwAA&#10;ANwAAAAPAAAAZHJzL2Rvd25yZXYueG1sRE9NawIxEL0X/A9hhN5q1ipVt0YphdpCD+qq9DpNptnF&#10;zWTZpLr+e3MQPD7e93zZuVqcqA2VZwXDQQaCWHtTsVWw3308TUGEiGyw9kwKLhRgueg9zDE3/sxb&#10;OhXRihTCIUcFZYxNLmXQJTkMA98QJ+7Ptw5jgq2VpsVzCne1fM6yF+mw4tRQYkPvJelj8e8UWG03&#10;q8nnePVz8MVmPNJr/f27Vuqx3729gojUxbv45v4yCkaztDadSUdALq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1F1nwwAAANwAAAAPAAAAAAAAAAAAAAAAAJcCAABkcnMvZG93&#10;bnJldi54bWxQSwUGAAAAAAQABAD1AAAAhwMAAAAA&#10;" path="m83,0l188,,338,150,240,345,,360,83,0xe" fillcolor="#fc9" strokecolor="#333" strokeweight="1.5pt">
                  <v:path arrowok="t" o:connecttype="custom" o:connectlocs="83,0;188,0;338,150;240,345;0,360;83,0" o:connectangles="0,0,0,0,0,0"/>
                </v:shape>
                <v:line id="Line 267" o:spid="_x0000_s1210" style="position:absolute;flip:x y;visibility:visible;mso-wrap-style:square" from="2631,9353" to="2676,94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nr3MQAAADcAAAADwAAAGRycy9kb3ducmV2LnhtbESPT4vCMBTE74LfITzBy7Km/mHRahQR&#10;XDwpdle8PppnW2xeShNt109vhAWPw8z8hlmsWlOKO9WusKxgOIhAEKdWF5wp+P3Zfk5BOI+ssbRM&#10;Cv7IwWrZ7Sww1rbhI90Tn4kAYRejgtz7KpbSpTkZdANbEQfvYmuDPsg6k7rGJsBNKUdR9CUNFhwW&#10;cqxok1N6TW5GAfL+MZ42Q5rIbzq70f7wsT5dlOr32vUchKfWv8P/7Z1WMJ7N4HUmHAG5f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WevcxAAAANwAAAAPAAAAAAAAAAAA&#10;AAAAAKECAABkcnMvZG93bnJldi54bWxQSwUGAAAAAAQABAD5AAAAkgMAAAAA&#10;"/>
                <v:line id="Line 268" o:spid="_x0000_s1211" style="position:absolute;flip:x;visibility:visible;mso-wrap-style:square" from="2549,9263" to="2706,94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YxpsMAAADcAAAADwAAAGRycy9kb3ducmV2LnhtbERPy2oCMRTdF/yHcAtuSk1apJSpUaQP&#10;EbtRW7HLy+R2Mji5GZI4M/69WRS6PJz3bDG4RnQUYu1Zw8NEgSAuvam50vD99XH/DCImZIONZ9Jw&#10;oQiL+ehmhoXxPe+o26dK5BCOBWqwKbWFlLG05DBOfEucuV8fHKYMQyVNwD6Hu0Y+KvUkHdacGyy2&#10;9GqpPO3PTsPhvdrcHbpQfx6Pavn2Y/tVR1utx7fD8gVEoiH9i//ca6NhqvL8fCYfATm/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HGMabDAAAA3AAAAA8AAAAAAAAAAAAA&#10;AAAAoQIAAGRycy9kb3ducmV2LnhtbFBLBQYAAAAABAAEAPkAAACRAwAAAAA=&#10;" strokecolor="#333" strokeweight="3pt"/>
                <v:line id="Line 269" o:spid="_x0000_s1212" style="position:absolute;visibility:visible;mso-wrap-style:square" from="1605,10110" to="10365,101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IgwMMAAADcAAAADwAAAGRycy9kb3ducmV2LnhtbESPT4vCMBTE7wt+h/AEb2vqHxapRlFB&#10;8LAXuyIeH8mzLTYvJYna3U+/EQSPw8z8hlmsOtuIO/lQO1YwGmYgiLUzNZcKjj+7zxmIEJENNo5J&#10;wS8FWC17HwvMjXvwge5FLEWCcMhRQRVjm0sZdEUWw9C1xMm7OG8xJulLaTw+Etw2cpxlX9JizWmh&#10;wpa2FelrcbMKir2+uL+Jv57Om2+td+gPWHulBv1uPQcRqYvv8Ku9Nwqm2QieZ9IRkM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uiIMDDAAAA3AAAAA8AAAAAAAAAAAAA&#10;AAAAoQIAAGRycy9kb3ducmV2LnhtbFBLBQYAAAAABAAEAPkAAACRAwAAAAA=&#10;" strokeweight="3pt"/>
                <v:shape id="Text Box 270" o:spid="_x0000_s1213" type="#_x0000_t202" style="position:absolute;left:1514;top:7324;width:1703;height:7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Jz2xQAA&#10;ANwAAAAPAAAAZHJzL2Rvd25yZXYueG1sRI/RaoNAFETfC/2H5QbyUupamxYxrhIKIQntS5N+wMW9&#10;UYl7V9ytmr/vBgJ9HGbmDJOXs+nESINrLSt4iWIQxJXVLdcKfk7b5xSE88gaO8uk4EoOyuLxIcdM&#10;24m/aTz6WgQIuwwVNN73mZSuasigi2xPHLyzHQz6IIda6gGnADedTOL4XRpsOSw02NNHQ9Xl+GsU&#10;HD53mPo3/VSlX9v99LpZXU8Hq9RyMW/WIDzN/j98b++1glWcwO1MOAKy+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VQnPbFAAAA3AAAAA8AAAAAAAAAAAAAAAAAlwIAAGRycy9k&#10;b3ducmV2LnhtbFBLBQYAAAAABAAEAPUAAACJAwAAAAA=&#10;" filled="f" fillcolor="#ff9" strokecolor="#f60">
                  <v:textbox style="mso-fit-shape-to-text:t">
                    <w:txbxContent>
                      <w:p w14:paraId="1BA8ECD0" w14:textId="77777777" w:rsidR="00524320" w:rsidRPr="00E235DD" w:rsidRDefault="00524320" w:rsidP="00524320">
                        <w:pPr>
                          <w:jc w:val="center"/>
                          <w:rPr>
                            <w:szCs w:val="22"/>
                          </w:rPr>
                        </w:pPr>
                        <w:r w:rsidRPr="00E235DD">
                          <w:rPr>
                            <w:szCs w:val="22"/>
                          </w:rPr>
                          <w:t>Aire de chargement</w:t>
                        </w:r>
                      </w:p>
                    </w:txbxContent>
                  </v:textbox>
                </v:shape>
                <v:shape id="Text Box 271" o:spid="_x0000_s1214" type="#_x0000_t202" style="position:absolute;left:9004;top:7114;width:1773;height:7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HDltwwAA&#10;ANwAAAAPAAAAZHJzL2Rvd25yZXYueG1sRI/disIwFITvBd8hHMEb0dRfSjWKLIiK3vjzAIfm2Bab&#10;k9JkbX17s7Dg5TAz3zCrTWtK8aLaFZYVjEcRCOLU6oIzBffbbhiDcB5ZY2mZFLzJwWbd7aww0bbh&#10;C72uPhMBwi5BBbn3VSKlS3My6Ea2Ig7ew9YGfZB1JnWNTYCbUk6iaCENFhwWcqzoJ6f0ef01Co6n&#10;PcZ+rgdpfN4dmul29r4drVL9XrtdgvDU+m/4v33QCmbRFP7OhCMg1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HDltwwAAANwAAAAPAAAAAAAAAAAAAAAAAJcCAABkcnMvZG93&#10;bnJldi54bWxQSwUGAAAAAAQABAD1AAAAhwMAAAAA&#10;" filled="f" fillcolor="#ff9" strokecolor="#f60">
                  <v:textbox style="mso-fit-shape-to-text:t">
                    <w:txbxContent>
                      <w:p w14:paraId="3A91B44A" w14:textId="77777777" w:rsidR="00524320" w:rsidRPr="00E235DD" w:rsidRDefault="00524320" w:rsidP="00524320">
                        <w:pPr>
                          <w:jc w:val="center"/>
                          <w:rPr>
                            <w:szCs w:val="22"/>
                          </w:rPr>
                        </w:pPr>
                        <w:r w:rsidRPr="00E235DD">
                          <w:rPr>
                            <w:szCs w:val="22"/>
                          </w:rPr>
                          <w:t>Aire de déchargement</w:t>
                        </w:r>
                      </w:p>
                    </w:txbxContent>
                  </v:textbox>
                </v:shape>
                <v:shape id="Text Box 272" o:spid="_x0000_s1215" type="#_x0000_t202" style="position:absolute;left:3232;top:10220;width:5262;height:6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v/LKwgAA&#10;ANwAAAAPAAAAZHJzL2Rvd25yZXYueG1sRI/NisIwFIX3gu8QruBOU0VFOkYZBEHEhTqzcHlp7jSd&#10;Nje1iVrf3giCy8P5+TiLVWsrcaPGF44VjIYJCOLM6YJzBb8/m8EchA/IGivHpOBBHlbLbmeBqXZ3&#10;PtLtFHIRR9inqMCEUKdS+syQRT90NXH0/lxjMUTZ5FI3eI/jtpLjJJlJiwVHgsGa1oay8nS1EbL3&#10;2fXoLv+jfSnPppzh9GB2SvV77fcXiEBt+ITf7a1WMEkm8DoTj4BcP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8srCAAAA3AAAAA8AAAAAAAAAAAAAAAAAlwIAAGRycy9kb3du&#10;cmV2LnhtbFBLBQYAAAAABAAEAPUAAACGAwAAAAA=&#10;" stroked="f">
                  <v:textbox style="mso-fit-shape-to-text:t">
                    <w:txbxContent>
                      <w:p w14:paraId="5AC50EE1" w14:textId="77777777" w:rsidR="00524320" w:rsidRPr="00DC46EA" w:rsidRDefault="00524320" w:rsidP="00524320">
                        <w:pPr>
                          <w:jc w:val="center"/>
                          <w:outlineLvl w:val="0"/>
                          <w:rPr>
                            <w:rFonts w:asciiTheme="minorHAnsi" w:hAnsiTheme="minorHAnsi"/>
                            <w:szCs w:val="22"/>
                          </w:rPr>
                        </w:pPr>
                        <w:r w:rsidRPr="00DC46EA">
                          <w:rPr>
                            <w:rFonts w:asciiTheme="minorHAnsi" w:hAnsiTheme="minorHAnsi"/>
                            <w:b/>
                            <w:bCs/>
                            <w:szCs w:val="22"/>
                            <w:u w:val="single"/>
                          </w:rPr>
                          <w:t>Figure 2</w:t>
                        </w:r>
                        <w:r w:rsidRPr="00DC46EA">
                          <w:rPr>
                            <w:rFonts w:asciiTheme="minorHAnsi" w:hAnsiTheme="minorHAnsi"/>
                            <w:szCs w:val="22"/>
                          </w:rPr>
                          <w:t> : principe de stockage à déplacement gravitaire</w:t>
                        </w:r>
                      </w:p>
                    </w:txbxContent>
                  </v:textbox>
                </v:shape>
                <v:oval id="Oval 273" o:spid="_x0000_s1216" style="position:absolute;left:7054;top:9648;width:720;height: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TnDawgAA&#10;ANwAAAAPAAAAZHJzL2Rvd25yZXYueG1sRI9Bi8IwFITvgv8hPMGbJisq0jXKIipS2INWPD+at22x&#10;ealN1PrvzcLCHoeZ+YZZrjtbiwe1vnKs4WOsQBDnzlRcaDhnu9EChA/IBmvHpOFFHtarfm+JiXFP&#10;PtLjFAoRIewT1FCG0CRS+rwki37sGuLo/bjWYoiyLaRp8RnhtpYTpebSYsVxocSGNiXl19PdalBN&#10;mn2nljzyJUuL600d5H6r9XDQfX2CCNSF//Bf+2A0TNUMfs/EIy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OcNrCAAAA3AAAAA8AAAAAAAAAAAAAAAAAlwIAAGRycy9kb3du&#10;cmV2LnhtbFBLBQYAAAAABAAEAPUAAACGAwAAAAA=&#10;" filled="f" strokeweight="2.25pt"/>
                <v:group id="Group 274" o:spid="_x0000_s1217" style="position:absolute;left:4531;top:6944;width:754;height:849" coordorigin="686,9231" coordsize="754,8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g8EN8UAAADcAAAA&#10;DwAAAAAAAAAAAAAAAACpAgAAZHJzL2Rvd25yZXYueG1sUEsFBgAAAAAEAAQA+gAAAJsDAAAAAA==&#10;">
                  <v:shape id="Text Box 275" o:spid="_x0000_s1218" type="#_x0000_t202" style="position:absolute;left:703;top:9248;width:737;height: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1yQQxAAA&#10;ANwAAAAPAAAAZHJzL2Rvd25yZXYueG1sRI9Ba8JAFITvBf/D8gRvuqvYVtNsRJRCTy2mKnh7ZJ9J&#10;aPZtyG5N+u+7BaHHYWa+YdLNYBtxo87XjjXMZwoEceFMzaWG4+frdAXCB2SDjWPS8EMeNtnoIcXE&#10;uJ4PdMtDKSKEfYIaqhDaREpfVGTRz1xLHL2r6yyGKLtSmg77CLeNXCj1JC3WHBcqbGlXUfGVf1sN&#10;p/fr5bxUH+XePra9G5Rku5ZaT8bD9gVEoCH8h+/tN6Nhq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tckEMQAAADcAAAADwAAAAAAAAAAAAAAAACXAgAAZHJzL2Rv&#10;d25yZXYueG1sUEsFBgAAAAAEAAQA9QAAAIgDAAAAAA==&#10;" filled="f" stroked="f">
                    <v:textbox>
                      <w:txbxContent>
                        <w:p w14:paraId="16908238" w14:textId="77777777" w:rsidR="00524320" w:rsidRPr="00F45408" w:rsidRDefault="00524320" w:rsidP="00524320">
                          <w:pPr>
                            <w:rPr>
                              <w:rFonts w:asciiTheme="minorHAnsi" w:hAnsiTheme="minorHAnsi"/>
                            </w:rPr>
                          </w:pPr>
                          <w:r>
                            <w:rPr>
                              <w:rFonts w:asciiTheme="minorHAnsi" w:hAnsiTheme="minorHAnsi"/>
                            </w:rPr>
                            <w:t>1</w:t>
                          </w:r>
                        </w:p>
                      </w:txbxContent>
                    </v:textbox>
                  </v:shape>
                  <v:oval id="Oval 276" o:spid="_x0000_s1219" style="position:absolute;left:686;top:9231;width:447;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beCtwAAA&#10;ANwAAAAPAAAAZHJzL2Rvd25yZXYueG1sRE/NisIwEL4v+A5hhL0smiqySDWKCIIHYV31AcZmTKvN&#10;pCbR1rc3h4U9fnz/82Vna/EkHyrHCkbDDARx4XTFRsHpuBlMQYSIrLF2TApeFGC56H3MMdeu5V96&#10;HqIRKYRDjgrKGJtcylCUZDEMXUOcuIvzFmOC3kjtsU3htpbjLPuWFitODSU2tC6puB0eVsH5fHKd&#10;vPuf/Ze5eZxc28bs9kp99rvVDESkLv6L/9xbrWCSpbXpTDoCc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HbeCtwAAAANwAAAAPAAAAAAAAAAAAAAAAAJcCAABkcnMvZG93bnJl&#10;di54bWxQSwUGAAAAAAQABAD1AAAAhAMAAAAA&#10;" filled="f"/>
                </v:group>
                <v:group id="Group 277" o:spid="_x0000_s1220" style="position:absolute;left:5269;top:6992;width:754;height:849" coordorigin="686,9231" coordsize="754,8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kJBFxgAAANwAAAAPAAAAZHJzL2Rvd25yZXYueG1sRI9ba8JAFITfC/6H5Qh9&#10;q5vYVjRmFRFb+iCCFxDfDtmTC2bPhuw2if++Wyj0cZiZb5h0PZhadNS6yrKCeBKBIM6srrhQcDl/&#10;vMxBOI+ssbZMCh7kYL0aPaWYaNvzkbqTL0SAsEtQQel9k0jpspIMuoltiIOX29agD7ItpG6xD3BT&#10;y2kUzaTBisNCiQ1tS8rup2+j4LPHfvMa77r9Pd8+buf3w3Ufk1LP42GzBOFp8P/hv/aXVvAWLe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eQkEXGAAAA3AAA&#10;AA8AAAAAAAAAAAAAAAAAqQIAAGRycy9kb3ducmV2LnhtbFBLBQYAAAAABAAEAPoAAACcAwAAAAA=&#10;">
                  <v:shape id="Text Box 278" o:spid="_x0000_s1221" type="#_x0000_t202" style="position:absolute;left:703;top:9248;width:737;height: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5yq5wAAA&#10;ANwAAAAPAAAAZHJzL2Rvd25yZXYueG1sRE9Ni8IwEL0L/ocwgjdNFBW3GkVchD0p1t0Fb0MztsVm&#10;Upqs7f57cxA8Pt73etvZSjyo8aVjDZOxAkGcOVNyruH7chgtQfiAbLByTBr+ycN20++tMTGu5TM9&#10;0pCLGMI+QQ1FCHUipc8KsujHriaO3M01FkOETS5Ng20Mt5WcKrWQFkuODQXWtC8ou6d/VsPP8Xb9&#10;nalT/mnndes6Jdl+SK2Hg263AhGoC2/xy/1lNMwmcX48E4+A3D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5yq5wAAAANwAAAAPAAAAAAAAAAAAAAAAAJcCAABkcnMvZG93bnJl&#10;di54bWxQSwUGAAAAAAQABAD1AAAAhAMAAAAA&#10;" filled="f" stroked="f">
                    <v:textbox>
                      <w:txbxContent>
                        <w:p w14:paraId="7AF73CB4" w14:textId="77777777" w:rsidR="00524320" w:rsidRPr="00F45408" w:rsidRDefault="00524320" w:rsidP="00524320">
                          <w:pPr>
                            <w:rPr>
                              <w:rFonts w:asciiTheme="minorHAnsi" w:hAnsiTheme="minorHAnsi"/>
                            </w:rPr>
                          </w:pPr>
                          <w:r>
                            <w:rPr>
                              <w:rFonts w:asciiTheme="minorHAnsi" w:hAnsiTheme="minorHAnsi"/>
                            </w:rPr>
                            <w:t>2</w:t>
                          </w:r>
                        </w:p>
                      </w:txbxContent>
                    </v:textbox>
                  </v:shape>
                  <v:oval id="Oval 279" o:spid="_x0000_s1222" style="position:absolute;left:686;top:9231;width:447;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jt/txAAA&#10;ANwAAAAPAAAAZHJzL2Rvd25yZXYueG1sRI/RagIxFETfC/5DuIIvRbMrUmQ1igiFPgi16gdcN9fs&#10;6uZmTaK7/fumUOjjMDNnmOW6t414kg+1YwX5JANBXDpds1FwOr6P5yBCRNbYOCYF3xRgvRq8LLHQ&#10;ruMveh6iEQnCoUAFVYxtIWUoK7IYJq4lTt7FeYsxSW+k9tgluG3kNMvepMWa00KFLW0rKm+Hh1Vw&#10;Pp9cL+/+c/9qbh5n1641u71So2G/WYCI1Mf/8F/7QyuY5Tn8nklHQK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47f7cQAAADcAAAADwAAAAAAAAAAAAAAAACXAgAAZHJzL2Rv&#10;d25yZXYueG1sUEsFBgAAAAAEAAQA9QAAAIgDAAAAAA==&#10;" filled="f"/>
                </v:group>
                <v:group id="Group 280" o:spid="_x0000_s1223" style="position:absolute;left:6031;top:7044;width:754;height:849" coordorigin="686,9231" coordsize="754,8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87ZTpxAAAANwAAAAPAAAAZHJzL2Rvd25yZXYueG1sRI9Bi8IwFITvwv6H8Ba8&#10;aVpXF6lGEdkVDyKoC+Lt0TzbYvNSmmxb/70RBI/DzHzDzJedKUVDtSssK4iHEQji1OqCMwV/p9/B&#10;FITzyBpLy6TgTg6Wi4/eHBNtWz5Qc/SZCBB2CSrIva8SKV2ak0E3tBVx8K62NuiDrDOpa2wD3JRy&#10;FEXf0mDBYSHHitY5pbfjv1GwabFdfcU/ze52Xd8vp8n+vItJqf5nt5qB8NT5d/jV3moF43gE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87ZTpxAAAANwAAAAP&#10;AAAAAAAAAAAAAAAAAKkCAABkcnMvZG93bnJldi54bWxQSwUGAAAAAAQABAD6AAAAmgMAAAAA&#10;">
                  <v:shape id="Text Box 281" o:spid="_x0000_s1224" type="#_x0000_t202" style="position:absolute;left:703;top:9248;width:737;height: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NbTOxAAA&#10;ANwAAAAPAAAAZHJzL2Rvd25yZXYueG1sRI9Ba8JAFITvgv9heQVvuqtVsamriKXQk2JaC709ss8k&#10;NPs2ZFcT/70rCB6HmfmGWa47W4kLNb50rGE8UiCIM2dKzjX8fH8OFyB8QDZYOSYNV/KwXvV7S0yM&#10;a/lAlzTkIkLYJ6ihCKFOpPRZQRb9yNXE0Tu5xmKIssmlabCNcFvJiVJzabHkuFBgTduCsv/0bDUc&#10;d6e/36na5x92VreuU5Ltm9R68NJt3kEE6sIz/Gh/GQ3T8Svcz8Qj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DW0zsQAAADcAAAADwAAAAAAAAAAAAAAAACXAgAAZHJzL2Rv&#10;d25yZXYueG1sUEsFBgAAAAAEAAQA9QAAAIgDAAAAAA==&#10;" filled="f" stroked="f">
                    <v:textbox>
                      <w:txbxContent>
                        <w:p w14:paraId="40147DDD" w14:textId="77777777" w:rsidR="00524320" w:rsidRPr="00F45408" w:rsidRDefault="00524320" w:rsidP="00524320">
                          <w:pPr>
                            <w:rPr>
                              <w:rFonts w:asciiTheme="minorHAnsi" w:hAnsiTheme="minorHAnsi"/>
                            </w:rPr>
                          </w:pPr>
                          <w:r>
                            <w:rPr>
                              <w:rFonts w:asciiTheme="minorHAnsi" w:hAnsiTheme="minorHAnsi"/>
                            </w:rPr>
                            <w:t>3</w:t>
                          </w:r>
                        </w:p>
                      </w:txbxContent>
                    </v:textbox>
                  </v:shape>
                  <v:oval id="Oval 282" o:spid="_x0000_s1225" style="position:absolute;left:686;top:9231;width:447;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Xx1xQAA&#10;ANwAAAAPAAAAZHJzL2Rvd25yZXYueG1sRI9Ra8IwFIXfB/6HcIW9DE0dRaQzFRkM9jCYU3/AtblL&#10;a5ubLsls9++NMPDxcM75Dme9GW0nLuRD41jBYp6BIK6cbtgoOB7eZisQISJr7ByTgj8KsCknD2ss&#10;tBv4iy77aESCcChQQR1jX0gZqposhrnriZP37bzFmKQ3UnscEtx28jnLltJiw2mhxp5ea6ra/a9V&#10;cDod3Sh//OfuybQe8/PQm4+dUo/TcfsCItIY7+H/9rtWkC9yuJ1JR0CW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P5fHXFAAAA3AAAAA8AAAAAAAAAAAAAAAAAlwIAAGRycy9k&#10;b3ducmV2LnhtbFBLBQYAAAAABAAEAPUAAACJAwAAAAA=&#10;" filled="f"/>
                </v:group>
                <v:group id="Group 283" o:spid="_x0000_s1226" style="position:absolute;left:6771;top:7108;width:754;height:849" coordorigin="686,9231" coordsize="754,8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BAydxgAAANwAAAAPAAAAZHJzL2Rvd25yZXYueG1sRI9Pa8JAFMTvhX6H5RV6&#10;M5u0WiRmFZG29BAEtSDeHtlnEsy+Ddlt/nx7t1DocZiZ3zDZZjSN6KlztWUFSRSDIC6srrlU8H36&#10;mC1BOI+ssbFMCiZysFk/PmSYajvwgfqjL0WAsEtRQeV9m0rpiooMusi2xMG72s6gD7Irpe5wCHDT&#10;yJc4fpMGaw4LFba0q6i4HX+Mgs8Bh+1r8t7nt+tuupwW+3OekFLPT+N2BcLT6P/Df+0vrWCeL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MEDJ3GAAAA3AAA&#10;AA8AAAAAAAAAAAAAAAAAqQIAAGRycy9kb3ducmV2LnhtbFBLBQYAAAAABAAEAPoAAACcAwAAAAA=&#10;">
                  <v:shape id="Text Box 284" o:spid="_x0000_s1227" type="#_x0000_t202" style="position:absolute;left:703;top:9248;width:737;height: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hdWxAAA&#10;ANwAAAAPAAAAZHJzL2Rvd25yZXYueG1sRI9Ba8JAFITvQv/D8gq96a4lDW3qKmIp9KQYW8HbI/tM&#10;QrNvQ3abxH/fFQSPw8x8wyxWo21ET52vHWuYzxQI4sKZmksN34fP6SsIH5ANNo5Jw4U8rJYPkwVm&#10;xg28pz4PpYgQ9hlqqEJoMyl9UZFFP3MtcfTOrrMYouxKaTocItw28lmpVFqsOS5U2NKmouI3/7Ma&#10;frbn0zFRu/LDvrSDG5Vk+ya1fnoc1+8gAo3hHr61v4yGZJ7C9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EIXVsQAAADcAAAADwAAAAAAAAAAAAAAAACXAgAAZHJzL2Rv&#10;d25yZXYueG1sUEsFBgAAAAAEAAQA9QAAAIgDAAAAAA==&#10;" filled="f" stroked="f">
                    <v:textbox>
                      <w:txbxContent>
                        <w:p w14:paraId="00F3DA4D" w14:textId="77777777" w:rsidR="00524320" w:rsidRPr="00F45408" w:rsidRDefault="00524320" w:rsidP="00524320">
                          <w:pPr>
                            <w:rPr>
                              <w:rFonts w:asciiTheme="minorHAnsi" w:hAnsiTheme="minorHAnsi"/>
                            </w:rPr>
                          </w:pPr>
                          <w:r>
                            <w:rPr>
                              <w:rFonts w:asciiTheme="minorHAnsi" w:hAnsiTheme="minorHAnsi"/>
                            </w:rPr>
                            <w:t>4</w:t>
                          </w:r>
                        </w:p>
                      </w:txbxContent>
                    </v:textbox>
                  </v:shape>
                  <v:oval id="Oval 285" o:spid="_x0000_s1228" style="position:absolute;left:686;top:9231;width:447;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ICxQAA&#10;ANwAAAAPAAAAZHJzL2Rvd25yZXYueG1sRI9Ra8IwFIXfB/6HcIW9DE0dMqWaigwGPgzmnD/g2lzT&#10;2uamJtF2/34ZDPZ4OOd8h7PeDLYVd/KhdqxgNs1AEJdO12wUHL/eJksQISJrbB2Tgm8KsClGD2vM&#10;tev5k+6HaESCcMhRQRVjl0sZyooshqnriJN3dt5iTNIbqT32CW5b+ZxlL9JizWmhwo5eKyqbw80q&#10;OJ2ObpBX/7F/Mo3H+aXvzPteqcfxsF2BiDTE//Bfe6cVzGcL+D2TjoAs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r4gLFAAAA3AAAAA8AAAAAAAAAAAAAAAAAlwIAAGRycy9k&#10;b3ducmV2LnhtbFBLBQYAAAAABAAEAPUAAACJAwAAAAA=&#10;" filled="f"/>
                </v:group>
                <v:group id="Group 286" o:spid="_x0000_s1229" style="position:absolute;left:8091;top:6777;width:754;height:849" coordorigin="686,9231" coordsize="754,8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0FowPDAAAA3AAAAA8A&#10;AAAAAAAAAAAAAAAAqQIAAGRycy9kb3ducmV2LnhtbFBLBQYAAAAABAAEAPoAAACZAwAAAAA=&#10;">
                  <v:shape id="Text Box 287" o:spid="_x0000_s1230" type="#_x0000_t202" style="position:absolute;left:703;top:9248;width:737;height: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3YMkwwAA&#10;ANwAAAAPAAAAZHJzL2Rvd25yZXYueG1sRI9Bi8IwFITvwv6H8Ba8aaKorNUoiyJ4UtTdBW+P5tmW&#10;bV5KE23990YQPA4z8w0zX7a2FDeqfeFYw6CvQBCnzhScafg5bXpfIHxANlg6Jg138rBcfHTmmBjX&#10;8IFux5CJCGGfoIY8hCqR0qc5WfR9VxFH7+JqiyHKOpOmxibCbSmHSk2kxYLjQo4VrXJK/49Xq+F3&#10;dzn/jdQ+W9tx1bhWSbZTqXX3s/2egQjUhnf41d4aDa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3YMkwwAAANwAAAAPAAAAAAAAAAAAAAAAAJcCAABkcnMvZG93&#10;bnJldi54bWxQSwUGAAAAAAQABAD1AAAAhwMAAAAA&#10;" filled="f" stroked="f">
                    <v:textbox>
                      <w:txbxContent>
                        <w:p w14:paraId="7956E0F7" w14:textId="77777777" w:rsidR="00524320" w:rsidRPr="00F45408" w:rsidRDefault="00524320" w:rsidP="00524320">
                          <w:pPr>
                            <w:rPr>
                              <w:rFonts w:asciiTheme="minorHAnsi" w:hAnsiTheme="minorHAnsi"/>
                            </w:rPr>
                          </w:pPr>
                          <w:r>
                            <w:rPr>
                              <w:rFonts w:asciiTheme="minorHAnsi" w:hAnsiTheme="minorHAnsi"/>
                            </w:rPr>
                            <w:t>5</w:t>
                          </w:r>
                        </w:p>
                      </w:txbxContent>
                    </v:textbox>
                  </v:shape>
                  <v:oval id="Oval 288" o:spid="_x0000_s1231" style="position:absolute;left:686;top:9231;width:447;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rrDLwAAA&#10;ANwAAAAPAAAAZHJzL2Rvd25yZXYueG1sRE/NisIwEL4v+A5hBC+LpoosUo0iguBB0FUfYGzGtNpM&#10;ahJt9+03h4U9fnz/i1Vna/EmHyrHCsajDARx4XTFRsHlvB3OQISIrLF2TAp+KMBq2ftYYK5dy9/0&#10;PkUjUgiHHBWUMTa5lKEoyWIYuYY4cTfnLcYEvZHaY5vCbS0nWfYlLVacGkpsaFNS8Ti9rILr9eI6&#10;+fSH46d5eJze28bsj0oN+t16DiJSF//Ff+6dVjCdpPnpTDoCcv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yrrDLwAAAANwAAAAPAAAAAAAAAAAAAAAAAJcCAABkcnMvZG93bnJl&#10;di54bWxQSwUGAAAAAAQABAD1AAAAhAMAAAAA&#10;" filled="f"/>
                </v:group>
                <v:group id="Group 289" o:spid="_x0000_s1232" style="position:absolute;left:3480;top:7775;width:754;height:849" coordorigin="686,9231" coordsize="754,8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CU8AjxAAAANwAAAAPAAAAZHJzL2Rvd25yZXYueG1sRI9Bi8IwFITvwv6H8Ba8&#10;aVpXF6lGEdkVDyKoC+Lt0TzbYvNSmmxb/70RBI/DzHzDzJedKUVDtSssK4iHEQji1OqCMwV/p9/B&#10;FITzyBpLy6TgTg6Wi4/eHBNtWz5Qc/SZCBB2CSrIva8SKV2ak0E3tBVx8K62NuiDrDOpa2wD3JRy&#10;FEXf0mDBYSHHitY5pbfjv1GwabFdfcU/ze52Xd8vp8n+vItJqf5nt5qB8NT5d/jV3moF41E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CU8AjxAAAANwAAAAP&#10;AAAAAAAAAAAAAAAAAKkCAABkcnMvZG93bnJldi54bWxQSwUGAAAAAAQABAD6AAAAmgMAAAAA&#10;">
                  <v:shape id="Text Box 290" o:spid="_x0000_s1233" type="#_x0000_t202" style="position:absolute;left:703;top:9248;width:737;height: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FdvoxAAA&#10;ANwAAAAPAAAAZHJzL2Rvd25yZXYueG1sRI9Pa8JAFMTvBb/D8gRvza5Bi0ZXEYvQk6X+A2+P7DMJ&#10;Zt+G7Nak375bKHgcZuY3zHLd21o8qPWVYw3jRIEgzp2puNBwOu5eZyB8QDZYOyYNP+RhvRq8LDEz&#10;ruMvehxCISKEfYYayhCaTEqfl2TRJ64hjt7NtRZDlG0hTYtdhNtapkq9SYsVx4USG9qWlN8P31bD&#10;eX+7Xibqs3i306ZzvZJs51Lr0bDfLEAE6sMz/N/+MBoma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RXb6MQAAADcAAAADwAAAAAAAAAAAAAAAACXAgAAZHJzL2Rv&#10;d25yZXYueG1sUEsFBgAAAAAEAAQA9QAAAIgDAAAAAA==&#10;" filled="f" stroked="f">
                    <v:textbox>
                      <w:txbxContent>
                        <w:p w14:paraId="6FC43C4B" w14:textId="77777777" w:rsidR="00524320" w:rsidRPr="00F45408" w:rsidRDefault="00524320" w:rsidP="00524320">
                          <w:pPr>
                            <w:rPr>
                              <w:rFonts w:asciiTheme="minorHAnsi" w:hAnsiTheme="minorHAnsi"/>
                            </w:rPr>
                          </w:pPr>
                          <w:r>
                            <w:rPr>
                              <w:rFonts w:asciiTheme="minorHAnsi" w:hAnsiTheme="minorHAnsi"/>
                            </w:rPr>
                            <w:t>6</w:t>
                          </w:r>
                        </w:p>
                      </w:txbxContent>
                    </v:textbox>
                  </v:shape>
                  <v:oval id="Oval 291" o:spid="_x0000_s1234" style="position:absolute;left:686;top:9231;width:447;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C68xAAA&#10;ANwAAAAPAAAAZHJzL2Rvd25yZXYueG1sRI/RagIxFETfhf5DuAVfRLNaKWU1ShEKPghV6wdcN9fs&#10;6uZmm6Tu+vdGEPo4zMwZZr7sbC2u5EPlWMF4lIEgLpyu2Cg4/HwNP0CEiKyxdkwKbhRguXjpzTHX&#10;ruUdXffRiAThkKOCMsYmlzIUJVkMI9cQJ+/kvMWYpDdSe2wT3NZykmXv0mLFaaHEhlYlFZf9n1Vw&#10;PB5cJ3/993ZgLh6n57Yxm61S/dfucwYiUhf/w8/2WiuYTt7gcSYdAbm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nwuvMQAAADcAAAADwAAAAAAAAAAAAAAAACXAgAAZHJzL2Rv&#10;d25yZXYueG1sUEsFBgAAAAAEAAQA9QAAAIgDAAAAAA==&#10;" filled="f"/>
                </v:group>
                <v:group id="Group 292" o:spid="_x0000_s1235" style="position:absolute;left:6101;top:8084;width:754;height:849" coordorigin="686,9231" coordsize="754,8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SJGO7xQAAANwAAAAPAAAAZHJzL2Rvd25yZXYueG1sRI9Bi8IwFITvwv6H8IS9&#10;aVpXZalGEVmXPYigLoi3R/Nsi81LaWJb/70RBI/DzHzDzJedKUVDtSssK4iHEQji1OqCMwX/x83g&#10;G4TzyBpLy6TgTg6Wi4/eHBNtW95Tc/CZCBB2CSrIva8SKV2ak0E3tBVx8C62NuiDrDOpa2wD3JRy&#10;FEVTabDgsJBjReuc0uvhZhT8ttiuvuKfZnu9rO/n42R32sak1Ge/W81AeOr8O/xq/2kF49E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iRju8UAAADcAAAA&#10;DwAAAAAAAAAAAAAAAACpAgAAZHJzL2Rvd25yZXYueG1sUEsFBgAAAAAEAAQA+gAAAJsDAAAAAA==&#10;">
                  <v:shape id="Text Box 293" o:spid="_x0000_s1236" type="#_x0000_t202" style="position:absolute;left:703;top:9248;width:737;height: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EOcxAAA&#10;ANwAAAAPAAAAZHJzL2Rvd25yZXYueG1sRI9Ba8JAFITvgv9heYXezG7FSJtmFWkRerKYtoK3R/aZ&#10;hGbfhuxq4r/vCkKPw8x8w+Tr0bbiQr1vHGt4ShQI4tKZhisN31/b2TMIH5ANto5Jw5U8rFfTSY6Z&#10;cQPv6VKESkQI+ww11CF0mZS+rMmiT1xHHL2T6y2GKPtKmh6HCLetnCu1lBYbjgs1dvRWU/lbnK2G&#10;n93peFioz+rdpt3gRiXZvkitHx/GzSuIQGP4D9/bH0bDYp7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2vxDnMQAAADcAAAADwAAAAAAAAAAAAAAAACXAgAAZHJzL2Rv&#10;d25yZXYueG1sUEsFBgAAAAAEAAQA9QAAAIgDAAAAAA==&#10;" filled="f" stroked="f">
                    <v:textbox>
                      <w:txbxContent>
                        <w:p w14:paraId="701A40CD" w14:textId="77777777" w:rsidR="00524320" w:rsidRPr="00F45408" w:rsidRDefault="00524320" w:rsidP="00524320">
                          <w:pPr>
                            <w:rPr>
                              <w:rFonts w:asciiTheme="minorHAnsi" w:hAnsiTheme="minorHAnsi"/>
                            </w:rPr>
                          </w:pPr>
                          <w:r>
                            <w:rPr>
                              <w:rFonts w:asciiTheme="minorHAnsi" w:hAnsiTheme="minorHAnsi"/>
                            </w:rPr>
                            <w:t>8</w:t>
                          </w:r>
                        </w:p>
                      </w:txbxContent>
                    </v:textbox>
                  </v:shape>
                  <v:oval id="Oval 294" o:spid="_x0000_s1237" style="position:absolute;left:686;top:9231;width:447;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C40kxAAA&#10;ANwAAAAPAAAAZHJzL2Rvd25yZXYueG1sRI9Ra8IwFIXfB/6HcAe+DJsqIqOayhAGPgg65w+4Nndp&#10;Z3PTJdF2/34ZCD4ezjnf4azWg23FjXxoHCuYZjkI4srpho2C0+f75BVEiMgaW8ek4JcCrMvR0woL&#10;7Xr+oNsxGpEgHApUUMfYFVKGqiaLIXMdcfK+nLcYk/RGao99gttWzvJ8IS02nBZq7GhTU3U5Xq2C&#10;8/nkBvnj94cXc/E4/+47szsoNX4e3pYgIg3xEb63t1rBfLaA/zPpCMjy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guNJMQAAADcAAAADwAAAAAAAAAAAAAAAACXAgAAZHJzL2Rv&#10;d25yZXYueG1sUEsFBgAAAAAEAAQA9QAAAIgDAAAAAA==&#10;" filled="f"/>
                </v:group>
                <v:group id="Group 295" o:spid="_x0000_s1238" style="position:absolute;left:5359;top:8045;width:754;height:849" coordorigin="686,9231" coordsize="754,8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i9v3MxQAAANwAAAAPAAAAZHJzL2Rvd25yZXYueG1sRI9Pa8JAFMTvgt9heYK3&#10;uol/S3QVEZUepFAtlN4e2WcSzL4N2TWJ374rFDwOM/MbZrXpTCkaql1hWUE8ikAQp1YXnCn4vhze&#10;3kE4j6yxtEwKHuRgs+73Vpho2/IXNWefiQBhl6CC3PsqkdKlORl0I1sRB+9qa4M+yDqTusY2wE0p&#10;x1E0lwYLDgs5VrTLKb2d70bBscV2O4n3zel23T1+L7PPn1NMSg0H3XYJwlPnX+H/9odWMB0v4H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vb9zMUAAADcAAAA&#10;DwAAAAAAAAAAAAAAAACpAgAAZHJzL2Rvd25yZXYueG1sUEsFBgAAAAAEAAQA+gAAAJsDAAAAAA==&#10;">
                  <v:shape id="Text Box 296" o:spid="_x0000_s1239" type="#_x0000_t202" style="position:absolute;left:703;top:9248;width:737;height: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ewCwQAA&#10;ANwAAAAPAAAAZHJzL2Rvd25yZXYueG1sRE/Pa8IwFL4P/B/CE7ytidINVxtFHMJOk+k28PZonm2x&#10;eSlN1nb/vTkIHj++3/lmtI3oqfO1Yw3zRIEgLpypudTwfdo/L0H4gGywcUwa/snDZj15yjEzbuAv&#10;6o+hFDGEfYYaqhDaTEpfVGTRJ64ljtzFdRZDhF0pTYdDDLeNXCj1Ki3WHBsqbGlXUXE9/lkNP5+X&#10;82+qDuW7fWkHNyrJ9k1qPZuO2xWIQGN4iO/uD6MhXcS18Uw8An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P3sAsEAAADcAAAADwAAAAAAAAAAAAAAAACXAgAAZHJzL2Rvd25y&#10;ZXYueG1sUEsFBgAAAAAEAAQA9QAAAIUDAAAAAA==&#10;" filled="f" stroked="f">
                    <v:textbox>
                      <w:txbxContent>
                        <w:p w14:paraId="1CB37C7E" w14:textId="77777777" w:rsidR="00524320" w:rsidRPr="00F45408" w:rsidRDefault="00524320" w:rsidP="00524320">
                          <w:pPr>
                            <w:rPr>
                              <w:rFonts w:asciiTheme="minorHAnsi" w:hAnsiTheme="minorHAnsi"/>
                            </w:rPr>
                          </w:pPr>
                          <w:r>
                            <w:rPr>
                              <w:rFonts w:asciiTheme="minorHAnsi" w:hAnsiTheme="minorHAnsi"/>
                            </w:rPr>
                            <w:t>7</w:t>
                          </w:r>
                        </w:p>
                      </w:txbxContent>
                    </v:textbox>
                  </v:shape>
                  <v:oval id="Oval 297" o:spid="_x0000_s1240" style="position:absolute;left:686;top:9231;width:447;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lBlWxQAA&#10;ANwAAAAPAAAAZHJzL2Rvd25yZXYueG1sRI9Ra8IwFIXfB/6HcIW9DE0nMrSaigyEPQzmnD/g2lzT&#10;2uamJtF2/34ZDPZ4OOd8h7PeDLYVd/KhdqzgeZqBIC6drtkoOH7tJgsQISJrbB2Tgm8KsClGD2vM&#10;tev5k+6HaESCcMhRQRVjl0sZyooshqnriJN3dt5iTNIbqT32CW5bOcuyF2mx5rRQYUevFZXN4WYV&#10;nE5HN8ir/9g/mcbj/NJ35n2v1ON42K5ARBrif/iv/aYVzGdL+D2TjoAs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OUGVbFAAAA3AAAAA8AAAAAAAAAAAAAAAAAlwIAAGRycy9k&#10;b3ducmV2LnhtbFBLBQYAAAAABAAEAPUAAACJAwAAAAA=&#10;" filled="f"/>
                </v:group>
                <v:group id="Group 298" o:spid="_x0000_s1241" style="position:absolute;left:6854;top:8131;width:754;height:849" coordorigin="686,9231" coordsize="754,8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xvNlwgAAANwAAAAPAAAAZHJzL2Rvd25yZXYueG1sRE/LisIwFN0L8w/hDsxO&#10;044Pho5RRBxxIYJ1QNxdmmtbbG5KE9v692YhuDyc93zZm0q01LjSsoJ4FIEgzqwuOVfwf/ob/oBw&#10;HlljZZkUPMjBcvExmGOibcdHalOfixDCLkEFhfd1IqXLCjLoRrYmDtzVNgZ9gE0udYNdCDeV/I6i&#10;mTRYcmgosKZ1QdktvRsF2w671TjetPvbdf24nKaH8z4mpb4++9UvCE+9f4tf7p1WMBmH+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6MbzZcIAAADcAAAADwAA&#10;AAAAAAAAAAAAAACpAgAAZHJzL2Rvd25yZXYueG1sUEsFBgAAAAAEAAQA+gAAAJgDAAAAAA==&#10;">
                  <v:shape id="Text Box 299" o:spid="_x0000_s1242" type="#_x0000_t202" style="position:absolute;left:703;top:9248;width:737;height: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HtNCxAAA&#10;ANwAAAAPAAAAZHJzL2Rvd25yZXYueG1sRI9Ba8JAFITvgv9heQVvuqtVsamriKXQk2JaC709ss8k&#10;NPs2ZFcT/70rCB6HmfmGWa47W4kLNb50rGE8UiCIM2dKzjX8fH8OFyB8QDZYOSYNV/KwXvV7S0yM&#10;a/lAlzTkIkLYJ6ihCKFOpPRZQRb9yNXE0Tu5xmKIssmlabCNcFvJiVJzabHkuFBgTduCsv/0bDUc&#10;d6e/36na5x92VreuU5Ltm9R68NJt3kEE6sIz/Gh/GQ3T1zHcz8Qj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B7TQsQAAADcAAAADwAAAAAAAAAAAAAAAACXAgAAZHJzL2Rv&#10;d25yZXYueG1sUEsFBgAAAAAEAAQA9QAAAIgDAAAAAA==&#10;" filled="f" stroked="f">
                    <v:textbox>
                      <w:txbxContent>
                        <w:p w14:paraId="3636F9A3" w14:textId="77777777" w:rsidR="00524320" w:rsidRPr="00F45408" w:rsidRDefault="00524320" w:rsidP="00524320">
                          <w:pPr>
                            <w:rPr>
                              <w:rFonts w:asciiTheme="minorHAnsi" w:hAnsiTheme="minorHAnsi"/>
                            </w:rPr>
                          </w:pPr>
                          <w:r>
                            <w:rPr>
                              <w:rFonts w:asciiTheme="minorHAnsi" w:hAnsiTheme="minorHAnsi"/>
                            </w:rPr>
                            <w:t>9</w:t>
                          </w:r>
                        </w:p>
                      </w:txbxContent>
                    </v:textbox>
                  </v:shape>
                  <v:oval id="Oval 300" o:spid="_x0000_s1243" style="position:absolute;left:686;top:9231;width:447;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6R36xAAA&#10;ANwAAAAPAAAAZHJzL2Rvd25yZXYueG1sRI/RagIxFETfhf5DuAVfRLNaKWU1ShEKPghV6wdcN9fs&#10;6uZmm6Tu+vdGEPo4zMwZZr7sbC2u5EPlWMF4lIEgLpyu2Cg4/HwNP0CEiKyxdkwKbhRguXjpzTHX&#10;ruUdXffRiAThkKOCMsYmlzIUJVkMI9cQJ+/kvMWYpDdSe2wT3NZykmXv0mLFaaHEhlYlFZf9n1Vw&#10;PB5cJ3/993ZgLh6n57Yxm61S/dfucwYiUhf/w8/2WiuYvk3gcSYdAbm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kd+sQAAADcAAAADwAAAAAAAAAAAAAAAACXAgAAZHJzL2Rv&#10;d25yZXYueG1sUEsFBgAAAAAEAAQA9QAAAIgDAAAAAA==&#10;" filled="f"/>
                </v:group>
                <v:group id="Group 301" o:spid="_x0000_s1244" style="position:absolute;left:7608;top:8186;width:754;height:849" coordorigin="686,9231" coordsize="754,8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FG0SxQAAANwAAAAPAAAAZHJzL2Rvd25yZXYueG1sRI9Pa8JAFMTvBb/D8oTe&#10;6iamFYmuIqKlBxH8A+LtkX0mwezbkF2T+O27BaHHYWZ+w8yXvalES40rLSuIRxEI4szqknMF59P2&#10;YwrCeWSNlWVS8CQHy8XgbY6pth0fqD36XAQIuxQVFN7XqZQuK8igG9maOHg32xj0QTa51A12AW4q&#10;OY6iiTRYclgosKZ1Qdn9+DAKvjvsVkm8aXf32/p5PX3tL7uYlHof9qsZCE+9/w+/2j9awWe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RtEsUAAADcAAAA&#10;DwAAAAAAAAAAAAAAAACpAgAAZHJzL2Rvd25yZXYueG1sUEsFBgAAAAAEAAQA+gAAAJsDAAAAAA==&#10;">
                  <v:shape id="Text Box 302" o:spid="_x0000_s1245" type="#_x0000_t202" style="position:absolute;left:703;top:9248;width:737;height: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aXDaxAAA&#10;ANwAAAAPAAAAZHJzL2Rvd25yZXYueG1sRI9Pa8JAFMTvBb/D8gRvumtNxUZXkYrgyeKfFnp7ZJ9J&#10;MPs2ZFeTfvuuIPQ4zMxvmMWqs5W4U+NLxxrGIwWCOHOm5FzD+bQdzkD4gGywckwafsnDatl7WWBq&#10;XMsHuh9DLiKEfYoaihDqVEqfFWTRj1xNHL2LayyGKJtcmgbbCLeVfFVqKi2WHBcKrOmjoOx6vFkN&#10;X/vLz3eiPvONfatb1ynJ9l1qPeh36zmIQF34Dz/bO6MhmSTwOBOP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Glw2sQAAADcAAAADwAAAAAAAAAAAAAAAACXAgAAZHJzL2Rv&#10;d25yZXYueG1sUEsFBgAAAAAEAAQA9QAAAIgDAAAAAA==&#10;" filled="f" stroked="f">
                    <v:textbox>
                      <w:txbxContent>
                        <w:p w14:paraId="6CE3251C" w14:textId="77777777" w:rsidR="00524320" w:rsidRPr="00F45408" w:rsidRDefault="00524320" w:rsidP="00524320">
                          <w:pPr>
                            <w:rPr>
                              <w:rFonts w:asciiTheme="minorHAnsi" w:hAnsiTheme="minorHAnsi"/>
                            </w:rPr>
                          </w:pPr>
                          <w:r>
                            <w:rPr>
                              <w:rFonts w:asciiTheme="minorHAnsi" w:hAnsiTheme="minorHAnsi"/>
                            </w:rPr>
                            <w:t>10</w:t>
                          </w:r>
                        </w:p>
                      </w:txbxContent>
                    </v:textbox>
                  </v:shape>
                  <v:oval id="Oval 303" o:spid="_x0000_s1246" style="position:absolute;left:686;top:9231;width:447;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IWOxQAA&#10;ANwAAAAPAAAAZHJzL2Rvd25yZXYueG1sRI/RagIxFETfhf5DuAVfSs1qtZStUUqh4ENB3foB181t&#10;duvmZk2iu/69EQo+DjNzhpkve9uIM/lQO1YwHmUgiEunazYKdj9fz28gQkTW2DgmBRcKsFw8DOaY&#10;a9fxls5FNCJBOOSooIqxzaUMZUUWw8i1xMn7dd5iTNIbqT12CW4bOcmyV2mx5rRQYUufFZWH4mQV&#10;7Pc718ujX2+ezMHj9K9rzfdGqeFj//EOIlIf7+H/9kormL7M4HYmHQG5u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cAhY7FAAAA3AAAAA8AAAAAAAAAAAAAAAAAlwIAAGRycy9k&#10;b3ducmV2LnhtbFBLBQYAAAAABAAEAPUAAACJAwAAAAA=&#10;" filled="f"/>
                </v:group>
              </v:group>
            </w:pict>
          </mc:Fallback>
        </mc:AlternateContent>
      </w:r>
    </w:p>
    <w:p w14:paraId="67ADCC7F" w14:textId="77777777" w:rsidR="00524320" w:rsidRPr="00456E5B" w:rsidRDefault="00524320" w:rsidP="00524320">
      <w:pPr>
        <w:rPr>
          <w:rFonts w:asciiTheme="minorHAnsi" w:hAnsiTheme="minorHAnsi"/>
          <w:szCs w:val="22"/>
        </w:rPr>
      </w:pPr>
    </w:p>
    <w:p w14:paraId="118B0F83" w14:textId="77777777" w:rsidR="00524320" w:rsidRPr="00456E5B" w:rsidRDefault="00524320" w:rsidP="00524320">
      <w:pPr>
        <w:rPr>
          <w:rFonts w:asciiTheme="minorHAnsi" w:hAnsiTheme="minorHAnsi"/>
          <w:szCs w:val="22"/>
        </w:rPr>
      </w:pPr>
    </w:p>
    <w:p w14:paraId="1EDED33B" w14:textId="77777777" w:rsidR="00524320" w:rsidRPr="00456E5B" w:rsidRDefault="00524320" w:rsidP="00524320">
      <w:pPr>
        <w:rPr>
          <w:rFonts w:asciiTheme="minorHAnsi" w:hAnsiTheme="minorHAnsi"/>
          <w:szCs w:val="22"/>
        </w:rPr>
      </w:pPr>
    </w:p>
    <w:p w14:paraId="655A5293" w14:textId="77777777" w:rsidR="00524320" w:rsidRPr="00456E5B" w:rsidRDefault="00524320" w:rsidP="00524320">
      <w:pPr>
        <w:rPr>
          <w:rFonts w:asciiTheme="minorHAnsi" w:hAnsiTheme="minorHAnsi"/>
          <w:szCs w:val="22"/>
        </w:rPr>
      </w:pPr>
    </w:p>
    <w:p w14:paraId="551ED0EE" w14:textId="77777777" w:rsidR="00524320" w:rsidRPr="00456E5B" w:rsidRDefault="00524320" w:rsidP="00524320">
      <w:pPr>
        <w:rPr>
          <w:rFonts w:asciiTheme="minorHAnsi" w:hAnsiTheme="minorHAnsi"/>
          <w:szCs w:val="22"/>
        </w:rPr>
      </w:pPr>
    </w:p>
    <w:p w14:paraId="1A421A26" w14:textId="77777777" w:rsidR="00524320" w:rsidRPr="00456E5B" w:rsidRDefault="00524320" w:rsidP="00524320">
      <w:pPr>
        <w:rPr>
          <w:rFonts w:asciiTheme="minorHAnsi" w:hAnsiTheme="minorHAnsi"/>
          <w:szCs w:val="22"/>
        </w:rPr>
      </w:pPr>
    </w:p>
    <w:p w14:paraId="74F1D58E" w14:textId="77777777" w:rsidR="00524320" w:rsidRPr="00456E5B" w:rsidRDefault="00524320" w:rsidP="00524320">
      <w:pPr>
        <w:rPr>
          <w:rFonts w:asciiTheme="minorHAnsi" w:hAnsiTheme="minorHAnsi"/>
          <w:szCs w:val="22"/>
        </w:rPr>
      </w:pPr>
    </w:p>
    <w:p w14:paraId="7C9A99CD" w14:textId="77777777" w:rsidR="00524320" w:rsidRPr="00456E5B" w:rsidRDefault="00524320" w:rsidP="00524320">
      <w:pPr>
        <w:rPr>
          <w:rFonts w:asciiTheme="minorHAnsi" w:hAnsiTheme="minorHAnsi"/>
          <w:szCs w:val="22"/>
        </w:rPr>
      </w:pPr>
    </w:p>
    <w:p w14:paraId="520B38FE" w14:textId="77777777" w:rsidR="00524320" w:rsidRPr="00456E5B" w:rsidRDefault="00524320" w:rsidP="00524320">
      <w:pPr>
        <w:rPr>
          <w:rFonts w:asciiTheme="minorHAnsi" w:hAnsiTheme="minorHAnsi"/>
          <w:szCs w:val="22"/>
        </w:rPr>
      </w:pPr>
    </w:p>
    <w:p w14:paraId="13965B4B" w14:textId="77777777" w:rsidR="00524320" w:rsidRPr="00456E5B" w:rsidRDefault="00524320" w:rsidP="00524320">
      <w:pPr>
        <w:rPr>
          <w:rFonts w:asciiTheme="minorHAnsi" w:hAnsiTheme="minorHAnsi"/>
          <w:szCs w:val="22"/>
        </w:rPr>
      </w:pPr>
    </w:p>
    <w:p w14:paraId="0A38F8C2" w14:textId="77777777" w:rsidR="00524320" w:rsidRPr="00456E5B" w:rsidRDefault="00524320" w:rsidP="00524320">
      <w:pPr>
        <w:rPr>
          <w:rFonts w:asciiTheme="minorHAnsi" w:hAnsiTheme="minorHAnsi"/>
          <w:szCs w:val="22"/>
        </w:rPr>
      </w:pPr>
    </w:p>
    <w:p w14:paraId="46ABD9E8" w14:textId="1784B3CE" w:rsidR="00524320" w:rsidRPr="00456E5B" w:rsidRDefault="00524320" w:rsidP="00524320">
      <w:pPr>
        <w:rPr>
          <w:rFonts w:asciiTheme="minorHAnsi" w:hAnsiTheme="minorHAnsi"/>
          <w:szCs w:val="22"/>
        </w:rPr>
      </w:pPr>
      <w:r>
        <w:rPr>
          <w:rFonts w:asciiTheme="minorHAnsi" w:hAnsiTheme="minorHAnsi"/>
          <w:noProof/>
          <w:szCs w:val="22"/>
        </w:rPr>
        <mc:AlternateContent>
          <mc:Choice Requires="wps">
            <w:drawing>
              <wp:anchor distT="0" distB="0" distL="114300" distR="114300" simplePos="0" relativeHeight="251668480" behindDoc="0" locked="0" layoutInCell="1" allowOverlap="1" wp14:anchorId="329659DE" wp14:editId="26B8B857">
                <wp:simplePos x="0" y="0"/>
                <wp:positionH relativeFrom="column">
                  <wp:posOffset>4114800</wp:posOffset>
                </wp:positionH>
                <wp:positionV relativeFrom="paragraph">
                  <wp:posOffset>119380</wp:posOffset>
                </wp:positionV>
                <wp:extent cx="1322070" cy="1858645"/>
                <wp:effectExtent l="25400" t="22225" r="0" b="49530"/>
                <wp:wrapNone/>
                <wp:docPr id="52" name="Freeform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2070" cy="1858645"/>
                        </a:xfrm>
                        <a:custGeom>
                          <a:avLst/>
                          <a:gdLst>
                            <a:gd name="T0" fmla="*/ 0 w 2082"/>
                            <a:gd name="T1" fmla="*/ 2572 h 2572"/>
                            <a:gd name="T2" fmla="*/ 1090 w 2082"/>
                            <a:gd name="T3" fmla="*/ 2177 h 2572"/>
                            <a:gd name="T4" fmla="*/ 1990 w 2082"/>
                            <a:gd name="T5" fmla="*/ 1337 h 2572"/>
                            <a:gd name="T6" fmla="*/ 1645 w 2082"/>
                            <a:gd name="T7" fmla="*/ 572 h 2572"/>
                            <a:gd name="T8" fmla="*/ 1210 w 2082"/>
                            <a:gd name="T9" fmla="*/ 152 h 2572"/>
                            <a:gd name="T10" fmla="*/ 655 w 2082"/>
                            <a:gd name="T11" fmla="*/ 2 h 2572"/>
                            <a:gd name="T12" fmla="*/ 460 w 2082"/>
                            <a:gd name="T13" fmla="*/ 137 h 2572"/>
                          </a:gdLst>
                          <a:ahLst/>
                          <a:cxnLst>
                            <a:cxn ang="0">
                              <a:pos x="T0" y="T1"/>
                            </a:cxn>
                            <a:cxn ang="0">
                              <a:pos x="T2" y="T3"/>
                            </a:cxn>
                            <a:cxn ang="0">
                              <a:pos x="T4" y="T5"/>
                            </a:cxn>
                            <a:cxn ang="0">
                              <a:pos x="T6" y="T7"/>
                            </a:cxn>
                            <a:cxn ang="0">
                              <a:pos x="T8" y="T9"/>
                            </a:cxn>
                            <a:cxn ang="0">
                              <a:pos x="T10" y="T11"/>
                            </a:cxn>
                            <a:cxn ang="0">
                              <a:pos x="T12" y="T13"/>
                            </a:cxn>
                          </a:cxnLst>
                          <a:rect l="0" t="0" r="r" b="b"/>
                          <a:pathLst>
                            <a:path w="2082" h="2572">
                              <a:moveTo>
                                <a:pt x="0" y="2572"/>
                              </a:moveTo>
                              <a:cubicBezTo>
                                <a:pt x="379" y="2477"/>
                                <a:pt x="758" y="2383"/>
                                <a:pt x="1090" y="2177"/>
                              </a:cubicBezTo>
                              <a:cubicBezTo>
                                <a:pt x="1422" y="1971"/>
                                <a:pt x="1898" y="1604"/>
                                <a:pt x="1990" y="1337"/>
                              </a:cubicBezTo>
                              <a:cubicBezTo>
                                <a:pt x="2082" y="1070"/>
                                <a:pt x="1775" y="769"/>
                                <a:pt x="1645" y="572"/>
                              </a:cubicBezTo>
                              <a:cubicBezTo>
                                <a:pt x="1515" y="375"/>
                                <a:pt x="1375" y="247"/>
                                <a:pt x="1210" y="152"/>
                              </a:cubicBezTo>
                              <a:cubicBezTo>
                                <a:pt x="1045" y="57"/>
                                <a:pt x="780" y="4"/>
                                <a:pt x="655" y="2"/>
                              </a:cubicBezTo>
                              <a:cubicBezTo>
                                <a:pt x="530" y="0"/>
                                <a:pt x="495" y="68"/>
                                <a:pt x="460" y="137"/>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4" o:spid="_x0000_s1026" style="position:absolute;margin-left:324pt;margin-top:9.4pt;width:104.1pt;height:146.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25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" path="m0,2572c379,2477,758,2383,1090,2177,1422,1971,1898,1604,1990,1337,2082,1070,1775,769,1645,572,1515,375,1375,247,1210,152,1045,57,780,4,655,2,530,,495,68,460,137e" filled="f" strokeweight="2.25pt">
                <v:path arrowok="t" o:connecttype="custom" o:connectlocs="0,1858645;692150,1573200;1263650,966177;1044575,413353;768350,109842;415925,1445;292100,99002" o:connectangles="0,0,0,0,0,0,0"/>
              </v:shape>
            </w:pict>
          </mc:Fallback>
        </mc:AlternateContent>
      </w:r>
    </w:p>
    <w:p w14:paraId="49D3724C" w14:textId="77777777" w:rsidR="00524320" w:rsidRPr="00456E5B" w:rsidRDefault="00524320" w:rsidP="00524320">
      <w:pPr>
        <w:rPr>
          <w:rFonts w:asciiTheme="minorHAnsi" w:hAnsiTheme="minorHAnsi"/>
          <w:szCs w:val="22"/>
        </w:rPr>
      </w:pPr>
    </w:p>
    <w:p w14:paraId="4FD49F5B" w14:textId="0D3B260E" w:rsidR="00524320" w:rsidRPr="00456E5B" w:rsidRDefault="00524320" w:rsidP="00524320">
      <w:pPr>
        <w:rPr>
          <w:rFonts w:asciiTheme="minorHAnsi" w:hAnsiTheme="minorHAnsi"/>
          <w:szCs w:val="22"/>
        </w:rPr>
      </w:pPr>
      <w:r>
        <w:rPr>
          <w:rFonts w:asciiTheme="minorHAnsi" w:hAnsiTheme="minorHAnsi"/>
          <w:noProof/>
          <w:szCs w:val="22"/>
        </w:rPr>
        <mc:AlternateContent>
          <mc:Choice Requires="wpg">
            <w:drawing>
              <wp:anchor distT="0" distB="0" distL="114300" distR="114300" simplePos="0" relativeHeight="251666432" behindDoc="0" locked="0" layoutInCell="1" allowOverlap="1" wp14:anchorId="4D0275BC" wp14:editId="69C03196">
                <wp:simplePos x="0" y="0"/>
                <wp:positionH relativeFrom="column">
                  <wp:posOffset>800100</wp:posOffset>
                </wp:positionH>
                <wp:positionV relativeFrom="paragraph">
                  <wp:posOffset>68580</wp:posOffset>
                </wp:positionV>
                <wp:extent cx="5143500" cy="2966720"/>
                <wp:effectExtent l="0" t="0" r="0" b="0"/>
                <wp:wrapNone/>
                <wp:docPr id="46" name="Group 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43500" cy="2966720"/>
                          <a:chOff x="1957" y="12397"/>
                          <a:chExt cx="8100" cy="4672"/>
                        </a:xfrm>
                      </wpg:grpSpPr>
                      <wps:wsp>
                        <wps:cNvPr id="48" name="AutoShape 80"/>
                        <wps:cNvSpPr>
                          <a:spLocks noChangeAspect="1" noChangeArrowheads="1" noTextEdit="1"/>
                        </wps:cNvSpPr>
                        <wps:spPr bwMode="auto">
                          <a:xfrm>
                            <a:off x="1957" y="12397"/>
                            <a:ext cx="8100" cy="4672"/>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81" descr="Image1"/>
                          <pic:cNvPicPr>
                            <a:picLocks noChangeAspect="1" noChangeArrowheads="1"/>
                          </pic:cNvPicPr>
                        </pic:nvPicPr>
                        <pic:blipFill>
                          <a:blip r:embed="rId9">
                            <a:extLst>
                              <a:ext uri="{28A0092B-C50C-407E-A947-70E740481C1C}">
                                <a14:useLocalDpi xmlns:a14="http://schemas.microsoft.com/office/drawing/2010/main" val="0"/>
                              </a:ext>
                            </a:extLst>
                          </a:blip>
                          <a:srcRect l="5600" t="6665" r="3442" b="8894"/>
                          <a:stretch>
                            <a:fillRect/>
                          </a:stretch>
                        </pic:blipFill>
                        <pic:spPr bwMode="auto">
                          <a:xfrm>
                            <a:off x="2755" y="13489"/>
                            <a:ext cx="3947" cy="2522"/>
                          </a:xfrm>
                          <a:prstGeom prst="rect">
                            <a:avLst/>
                          </a:prstGeom>
                          <a:noFill/>
                          <a:extLst>
                            <a:ext uri="{909E8E84-426E-40dd-AFC4-6F175D3DCCD1}">
                              <a14:hiddenFill xmlns:a14="http://schemas.microsoft.com/office/drawing/2010/main">
                                <a:solidFill>
                                  <a:srgbClr val="FFFFFF"/>
                                </a:solidFill>
                              </a14:hiddenFill>
                            </a:ext>
                          </a:extLst>
                        </pic:spPr>
                      </pic:pic>
                      <wps:wsp>
                        <wps:cNvPr id="50" name="Oval 82"/>
                        <wps:cNvSpPr>
                          <a:spLocks noChangeArrowheads="1"/>
                        </wps:cNvSpPr>
                        <wps:spPr bwMode="auto">
                          <a:xfrm>
                            <a:off x="2317" y="13326"/>
                            <a:ext cx="4860" cy="2880"/>
                          </a:xfrm>
                          <a:prstGeom prst="ellipse">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Text Box 83"/>
                        <wps:cNvSpPr txBox="1">
                          <a:spLocks noChangeArrowheads="1"/>
                        </wps:cNvSpPr>
                        <wps:spPr bwMode="auto">
                          <a:xfrm>
                            <a:off x="2706" y="16233"/>
                            <a:ext cx="7139"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0F150" w14:textId="77777777" w:rsidR="00524320" w:rsidRPr="00DC46EA" w:rsidRDefault="00524320" w:rsidP="00524320">
                              <w:pPr>
                                <w:rPr>
                                  <w:rFonts w:asciiTheme="minorHAnsi" w:hAnsiTheme="minorHAnsi"/>
                                  <w:szCs w:val="22"/>
                                </w:rPr>
                              </w:pPr>
                              <w:r w:rsidRPr="00DC46EA">
                                <w:rPr>
                                  <w:rFonts w:asciiTheme="minorHAnsi" w:hAnsiTheme="minorHAnsi"/>
                                  <w:b/>
                                  <w:bCs/>
                                  <w:szCs w:val="22"/>
                                  <w:u w:val="single"/>
                                </w:rPr>
                                <w:t>Figure 1</w:t>
                              </w:r>
                              <w:r w:rsidRPr="00DC46EA">
                                <w:rPr>
                                  <w:rFonts w:asciiTheme="minorHAnsi" w:hAnsiTheme="minorHAnsi"/>
                                  <w:szCs w:val="22"/>
                                </w:rPr>
                                <w:t> : maquette volumique du galet freineur et de la palette</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79" o:spid="_x0000_s1247" style="position:absolute;margin-left:63pt;margin-top:5.4pt;width:405pt;height:233.6pt;z-index:251666432" coordorigin="1957,12397" coordsize="8100,467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su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">
                <o:lock v:ext="edit" aspectratio="t"/>
                <v:rect id="AutoShape 80" o:spid="_x0000_s1248" style="position:absolute;left:1957;top:12397;width:8100;height:46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dQEwgAA&#10;ANsAAAAPAAAAZHJzL2Rvd25yZXYueG1sRE9Na4NAEL0H+h+WKeQS4ppSSj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J1ATCAAAA2wAAAA8AAAAAAAAAAAAAAAAAlwIAAGRycy9kb3du&#10;cmV2LnhtbFBLBQYAAAAABAAEAPUAAACGAwAAAAA=&#10;" filled="f" stroked="f">
                  <o:lock v:ext="edit" aspectratio="t" text="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249" type="#_x0000_t75" alt="Image1" style="position:absolute;left:2755;top:13489;width:3947;height:25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R0&#10;5ZzDAAAA2wAAAA8AAABkcnMvZG93bnJldi54bWxEj81uwjAQhO9IvIO1SL2BQ1UhSDEoIBWV3Pg5&#10;cFzF2yRtvLZik4S3rytV4jianW921tvBNKKj1teWFcxnCQjiwuqaSwXXy8d0CcIHZI2NZVLwIA/b&#10;zXi0xlTbnk/UnUMpIoR9igqqEFwqpS8qMuhn1hFH78u2BkOUbSl1i32Em0a+JslCGqw5NlToaF9R&#10;8XO+m/hGk2M2/z5x3ne3Q+52R3xkTqmXyZC9gwg0hOfxf/pTK3hbwd+WCAC5+Q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HTlnMMAAADbAAAADwAAAAAAAAAAAAAAAACcAgAA&#10;ZHJzL2Rvd25yZXYueG1sUEsFBgAAAAAEAAQA9wAAAIwDAAAAAA==&#10;">
                  <v:imagedata r:id="rId17" o:title="Image1" croptop="4368f" cropbottom="5829f" cropleft="3670f" cropright="2256f"/>
                </v:shape>
                <v:oval id="Oval 82" o:spid="_x0000_s1250" style="position:absolute;left:2317;top:13326;width:4860;height:2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QFuPvgAA&#10;ANsAAAAPAAAAZHJzL2Rvd25yZXYueG1sRE9Ni8IwEL0L/ocwgjdNXFCWaioirkjBw1rxPDRjW9pM&#10;ahO1++83h4U9Pt73ZjvYVryo97VjDYu5AkFcOFNzqeGaf80+QfiAbLB1TBp+yMM2HY82mBj35m96&#10;XUIpYgj7BDVUIXSJlL6oyKKfu444cnfXWwwR9qU0Pb5juG3lh1IrabHm2FBhR/uKiubytBpUl+Xn&#10;zJJHvuVZ2TzUSR4PWk8nw24NItAQ/sV/7pPRsIzr45f4A2T6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Bbj74AAADbAAAADwAAAAAAAAAAAAAAAACXAgAAZHJzL2Rvd25yZXYu&#10;eG1sUEsFBgAAAAAEAAQA9QAAAIIDAAAAAA==&#10;" filled="f" strokeweight="2.25pt"/>
                <v:shape id="Text Box 83" o:spid="_x0000_s1251" type="#_x0000_t202" style="position:absolute;left:2706;top:16233;width:7139;height:4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pXtjwQAA&#10;ANsAAAAPAAAAZHJzL2Rvd25yZXYueG1sRI9Ba8JAFITvBf/D8gre6iaCIqmrSK3gwYs2vT+yr9nQ&#10;7NuQfTXx37uC0OMwM98w6+3oW3WlPjaBDeSzDBRxFWzDtYHy6/C2AhUF2WIbmAzcKMJ2M3lZY2HD&#10;wGe6XqRWCcKxQANOpCu0jpUjj3EWOuLk/YTeoyTZ19r2OCS4b/U8y5baY8NpwWFHH46q38ufNyBi&#10;d/mt/PTx+D2e9oPLqgWWxkxfx907KKFR/sPP9tEaWOTw+JJ+gN7c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6V7Y8EAAADbAAAADwAAAAAAAAAAAAAAAACXAgAAZHJzL2Rvd25y&#10;ZXYueG1sUEsFBgAAAAAEAAQA9QAAAIUDAAAAAA==&#10;" filled="f" stroked="f">
                  <v:textbox style="mso-fit-shape-to-text:t">
                    <w:txbxContent>
                      <w:p w14:paraId="48F0F150" w14:textId="77777777" w:rsidR="00524320" w:rsidRPr="00DC46EA" w:rsidRDefault="00524320" w:rsidP="00524320">
                        <w:pPr>
                          <w:rPr>
                            <w:rFonts w:asciiTheme="minorHAnsi" w:hAnsiTheme="minorHAnsi"/>
                            <w:szCs w:val="22"/>
                          </w:rPr>
                        </w:pPr>
                        <w:r w:rsidRPr="00DC46EA">
                          <w:rPr>
                            <w:rFonts w:asciiTheme="minorHAnsi" w:hAnsiTheme="minorHAnsi"/>
                            <w:b/>
                            <w:bCs/>
                            <w:szCs w:val="22"/>
                            <w:u w:val="single"/>
                          </w:rPr>
                          <w:t>Figure 1</w:t>
                        </w:r>
                        <w:r w:rsidRPr="00DC46EA">
                          <w:rPr>
                            <w:rFonts w:asciiTheme="minorHAnsi" w:hAnsiTheme="minorHAnsi"/>
                            <w:szCs w:val="22"/>
                          </w:rPr>
                          <w:t> : maquette volumique du galet freineur et de la palette</w:t>
                        </w:r>
                      </w:p>
                    </w:txbxContent>
                  </v:textbox>
                </v:shape>
              </v:group>
            </w:pict>
          </mc:Fallback>
        </mc:AlternateContent>
      </w:r>
    </w:p>
    <w:p w14:paraId="2AF2466B" w14:textId="77777777" w:rsidR="00524320" w:rsidRPr="00456E5B" w:rsidRDefault="00524320" w:rsidP="00524320">
      <w:pPr>
        <w:rPr>
          <w:rFonts w:asciiTheme="minorHAnsi" w:hAnsiTheme="minorHAnsi"/>
          <w:szCs w:val="22"/>
        </w:rPr>
      </w:pPr>
    </w:p>
    <w:p w14:paraId="2B8440FA" w14:textId="77777777" w:rsidR="00524320" w:rsidRPr="00456E5B" w:rsidRDefault="00524320" w:rsidP="00524320">
      <w:pPr>
        <w:rPr>
          <w:rFonts w:asciiTheme="minorHAnsi" w:hAnsiTheme="minorHAnsi"/>
          <w:szCs w:val="22"/>
        </w:rPr>
      </w:pPr>
    </w:p>
    <w:p w14:paraId="0BBD82F3" w14:textId="77777777" w:rsidR="00524320" w:rsidRPr="00456E5B" w:rsidRDefault="00524320" w:rsidP="00524320">
      <w:pPr>
        <w:rPr>
          <w:rFonts w:asciiTheme="minorHAnsi" w:hAnsiTheme="minorHAnsi"/>
          <w:szCs w:val="22"/>
        </w:rPr>
      </w:pPr>
    </w:p>
    <w:p w14:paraId="00556CBD" w14:textId="77777777" w:rsidR="00524320" w:rsidRPr="00456E5B" w:rsidRDefault="00524320" w:rsidP="00524320">
      <w:pPr>
        <w:rPr>
          <w:rFonts w:asciiTheme="minorHAnsi" w:hAnsiTheme="minorHAnsi"/>
          <w:szCs w:val="22"/>
        </w:rPr>
      </w:pPr>
    </w:p>
    <w:p w14:paraId="68393492" w14:textId="77777777" w:rsidR="00524320" w:rsidRPr="00456E5B" w:rsidRDefault="00524320" w:rsidP="00524320">
      <w:pPr>
        <w:rPr>
          <w:rFonts w:asciiTheme="minorHAnsi" w:hAnsiTheme="minorHAnsi"/>
          <w:szCs w:val="22"/>
        </w:rPr>
      </w:pPr>
    </w:p>
    <w:p w14:paraId="75A2C1CB" w14:textId="77777777" w:rsidR="00524320" w:rsidRPr="00456E5B" w:rsidRDefault="00524320" w:rsidP="00524320">
      <w:pPr>
        <w:rPr>
          <w:rFonts w:asciiTheme="minorHAnsi" w:hAnsiTheme="minorHAnsi"/>
          <w:szCs w:val="22"/>
        </w:rPr>
      </w:pPr>
    </w:p>
    <w:p w14:paraId="7FF18187" w14:textId="77777777" w:rsidR="00524320" w:rsidRPr="00456E5B" w:rsidRDefault="00524320" w:rsidP="00524320">
      <w:pPr>
        <w:rPr>
          <w:rFonts w:asciiTheme="minorHAnsi" w:hAnsiTheme="minorHAnsi"/>
          <w:szCs w:val="22"/>
        </w:rPr>
      </w:pPr>
    </w:p>
    <w:p w14:paraId="6F0310C0" w14:textId="77777777" w:rsidR="00524320" w:rsidRPr="00456E5B" w:rsidRDefault="00524320" w:rsidP="00524320">
      <w:pPr>
        <w:rPr>
          <w:rFonts w:asciiTheme="minorHAnsi" w:hAnsiTheme="minorHAnsi"/>
          <w:szCs w:val="22"/>
        </w:rPr>
      </w:pPr>
    </w:p>
    <w:p w14:paraId="63A68790" w14:textId="77777777" w:rsidR="00524320" w:rsidRPr="00456E5B" w:rsidRDefault="00524320" w:rsidP="00524320">
      <w:pPr>
        <w:rPr>
          <w:rFonts w:asciiTheme="minorHAnsi" w:hAnsiTheme="minorHAnsi"/>
          <w:szCs w:val="22"/>
        </w:rPr>
      </w:pPr>
    </w:p>
    <w:p w14:paraId="06AB9C39" w14:textId="77777777" w:rsidR="00524320" w:rsidRPr="00456E5B" w:rsidRDefault="00524320" w:rsidP="00524320">
      <w:pPr>
        <w:rPr>
          <w:rFonts w:asciiTheme="minorHAnsi" w:hAnsiTheme="minorHAnsi"/>
          <w:szCs w:val="22"/>
        </w:rPr>
      </w:pPr>
    </w:p>
    <w:p w14:paraId="0094E252" w14:textId="77777777" w:rsidR="00524320" w:rsidRPr="00456E5B" w:rsidRDefault="00524320" w:rsidP="00524320">
      <w:pPr>
        <w:rPr>
          <w:rFonts w:asciiTheme="minorHAnsi" w:hAnsiTheme="minorHAnsi"/>
          <w:szCs w:val="22"/>
        </w:rPr>
      </w:pPr>
    </w:p>
    <w:p w14:paraId="6ABB0C53" w14:textId="77777777" w:rsidR="00524320" w:rsidRPr="00456E5B" w:rsidRDefault="00524320" w:rsidP="00524320">
      <w:pPr>
        <w:rPr>
          <w:rFonts w:asciiTheme="minorHAnsi" w:hAnsiTheme="minorHAnsi"/>
          <w:szCs w:val="22"/>
        </w:rPr>
      </w:pPr>
    </w:p>
    <w:p w14:paraId="24D4B042" w14:textId="77777777" w:rsidR="00524320" w:rsidRDefault="00524320" w:rsidP="00524320">
      <w:pPr>
        <w:rPr>
          <w:rFonts w:asciiTheme="minorHAnsi" w:hAnsiTheme="minorHAnsi"/>
          <w:szCs w:val="22"/>
        </w:rPr>
      </w:pPr>
    </w:p>
    <w:p w14:paraId="0E7AACB2" w14:textId="77777777" w:rsidR="00524320" w:rsidRPr="00456E5B" w:rsidRDefault="00524320" w:rsidP="00524320">
      <w:pPr>
        <w:rPr>
          <w:rFonts w:asciiTheme="minorHAnsi" w:hAnsiTheme="minorHAnsi"/>
          <w:szCs w:val="22"/>
        </w:rPr>
      </w:pPr>
      <w:r w:rsidRPr="00456E5B">
        <w:rPr>
          <w:rFonts w:asciiTheme="minorHAnsi" w:hAnsiTheme="minorHAnsi"/>
          <w:szCs w:val="22"/>
        </w:rPr>
        <w:lastRenderedPageBreak/>
        <w:t xml:space="preserve">La vitesse des palettes en descente gravitaire dans des couloirs de stockage dont la pente est de </w:t>
      </w:r>
      <w:r w:rsidRPr="00456E5B">
        <w:rPr>
          <w:rFonts w:asciiTheme="minorHAnsi" w:hAnsiTheme="minorHAnsi"/>
          <w:b/>
          <w:szCs w:val="22"/>
        </w:rPr>
        <w:t>3.5%</w:t>
      </w:r>
      <w:r w:rsidRPr="00456E5B">
        <w:rPr>
          <w:rFonts w:asciiTheme="minorHAnsi" w:hAnsiTheme="minorHAnsi"/>
          <w:szCs w:val="22"/>
        </w:rPr>
        <w:t xml:space="preserve"> augmente naturellement au cours de leur parcours. D’autre part, les palettes ont des masses pouvant atteindre </w:t>
      </w:r>
      <w:r w:rsidRPr="00456E5B">
        <w:rPr>
          <w:rFonts w:asciiTheme="minorHAnsi" w:hAnsiTheme="minorHAnsi"/>
          <w:b/>
          <w:szCs w:val="22"/>
        </w:rPr>
        <w:t>1200 kg</w:t>
      </w:r>
      <w:r w:rsidRPr="00456E5B">
        <w:rPr>
          <w:rFonts w:asciiTheme="minorHAnsi" w:hAnsiTheme="minorHAnsi"/>
          <w:szCs w:val="22"/>
        </w:rPr>
        <w:t>. Lorsque le couloir est vide, la première palette parcourt toute la longueur du couloir (qui peut atteindre 10 m) avant de rencontrer une butée. On conçoit assez aisément que laisser une palette aussi massive prendre une vitesse incontrôlée constitue un danger important pour les personnes et les matériels situés au voisinage de la zone de stockage. Le galet freineur permet donc de limiter les risques.</w:t>
      </w:r>
    </w:p>
    <w:p w14:paraId="133FDE8A" w14:textId="77777777" w:rsidR="00524320" w:rsidRPr="00456E5B" w:rsidRDefault="00524320" w:rsidP="00524320">
      <w:pPr>
        <w:rPr>
          <w:rFonts w:asciiTheme="minorHAnsi" w:hAnsiTheme="minorHAnsi"/>
          <w:szCs w:val="22"/>
        </w:rPr>
      </w:pPr>
    </w:p>
    <w:p w14:paraId="14491E9D" w14:textId="77777777" w:rsidR="00524320" w:rsidRPr="00456E5B" w:rsidRDefault="00524320" w:rsidP="00524320">
      <w:pPr>
        <w:pStyle w:val="Paragraphedeliste"/>
        <w:numPr>
          <w:ilvl w:val="0"/>
          <w:numId w:val="34"/>
        </w:numPr>
        <w:jc w:val="both"/>
        <w:rPr>
          <w:rFonts w:asciiTheme="minorHAnsi" w:hAnsiTheme="minorHAnsi"/>
          <w:b/>
          <w:color w:val="00B050"/>
          <w:szCs w:val="22"/>
          <w:u w:val="single"/>
        </w:rPr>
      </w:pPr>
      <w:r w:rsidRPr="00456E5B">
        <w:rPr>
          <w:rFonts w:asciiTheme="minorHAnsi" w:hAnsiTheme="minorHAnsi"/>
          <w:b/>
          <w:color w:val="00B050"/>
          <w:szCs w:val="22"/>
          <w:u w:val="single"/>
        </w:rPr>
        <w:t xml:space="preserve">Mode d’action du galet freineur </w:t>
      </w:r>
    </w:p>
    <w:p w14:paraId="542835A4" w14:textId="77777777" w:rsidR="00524320" w:rsidRPr="00456E5B" w:rsidRDefault="00524320" w:rsidP="00524320">
      <w:pPr>
        <w:keepNext/>
        <w:outlineLvl w:val="1"/>
        <w:rPr>
          <w:rFonts w:asciiTheme="minorHAnsi" w:hAnsiTheme="minorHAnsi"/>
          <w:szCs w:val="22"/>
        </w:rPr>
      </w:pPr>
      <w:bookmarkStart w:id="1" w:name="_Toc219006572"/>
    </w:p>
    <w:tbl>
      <w:tblPr>
        <w:tblStyle w:val="Grille"/>
        <w:tblW w:w="11057" w:type="dxa"/>
        <w:tblInd w:w="-176" w:type="dxa"/>
        <w:tblLook w:val="04A0" w:firstRow="1" w:lastRow="0" w:firstColumn="1" w:lastColumn="0" w:noHBand="0" w:noVBand="1"/>
      </w:tblPr>
      <w:tblGrid>
        <w:gridCol w:w="4537"/>
        <w:gridCol w:w="6520"/>
      </w:tblGrid>
      <w:tr w:rsidR="00524320" w:rsidRPr="00456E5B" w14:paraId="5B11F5E6" w14:textId="77777777" w:rsidTr="00EC3815">
        <w:trPr>
          <w:trHeight w:val="3163"/>
        </w:trPr>
        <w:tc>
          <w:tcPr>
            <w:tcW w:w="4537" w:type="dxa"/>
            <w:vAlign w:val="center"/>
          </w:tcPr>
          <w:p w14:paraId="259EAECB" w14:textId="77777777" w:rsidR="00524320" w:rsidRPr="00456E5B" w:rsidRDefault="00524320" w:rsidP="00EC3815">
            <w:pPr>
              <w:keepNext/>
              <w:outlineLvl w:val="1"/>
              <w:rPr>
                <w:rFonts w:asciiTheme="minorHAnsi" w:hAnsiTheme="minorHAnsi"/>
                <w:szCs w:val="22"/>
              </w:rPr>
            </w:pPr>
            <w:r w:rsidRPr="00456E5B">
              <w:rPr>
                <w:rFonts w:asciiTheme="minorHAnsi" w:hAnsiTheme="minorHAnsi"/>
                <w:szCs w:val="22"/>
              </w:rPr>
              <w:t>Le galet de type 7302 est un système mécanique qui se place dans des couloirs de stockage dynamique.</w:t>
            </w:r>
          </w:p>
          <w:p w14:paraId="53A46FE5" w14:textId="77777777" w:rsidR="00524320" w:rsidRPr="00456E5B" w:rsidRDefault="00524320" w:rsidP="00EC3815">
            <w:pPr>
              <w:keepNext/>
              <w:outlineLvl w:val="1"/>
              <w:rPr>
                <w:rFonts w:asciiTheme="minorHAnsi" w:hAnsiTheme="minorHAnsi"/>
                <w:szCs w:val="22"/>
              </w:rPr>
            </w:pPr>
            <w:r w:rsidRPr="00456E5B">
              <w:rPr>
                <w:rFonts w:asciiTheme="minorHAnsi" w:hAnsiTheme="minorHAnsi"/>
                <w:szCs w:val="22"/>
              </w:rPr>
              <w:t xml:space="preserve">Le galet est un </w:t>
            </w:r>
            <w:r w:rsidRPr="00456E5B">
              <w:rPr>
                <w:rFonts w:asciiTheme="minorHAnsi" w:hAnsiTheme="minorHAnsi"/>
                <w:b/>
                <w:bCs/>
                <w:szCs w:val="22"/>
              </w:rPr>
              <w:t>f</w:t>
            </w:r>
            <w:r w:rsidRPr="00456E5B">
              <w:rPr>
                <w:rFonts w:asciiTheme="minorHAnsi" w:hAnsiTheme="minorHAnsi"/>
                <w:b/>
                <w:szCs w:val="22"/>
              </w:rPr>
              <w:t xml:space="preserve">rein centrifuge. </w:t>
            </w:r>
            <w:r w:rsidRPr="00456E5B">
              <w:rPr>
                <w:rFonts w:asciiTheme="minorHAnsi" w:hAnsiTheme="minorHAnsi"/>
                <w:szCs w:val="22"/>
              </w:rPr>
              <w:t xml:space="preserve">Il régule la vitesse d’une large gamme de charges de </w:t>
            </w:r>
            <w:r w:rsidRPr="00456E5B">
              <w:rPr>
                <w:rFonts w:asciiTheme="minorHAnsi" w:hAnsiTheme="minorHAnsi"/>
                <w:b/>
                <w:szCs w:val="22"/>
              </w:rPr>
              <w:t xml:space="preserve">50 kg à 1200 kg </w:t>
            </w:r>
            <w:r w:rsidRPr="00456E5B">
              <w:rPr>
                <w:rFonts w:asciiTheme="minorHAnsi" w:hAnsiTheme="minorHAnsi"/>
                <w:szCs w:val="22"/>
              </w:rPr>
              <w:t>sous une pente</w:t>
            </w:r>
            <w:r w:rsidRPr="00456E5B">
              <w:rPr>
                <w:rFonts w:asciiTheme="minorHAnsi" w:hAnsiTheme="minorHAnsi"/>
                <w:b/>
                <w:szCs w:val="22"/>
              </w:rPr>
              <w:t xml:space="preserve"> </w:t>
            </w:r>
            <w:r w:rsidRPr="00456E5B">
              <w:rPr>
                <w:rFonts w:asciiTheme="minorHAnsi" w:hAnsiTheme="minorHAnsi"/>
                <w:szCs w:val="22"/>
              </w:rPr>
              <w:t xml:space="preserve">adaptée à la charge (en général </w:t>
            </w:r>
            <w:r w:rsidRPr="00456E5B">
              <w:rPr>
                <w:rFonts w:asciiTheme="minorHAnsi" w:hAnsiTheme="minorHAnsi"/>
                <w:b/>
                <w:szCs w:val="22"/>
              </w:rPr>
              <w:t>3.5%</w:t>
            </w:r>
            <w:r w:rsidRPr="00456E5B">
              <w:rPr>
                <w:rFonts w:asciiTheme="minorHAnsi" w:hAnsiTheme="minorHAnsi"/>
                <w:szCs w:val="22"/>
              </w:rPr>
              <w:t>)  soit un angle de 2°.</w:t>
            </w:r>
          </w:p>
          <w:p w14:paraId="66658F56" w14:textId="77777777" w:rsidR="00524320" w:rsidRPr="00456E5B" w:rsidRDefault="00524320" w:rsidP="00EC3815">
            <w:pPr>
              <w:rPr>
                <w:rFonts w:asciiTheme="minorHAnsi" w:hAnsiTheme="minorHAnsi"/>
                <w:szCs w:val="22"/>
              </w:rPr>
            </w:pPr>
            <w:r w:rsidRPr="00456E5B">
              <w:rPr>
                <w:rFonts w:asciiTheme="minorHAnsi" w:hAnsiTheme="minorHAnsi"/>
                <w:szCs w:val="22"/>
              </w:rPr>
              <w:t xml:space="preserve">La fonction principale de ce mécanisme est donc de </w:t>
            </w:r>
            <w:r w:rsidRPr="00456E5B">
              <w:rPr>
                <w:rFonts w:asciiTheme="minorHAnsi" w:hAnsiTheme="minorHAnsi"/>
                <w:b/>
                <w:szCs w:val="22"/>
              </w:rPr>
              <w:t>réguler</w:t>
            </w:r>
            <w:r w:rsidRPr="00456E5B">
              <w:rPr>
                <w:rFonts w:asciiTheme="minorHAnsi" w:hAnsiTheme="minorHAnsi"/>
                <w:szCs w:val="22"/>
              </w:rPr>
              <w:t xml:space="preserve"> la vitesse, ou encore de </w:t>
            </w:r>
            <w:r w:rsidRPr="00456E5B">
              <w:rPr>
                <w:rFonts w:asciiTheme="minorHAnsi" w:hAnsiTheme="minorHAnsi"/>
                <w:b/>
                <w:szCs w:val="22"/>
              </w:rPr>
              <w:t>stabiliser</w:t>
            </w:r>
            <w:r w:rsidRPr="00456E5B">
              <w:rPr>
                <w:rFonts w:asciiTheme="minorHAnsi" w:hAnsiTheme="minorHAnsi"/>
                <w:szCs w:val="22"/>
              </w:rPr>
              <w:t xml:space="preserve"> la vitesse de la palette. </w:t>
            </w:r>
          </w:p>
        </w:tc>
        <w:tc>
          <w:tcPr>
            <w:tcW w:w="6520" w:type="dxa"/>
            <w:vAlign w:val="center"/>
          </w:tcPr>
          <w:p w14:paraId="6138CCB4" w14:textId="5896DBC6" w:rsidR="00524320" w:rsidRPr="00456E5B" w:rsidRDefault="00524320" w:rsidP="00EC3815">
            <w:pPr>
              <w:keepNext/>
              <w:outlineLvl w:val="1"/>
              <w:rPr>
                <w:rFonts w:asciiTheme="minorHAnsi" w:hAnsiTheme="minorHAnsi"/>
                <w:szCs w:val="22"/>
              </w:rPr>
            </w:pPr>
            <w:r>
              <w:rPr>
                <w:rFonts w:asciiTheme="minorHAnsi" w:hAnsiTheme="minorHAnsi"/>
                <w:noProof/>
                <w:szCs w:val="22"/>
              </w:rPr>
              <mc:AlternateContent>
                <mc:Choice Requires="wpg">
                  <w:drawing>
                    <wp:inline distT="0" distB="0" distL="0" distR="0" wp14:anchorId="726B9033" wp14:editId="5E680BBB">
                      <wp:extent cx="3975100" cy="1943100"/>
                      <wp:effectExtent l="635" t="0" r="0" b="3810"/>
                      <wp:docPr id="39" name="Group 7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975100" cy="1943100"/>
                                <a:chOff x="3173" y="9319"/>
                                <a:chExt cx="6260" cy="3060"/>
                              </a:xfrm>
                            </wpg:grpSpPr>
                            <wps:wsp>
                              <wps:cNvPr id="40" name="AutoShape 73"/>
                              <wps:cNvSpPr>
                                <a:spLocks noChangeAspect="1" noChangeArrowheads="1" noTextEdit="1"/>
                              </wps:cNvSpPr>
                              <wps:spPr bwMode="auto">
                                <a:xfrm>
                                  <a:off x="3173" y="9319"/>
                                  <a:ext cx="6260" cy="30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74" descr="Imag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73" y="9319"/>
                                  <a:ext cx="3009" cy="28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75" descr="Imag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655" y="9344"/>
                                  <a:ext cx="2339" cy="1955"/>
                                </a:xfrm>
                                <a:prstGeom prst="rect">
                                  <a:avLst/>
                                </a:prstGeom>
                                <a:noFill/>
                                <a:extLst>
                                  <a:ext uri="{909E8E84-426E-40dd-AFC4-6F175D3DCCD1}">
                                    <a14:hiddenFill xmlns:a14="http://schemas.microsoft.com/office/drawing/2010/main">
                                      <a:solidFill>
                                        <a:srgbClr val="FFFFFF"/>
                                      </a:solidFill>
                                    </a14:hiddenFill>
                                  </a:ext>
                                </a:extLst>
                              </pic:spPr>
                            </pic:pic>
                            <wps:wsp>
                              <wps:cNvPr id="43" name="Text Box 76"/>
                              <wps:cNvSpPr txBox="1">
                                <a:spLocks noChangeArrowheads="1"/>
                              </wps:cNvSpPr>
                              <wps:spPr bwMode="auto">
                                <a:xfrm>
                                  <a:off x="4073" y="11928"/>
                                  <a:ext cx="5360"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B0D72" w14:textId="77777777" w:rsidR="00524320" w:rsidRPr="00DC46EA" w:rsidRDefault="00524320" w:rsidP="00524320">
                                    <w:pPr>
                                      <w:jc w:val="center"/>
                                      <w:rPr>
                                        <w:rFonts w:asciiTheme="minorHAnsi" w:hAnsiTheme="minorHAnsi"/>
                                        <w:szCs w:val="20"/>
                                      </w:rPr>
                                    </w:pPr>
                                    <w:r w:rsidRPr="00DC46EA">
                                      <w:rPr>
                                        <w:rFonts w:asciiTheme="minorHAnsi" w:hAnsiTheme="minorHAnsi"/>
                                        <w:b/>
                                        <w:bCs/>
                                        <w:sz w:val="20"/>
                                        <w:szCs w:val="20"/>
                                        <w:u w:val="single"/>
                                      </w:rPr>
                                      <w:t>Figure 3 </w:t>
                                    </w:r>
                                    <w:r w:rsidRPr="00DC46EA">
                                      <w:rPr>
                                        <w:rFonts w:asciiTheme="minorHAnsi" w:hAnsiTheme="minorHAnsi"/>
                                        <w:sz w:val="20"/>
                                        <w:szCs w:val="20"/>
                                      </w:rPr>
                                      <w:t>: maquette volumique du galet freineur</w:t>
                                    </w:r>
                                  </w:p>
                                </w:txbxContent>
                              </wps:txbx>
                              <wps:bodyPr rot="0" vert="horz" wrap="square" lIns="91440" tIns="45720" rIns="91440" bIns="45720" anchor="t" anchorCtr="0" upright="1">
                                <a:spAutoFit/>
                              </wps:bodyPr>
                            </wps:wsp>
                            <wps:wsp>
                              <wps:cNvPr id="44" name="Text Box 77"/>
                              <wps:cNvSpPr txBox="1">
                                <a:spLocks noChangeArrowheads="1"/>
                              </wps:cNvSpPr>
                              <wps:spPr bwMode="auto">
                                <a:xfrm>
                                  <a:off x="6593" y="11299"/>
                                  <a:ext cx="2222"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20C5E" w14:textId="77777777" w:rsidR="00524320" w:rsidRPr="00DC46EA" w:rsidRDefault="00524320" w:rsidP="00524320">
                                    <w:pPr>
                                      <w:jc w:val="center"/>
                                      <w:rPr>
                                        <w:rFonts w:asciiTheme="minorHAnsi" w:hAnsiTheme="minorHAnsi"/>
                                        <w:szCs w:val="22"/>
                                      </w:rPr>
                                    </w:pPr>
                                    <w:r w:rsidRPr="00DC46EA">
                                      <w:rPr>
                                        <w:rFonts w:asciiTheme="minorHAnsi" w:hAnsiTheme="minorHAnsi"/>
                                        <w:szCs w:val="22"/>
                                      </w:rPr>
                                      <w:t>Mécanisme interne</w:t>
                                    </w:r>
                                  </w:p>
                                </w:txbxContent>
                              </wps:txbx>
                              <wps:bodyPr rot="0" vert="horz" wrap="square" lIns="91440" tIns="45720" rIns="91440" bIns="45720" anchor="t" anchorCtr="0" upright="1">
                                <a:spAutoFit/>
                              </wps:bodyPr>
                            </wps:wsp>
                            <wps:wsp>
                              <wps:cNvPr id="45" name="Text Box 78"/>
                              <wps:cNvSpPr txBox="1">
                                <a:spLocks noChangeArrowheads="1"/>
                              </wps:cNvSpPr>
                              <wps:spPr bwMode="auto">
                                <a:xfrm>
                                  <a:off x="4973" y="9344"/>
                                  <a:ext cx="1862"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A3BD3" w14:textId="77777777" w:rsidR="00524320" w:rsidRPr="00DC46EA" w:rsidRDefault="00524320" w:rsidP="00524320">
                                    <w:pPr>
                                      <w:jc w:val="center"/>
                                      <w:rPr>
                                        <w:rFonts w:asciiTheme="minorHAnsi" w:hAnsiTheme="minorHAnsi"/>
                                        <w:szCs w:val="22"/>
                                      </w:rPr>
                                    </w:pPr>
                                    <w:r w:rsidRPr="00DC46EA">
                                      <w:rPr>
                                        <w:rFonts w:asciiTheme="minorHAnsi" w:hAnsiTheme="minorHAnsi"/>
                                        <w:szCs w:val="22"/>
                                      </w:rPr>
                                      <w:t>Vue d’ensemble du galet</w:t>
                                    </w:r>
                                  </w:p>
                                </w:txbxContent>
                              </wps:txbx>
                              <wps:bodyPr rot="0" vert="horz" wrap="square" lIns="91440" tIns="45720" rIns="91440" bIns="45720" anchor="t" anchorCtr="0" upright="1">
                                <a:spAutoFit/>
                              </wps:bodyPr>
                            </wps:wsp>
                          </wpg:wgp>
                        </a:graphicData>
                      </a:graphic>
                    </wp:inline>
                  </w:drawing>
                </mc:Choice>
                <mc:Fallback>
                  <w:pict>
                    <v:group id="Group 72" o:spid="_x0000_s1252" style="width:313pt;height:153pt;mso-position-horizontal-relative:char;mso-position-vertical-relative:line" coordorigin="3173,9319" coordsize="6260,306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6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2VBLAwQKAAAAAAAAACEAmJRdbxGIAAARiAAAFQAAAGRycy9tZWRpYS9pbWFnZTIu&#10;anBlZ//Y/+AAEEpGSUYAAQEAAAEAAQAA/9sAQwAFAwQEBAMFBAQEBQUFBgcMCAcHBwcPCwsJDBEP&#10;EhIRDxERExYcFxMUGhURERghGBodHR8fHxMXIiQiHiQcHh8e/9sAQwEFBQUHBgcOCAgOHhQRFB4e&#10;Hh4eHh4eHh4eHh4eHh4eHh4eHh4eHh4eHh4eHh4eHh4eHh4eHh4eHh4eHh4eHh4e/8AAEQgBhwH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">
                      <o:lock v:ext="edit" aspectratio="t"/>
                      <v:rect id="AutoShape 73" o:spid="_x0000_s1253" style="position:absolute;left:3173;top:9319;width:6260;height:30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v9gCwgAA&#10;ANsAAAAPAAAAZHJzL2Rvd25yZXYueG1sRE9Na4NAEL0H+h+WKeQS4ppSSj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2ALCAAAA2wAAAA8AAAAAAAAAAAAAAAAAlwIAAGRycy9kb3du&#10;cmV2LnhtbFBLBQYAAAAABAAEAPUAAACGAwAAAAA=&#10;" filled="f" stroked="f">
                        <o:lock v:ext="edit" aspectratio="t" text="t"/>
                      </v:rect>
                      <v:shape id="Picture 74" o:spid="_x0000_s1254" type="#_x0000_t75" alt="Image1" style="position:absolute;left:3173;top:9319;width:3009;height:28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hx&#10;5N/CAAAA2wAAAA8AAABkcnMvZG93bnJldi54bWxEj91qwkAUhO8LvsNyBO/qxiKlRFcRsaAILf48&#10;wCF7TILZc0J2jatP3y0UejnMzDfMfBldo3rqfC1sYDLOQBEXYmsuDZxPn68foHxAttgIk4EHeVgu&#10;Bi9zzK3c+UD9MZQqQdjnaKAKoc219kVFDv1YWuLkXaRzGJLsSm07vCe4a/Rblr1rhzWnhQpbWldU&#10;XI83Z6A/P+NKLEmxEXvdfe8Pp68mGjMaxtUMVKAY/sN/7a01MJ3A75f0A/Ti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4ceTfwgAAANsAAAAPAAAAAAAAAAAAAAAAAJwCAABk&#10;cnMvZG93bnJldi54bWxQSwUGAAAAAAQABAD3AAAAiwMAAAAA&#10;">
                        <v:imagedata r:id="rId20" o:title="Image1"/>
                      </v:shape>
                      <v:shape id="Picture 75" o:spid="_x0000_s1255" type="#_x0000_t75" alt="Image2" style="position:absolute;left:6655;top:9344;width:2339;height:1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Sy&#10;y8fDAAAA2wAAAA8AAABkcnMvZG93bnJldi54bWxEj09rAjEUxO+C3yG8ghep2cqisjWKKEIRPPjv&#10;/tg8N0uTl2WTrttvbwoFj8PM/IZZrntnRUdtqD0r+JhkIIhLr2uuFFwv+/cFiBCRNVrPpOCXAqxX&#10;w8ESC+0ffKLuHCuRIBwKVGBibAopQ2nIYZj4hjh5d986jEm2ldQtPhLcWTnNspl0WHNaMNjQ1lD5&#10;ff5xCu7bXXfc13NjeXYaHy42d/NbrtTord98gojUx1f4v/2lFeRT+PuSfoBcP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LLLx8MAAADbAAAADwAAAAAAAAAAAAAAAACcAgAA&#10;ZHJzL2Rvd25yZXYueG1sUEsFBgAAAAAEAAQA9wAAAIwDAAAAAA==&#10;">
                        <v:imagedata r:id="rId21" o:title="Image2"/>
                      </v:shape>
                      <v:shape id="Text Box 76" o:spid="_x0000_s1256" type="#_x0000_t202" style="position:absolute;left:4073;top:11928;width:5360;height:3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4tZSwgAA&#10;ANsAAAAPAAAAZHJzL2Rvd25yZXYueG1sRI9Ba8JAFITvBf/D8oTe6kZtpaSuImrBg5dqvD+yr9nQ&#10;7NuQfZr477uFgsdhZr5hluvBN+pGXawDG5hOMlDEZbA1VwaK8+fLO6goyBabwGTgThHWq9HTEnMb&#10;ev6i20kqlSAcczTgRNpc61g68hgnoSVO3nfoPEqSXaVth32C+0bPsmyhPdacFhy2tHVU/pyu3oCI&#10;3Uzvxd7Hw2U47nqXlW9YGPM8HjYfoIQGeYT/2wdr4HU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ni1lLCAAAA2wAAAA8AAAAAAAAAAAAAAAAAlwIAAGRycy9kb3du&#10;cmV2LnhtbFBLBQYAAAAABAAEAPUAAACGAwAAAAA=&#10;" filled="f" stroked="f">
                        <v:textbox style="mso-fit-shape-to-text:t">
                          <w:txbxContent>
                            <w:p w14:paraId="187B0D72" w14:textId="77777777" w:rsidR="00524320" w:rsidRPr="00DC46EA" w:rsidRDefault="00524320" w:rsidP="00524320">
                              <w:pPr>
                                <w:jc w:val="center"/>
                                <w:rPr>
                                  <w:rFonts w:asciiTheme="minorHAnsi" w:hAnsiTheme="minorHAnsi"/>
                                  <w:szCs w:val="20"/>
                                </w:rPr>
                              </w:pPr>
                              <w:r w:rsidRPr="00DC46EA">
                                <w:rPr>
                                  <w:rFonts w:asciiTheme="minorHAnsi" w:hAnsiTheme="minorHAnsi"/>
                                  <w:b/>
                                  <w:bCs/>
                                  <w:sz w:val="20"/>
                                  <w:szCs w:val="20"/>
                                  <w:u w:val="single"/>
                                </w:rPr>
                                <w:t>Figure 3 </w:t>
                              </w:r>
                              <w:r w:rsidRPr="00DC46EA">
                                <w:rPr>
                                  <w:rFonts w:asciiTheme="minorHAnsi" w:hAnsiTheme="minorHAnsi"/>
                                  <w:sz w:val="20"/>
                                  <w:szCs w:val="20"/>
                                </w:rPr>
                                <w:t>: maquette volumique du galet freineur</w:t>
                              </w:r>
                            </w:p>
                          </w:txbxContent>
                        </v:textbox>
                      </v:shape>
                      <v:shape id="Text Box 77" o:spid="_x0000_s1257" type="#_x0000_t202" style="position:absolute;left:6593;top:11299;width:2222;height:4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04mwQAA&#10;ANsAAAAPAAAAZHJzL2Rvd25yZXYueG1sRI9Ba8JAFITvBf/D8gre6kaxIqmriFbw0Isa74/sazY0&#10;+zZkX038992C4HGYmW+Y1WbwjbpRF+vABqaTDBRxGWzNlYHicnhbgoqCbLEJTAbuFGGzHr2sMLeh&#10;5xPdzlKpBOGYowEn0uZax9KRxzgJLXHyvkPnUZLsKm077BPcN3qWZQvtsea04LClnaPy5/zrDYjY&#10;7fRefPp4vA5f+95l5TsWxoxfh+0HKKFBnuFH+2gNzOfw/yX9AL3+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gtOJsEAAADbAAAADwAAAAAAAAAAAAAAAACXAgAAZHJzL2Rvd25y&#10;ZXYueG1sUEsFBgAAAAAEAAQA9QAAAIUDAAAAAA==&#10;" filled="f" stroked="f">
                        <v:textbox style="mso-fit-shape-to-text:t">
                          <w:txbxContent>
                            <w:p w14:paraId="28D20C5E" w14:textId="77777777" w:rsidR="00524320" w:rsidRPr="00DC46EA" w:rsidRDefault="00524320" w:rsidP="00524320">
                              <w:pPr>
                                <w:jc w:val="center"/>
                                <w:rPr>
                                  <w:rFonts w:asciiTheme="minorHAnsi" w:hAnsiTheme="minorHAnsi"/>
                                  <w:szCs w:val="22"/>
                                </w:rPr>
                              </w:pPr>
                              <w:r w:rsidRPr="00DC46EA">
                                <w:rPr>
                                  <w:rFonts w:asciiTheme="minorHAnsi" w:hAnsiTheme="minorHAnsi"/>
                                  <w:szCs w:val="22"/>
                                </w:rPr>
                                <w:t>Mécanisme interne</w:t>
                              </w:r>
                            </w:p>
                          </w:txbxContent>
                        </v:textbox>
                      </v:shape>
                      <v:shape id="Text Box 78" o:spid="_x0000_s1258" type="#_x0000_t202" style="position:absolute;left:4973;top:9344;width:1862;height:6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R+u9wQAA&#10;ANsAAAAPAAAAZHJzL2Rvd25yZXYueG1sRI9Ba8JAFITvBf/D8gq91Y2iIqmriFbw4EWN90f2NRua&#10;fRuyryb++65Q6HGYmW+Y1WbwjbpTF+vABibjDBRxGWzNlYHienhfgoqCbLEJTAYeFGGzHr2sMLeh&#10;5zPdL1KpBOGYowEn0uZax9KRxzgOLXHyvkLnUZLsKm077BPcN3qaZQvtsea04LClnaPy+/LjDYjY&#10;7eRRfPp4vA2nfe+yco6FMW+vw/YDlNAg/+G/9tEamM3h+SX9AL3+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UfrvcEAAADbAAAADwAAAAAAAAAAAAAAAACXAgAAZHJzL2Rvd25y&#10;ZXYueG1sUEsFBgAAAAAEAAQA9QAAAIUDAAAAAA==&#10;" filled="f" stroked="f">
                        <v:textbox style="mso-fit-shape-to-text:t">
                          <w:txbxContent>
                            <w:p w14:paraId="045A3BD3" w14:textId="77777777" w:rsidR="00524320" w:rsidRPr="00DC46EA" w:rsidRDefault="00524320" w:rsidP="00524320">
                              <w:pPr>
                                <w:jc w:val="center"/>
                                <w:rPr>
                                  <w:rFonts w:asciiTheme="minorHAnsi" w:hAnsiTheme="minorHAnsi"/>
                                  <w:szCs w:val="22"/>
                                </w:rPr>
                              </w:pPr>
                              <w:r w:rsidRPr="00DC46EA">
                                <w:rPr>
                                  <w:rFonts w:asciiTheme="minorHAnsi" w:hAnsiTheme="minorHAnsi"/>
                                  <w:szCs w:val="22"/>
                                </w:rPr>
                                <w:t>Vue d’ensemble du galet</w:t>
                              </w:r>
                            </w:p>
                          </w:txbxContent>
                        </v:textbox>
                      </v:shape>
                      <w10:anchorlock/>
                    </v:group>
                  </w:pict>
                </mc:Fallback>
              </mc:AlternateContent>
            </w:r>
          </w:p>
        </w:tc>
      </w:tr>
    </w:tbl>
    <w:p w14:paraId="5B135098" w14:textId="77777777" w:rsidR="00524320" w:rsidRPr="00456E5B" w:rsidRDefault="00524320" w:rsidP="00524320">
      <w:pPr>
        <w:keepNext/>
        <w:outlineLvl w:val="1"/>
        <w:rPr>
          <w:rFonts w:asciiTheme="minorHAnsi" w:hAnsiTheme="minorHAnsi"/>
          <w:szCs w:val="22"/>
        </w:rPr>
      </w:pPr>
    </w:p>
    <w:p w14:paraId="0F07C178" w14:textId="77777777" w:rsidR="00524320" w:rsidRPr="00456E5B" w:rsidRDefault="00524320" w:rsidP="00524320">
      <w:pPr>
        <w:pStyle w:val="Paragraphedeliste"/>
        <w:keepNext/>
        <w:numPr>
          <w:ilvl w:val="0"/>
          <w:numId w:val="33"/>
        </w:numPr>
        <w:jc w:val="both"/>
        <w:outlineLvl w:val="1"/>
        <w:rPr>
          <w:rFonts w:asciiTheme="minorHAnsi" w:hAnsiTheme="minorHAnsi"/>
          <w:b/>
          <w:color w:val="FF0000"/>
          <w:szCs w:val="22"/>
          <w:u w:val="single"/>
        </w:rPr>
      </w:pPr>
      <w:r w:rsidRPr="00456E5B">
        <w:rPr>
          <w:rFonts w:asciiTheme="minorHAnsi" w:hAnsiTheme="minorHAnsi"/>
          <w:b/>
          <w:color w:val="FF0000"/>
          <w:szCs w:val="22"/>
          <w:u w:val="single"/>
        </w:rPr>
        <w:t xml:space="preserve">Objectif de l’étude et présentation de la maquette utilisée pour l’étude </w:t>
      </w:r>
    </w:p>
    <w:bookmarkEnd w:id="1"/>
    <w:p w14:paraId="3795E1CD" w14:textId="77777777" w:rsidR="00524320" w:rsidRPr="00456E5B" w:rsidRDefault="00524320" w:rsidP="00524320">
      <w:pPr>
        <w:ind w:left="340"/>
        <w:rPr>
          <w:rFonts w:asciiTheme="minorHAnsi" w:hAnsiTheme="minorHAnsi" w:cs="Arial"/>
          <w:b/>
          <w:bCs/>
          <w:smallCaps/>
          <w:color w:val="333399"/>
          <w:szCs w:val="22"/>
          <w:u w:val="single"/>
        </w:rPr>
      </w:pPr>
    </w:p>
    <w:p w14:paraId="0C043AB6" w14:textId="77777777" w:rsidR="00524320" w:rsidRPr="00456E5B" w:rsidRDefault="00524320" w:rsidP="00524320">
      <w:pPr>
        <w:rPr>
          <w:rFonts w:asciiTheme="minorHAnsi" w:hAnsiTheme="minorHAnsi"/>
          <w:szCs w:val="22"/>
        </w:rPr>
      </w:pPr>
      <w:r w:rsidRPr="00456E5B">
        <w:rPr>
          <w:rFonts w:asciiTheme="minorHAnsi" w:hAnsiTheme="minorHAnsi"/>
          <w:szCs w:val="22"/>
        </w:rPr>
        <w:t>L’objectif de cette étude est de construire un modèle dynamique simple du galet freineur et du couloir de stockage en vue de déterminer la capacité de freinage de l’ensemble de ce mécanisme.</w:t>
      </w:r>
    </w:p>
    <w:p w14:paraId="194D054D" w14:textId="77777777" w:rsidR="00524320" w:rsidRPr="00456E5B" w:rsidRDefault="00524320" w:rsidP="00524320">
      <w:pPr>
        <w:rPr>
          <w:rFonts w:asciiTheme="minorHAnsi" w:hAnsiTheme="minorHAnsi"/>
          <w:szCs w:val="22"/>
        </w:rPr>
      </w:pPr>
    </w:p>
    <w:tbl>
      <w:tblPr>
        <w:tblStyle w:val="Grille"/>
        <w:tblW w:w="11057" w:type="dxa"/>
        <w:tblInd w:w="-176" w:type="dxa"/>
        <w:tblLayout w:type="fixed"/>
        <w:tblLook w:val="04A0" w:firstRow="1" w:lastRow="0" w:firstColumn="1" w:lastColumn="0" w:noHBand="0" w:noVBand="1"/>
      </w:tblPr>
      <w:tblGrid>
        <w:gridCol w:w="4537"/>
        <w:gridCol w:w="6520"/>
      </w:tblGrid>
      <w:tr w:rsidR="00524320" w:rsidRPr="00456E5B" w14:paraId="1A1E42CC" w14:textId="77777777" w:rsidTr="00EC3815">
        <w:tc>
          <w:tcPr>
            <w:tcW w:w="4537" w:type="dxa"/>
            <w:vAlign w:val="center"/>
          </w:tcPr>
          <w:p w14:paraId="3AD122C1" w14:textId="77777777" w:rsidR="00524320" w:rsidRPr="00456E5B" w:rsidRDefault="00524320" w:rsidP="00EC3815">
            <w:pPr>
              <w:autoSpaceDE w:val="0"/>
              <w:autoSpaceDN w:val="0"/>
              <w:adjustRightInd w:val="0"/>
              <w:ind w:left="142" w:hanging="5"/>
              <w:rPr>
                <w:rFonts w:asciiTheme="minorHAnsi" w:hAnsiTheme="minorHAnsi"/>
                <w:szCs w:val="22"/>
              </w:rPr>
            </w:pPr>
            <w:r w:rsidRPr="00456E5B">
              <w:rPr>
                <w:rFonts w:asciiTheme="minorHAnsi" w:hAnsiTheme="minorHAnsi"/>
                <w:szCs w:val="22"/>
              </w:rPr>
              <w:t>Le banc EX1100 utilisé pour cette étude se compose d’un tronçon de couloir de stockage, (1300 mm de longueur) constitué de deux rails à galets, et équipé d’un galet freineur :</w:t>
            </w:r>
          </w:p>
          <w:p w14:paraId="042F2068" w14:textId="77777777" w:rsidR="00524320" w:rsidRPr="00456E5B" w:rsidRDefault="00524320" w:rsidP="00EC3815">
            <w:pPr>
              <w:tabs>
                <w:tab w:val="left" w:pos="1674"/>
              </w:tabs>
              <w:rPr>
                <w:rFonts w:asciiTheme="minorHAnsi" w:hAnsiTheme="minorHAnsi"/>
                <w:szCs w:val="22"/>
              </w:rPr>
            </w:pPr>
            <w:r w:rsidRPr="00456E5B">
              <w:rPr>
                <w:rFonts w:asciiTheme="minorHAnsi" w:hAnsiTheme="minorHAnsi"/>
                <w:szCs w:val="22"/>
              </w:rPr>
              <w:tab/>
            </w:r>
            <w:r w:rsidRPr="00456E5B">
              <w:rPr>
                <w:rFonts w:asciiTheme="minorHAnsi" w:hAnsiTheme="minorHAnsi"/>
                <w:szCs w:val="22"/>
              </w:rPr>
              <w:tab/>
            </w:r>
          </w:p>
        </w:tc>
        <w:tc>
          <w:tcPr>
            <w:tcW w:w="6520" w:type="dxa"/>
            <w:vAlign w:val="center"/>
          </w:tcPr>
          <w:p w14:paraId="1EFAE48A" w14:textId="77777777" w:rsidR="00524320" w:rsidRPr="00456E5B" w:rsidRDefault="00524320" w:rsidP="00EC3815">
            <w:pPr>
              <w:ind w:left="175"/>
              <w:rPr>
                <w:rFonts w:asciiTheme="minorHAnsi" w:hAnsiTheme="minorHAnsi"/>
                <w:szCs w:val="22"/>
              </w:rPr>
            </w:pPr>
            <w:r w:rsidRPr="00456E5B">
              <w:rPr>
                <w:rFonts w:asciiTheme="minorHAnsi" w:hAnsiTheme="minorHAnsi"/>
                <w:noProof/>
                <w:szCs w:val="22"/>
              </w:rPr>
              <w:drawing>
                <wp:inline distT="0" distB="0" distL="0" distR="0" wp14:anchorId="71C024D6" wp14:editId="73522485">
                  <wp:extent cx="3729711" cy="1850065"/>
                  <wp:effectExtent l="19050" t="0" r="4089" b="0"/>
                  <wp:docPr id="11"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2"/>
                          <a:srcRect/>
                          <a:stretch>
                            <a:fillRect/>
                          </a:stretch>
                        </pic:blipFill>
                        <pic:spPr bwMode="auto">
                          <a:xfrm>
                            <a:off x="0" y="0"/>
                            <a:ext cx="3746956" cy="1858619"/>
                          </a:xfrm>
                          <a:prstGeom prst="rect">
                            <a:avLst/>
                          </a:prstGeom>
                          <a:noFill/>
                          <a:ln w="9525">
                            <a:noFill/>
                            <a:miter lim="800000"/>
                            <a:headEnd/>
                            <a:tailEnd/>
                          </a:ln>
                        </pic:spPr>
                      </pic:pic>
                    </a:graphicData>
                  </a:graphic>
                </wp:inline>
              </w:drawing>
            </w:r>
          </w:p>
        </w:tc>
      </w:tr>
    </w:tbl>
    <w:p w14:paraId="15F55C96" w14:textId="77777777" w:rsidR="00524320" w:rsidRPr="00456E5B" w:rsidRDefault="00524320" w:rsidP="00524320">
      <w:pPr>
        <w:rPr>
          <w:rFonts w:asciiTheme="minorHAnsi" w:hAnsiTheme="minorHAnsi"/>
          <w:szCs w:val="22"/>
        </w:rPr>
      </w:pPr>
    </w:p>
    <w:p w14:paraId="00ED9D1E" w14:textId="77777777" w:rsidR="00524320" w:rsidRPr="00456E5B" w:rsidRDefault="00524320" w:rsidP="00524320">
      <w:pPr>
        <w:pStyle w:val="Paragraphedeliste"/>
        <w:numPr>
          <w:ilvl w:val="0"/>
          <w:numId w:val="36"/>
        </w:numPr>
        <w:autoSpaceDE w:val="0"/>
        <w:autoSpaceDN w:val="0"/>
        <w:adjustRightInd w:val="0"/>
        <w:jc w:val="both"/>
        <w:rPr>
          <w:rFonts w:asciiTheme="minorHAnsi" w:hAnsiTheme="minorHAnsi"/>
          <w:szCs w:val="22"/>
        </w:rPr>
      </w:pPr>
      <w:r w:rsidRPr="00456E5B">
        <w:rPr>
          <w:rFonts w:asciiTheme="minorHAnsi" w:hAnsiTheme="minorHAnsi"/>
          <w:szCs w:val="22"/>
        </w:rPr>
        <w:t>L’inclinaison du couloir est réglable de 0° à 6° par pas de 1°. Une palette qui peut être chargée par des masses de 1 Kg (5 emplacements de 10 Kg = 50 Kg) se déplace dans ce couloir de stockage.</w:t>
      </w:r>
    </w:p>
    <w:p w14:paraId="36B14B56" w14:textId="77777777" w:rsidR="00524320" w:rsidRPr="00456E5B" w:rsidRDefault="00524320" w:rsidP="00524320">
      <w:pPr>
        <w:autoSpaceDE w:val="0"/>
        <w:autoSpaceDN w:val="0"/>
        <w:adjustRightInd w:val="0"/>
        <w:rPr>
          <w:rFonts w:asciiTheme="minorHAnsi" w:hAnsiTheme="minorHAnsi"/>
          <w:szCs w:val="22"/>
        </w:rPr>
      </w:pPr>
    </w:p>
    <w:p w14:paraId="4AA3E800" w14:textId="77777777" w:rsidR="00524320" w:rsidRPr="00456E5B" w:rsidRDefault="00524320" w:rsidP="00524320">
      <w:pPr>
        <w:pStyle w:val="Paragraphedeliste"/>
        <w:numPr>
          <w:ilvl w:val="0"/>
          <w:numId w:val="36"/>
        </w:numPr>
        <w:autoSpaceDE w:val="0"/>
        <w:autoSpaceDN w:val="0"/>
        <w:adjustRightInd w:val="0"/>
        <w:jc w:val="both"/>
        <w:rPr>
          <w:rFonts w:asciiTheme="minorHAnsi" w:hAnsiTheme="minorHAnsi"/>
          <w:szCs w:val="22"/>
        </w:rPr>
      </w:pPr>
      <w:r w:rsidRPr="00456E5B">
        <w:rPr>
          <w:rFonts w:asciiTheme="minorHAnsi" w:hAnsiTheme="minorHAnsi"/>
          <w:szCs w:val="22"/>
        </w:rPr>
        <w:t>Plusieurs capteurs sont mis en œuvre afin d’évaluer les performances du galet freineur en fonctionnement normal :</w:t>
      </w:r>
    </w:p>
    <w:p w14:paraId="0D08316D" w14:textId="77777777" w:rsidR="00524320" w:rsidRPr="00456E5B" w:rsidRDefault="00524320" w:rsidP="00524320">
      <w:pPr>
        <w:autoSpaceDE w:val="0"/>
        <w:autoSpaceDN w:val="0"/>
        <w:adjustRightInd w:val="0"/>
        <w:rPr>
          <w:rFonts w:asciiTheme="minorHAnsi" w:hAnsiTheme="minorHAnsi"/>
          <w:szCs w:val="22"/>
        </w:rPr>
      </w:pPr>
    </w:p>
    <w:p w14:paraId="0E5CEBE2" w14:textId="77777777" w:rsidR="00524320" w:rsidRPr="00456E5B" w:rsidRDefault="00524320" w:rsidP="00524320">
      <w:pPr>
        <w:pStyle w:val="Paragraphedeliste"/>
        <w:numPr>
          <w:ilvl w:val="1"/>
          <w:numId w:val="36"/>
        </w:numPr>
        <w:autoSpaceDE w:val="0"/>
        <w:autoSpaceDN w:val="0"/>
        <w:adjustRightInd w:val="0"/>
        <w:jc w:val="both"/>
        <w:rPr>
          <w:rFonts w:asciiTheme="minorHAnsi" w:hAnsiTheme="minorHAnsi"/>
          <w:szCs w:val="22"/>
        </w:rPr>
      </w:pPr>
      <w:r w:rsidRPr="00456E5B">
        <w:rPr>
          <w:rFonts w:asciiTheme="minorHAnsi" w:hAnsiTheme="minorHAnsi"/>
          <w:szCs w:val="22"/>
        </w:rPr>
        <w:t>Un capteur de vitesse de rotation du tambour de galet ;</w:t>
      </w:r>
    </w:p>
    <w:p w14:paraId="1DD1E2F1" w14:textId="77777777" w:rsidR="00524320" w:rsidRPr="00456E5B" w:rsidRDefault="00524320" w:rsidP="00524320">
      <w:pPr>
        <w:pStyle w:val="Paragraphedeliste"/>
        <w:numPr>
          <w:ilvl w:val="1"/>
          <w:numId w:val="36"/>
        </w:numPr>
        <w:autoSpaceDE w:val="0"/>
        <w:autoSpaceDN w:val="0"/>
        <w:adjustRightInd w:val="0"/>
        <w:jc w:val="both"/>
        <w:rPr>
          <w:rFonts w:asciiTheme="minorHAnsi" w:hAnsiTheme="minorHAnsi"/>
          <w:szCs w:val="22"/>
        </w:rPr>
      </w:pPr>
      <w:r w:rsidRPr="00456E5B">
        <w:rPr>
          <w:rFonts w:asciiTheme="minorHAnsi" w:hAnsiTheme="minorHAnsi"/>
          <w:szCs w:val="22"/>
        </w:rPr>
        <w:t>Un capteur de vitesse de translation de la palette ;</w:t>
      </w:r>
    </w:p>
    <w:p w14:paraId="17FC06FA" w14:textId="77777777" w:rsidR="00524320" w:rsidRPr="00456E5B" w:rsidRDefault="00524320" w:rsidP="00524320">
      <w:pPr>
        <w:pStyle w:val="Paragraphedeliste"/>
        <w:numPr>
          <w:ilvl w:val="1"/>
          <w:numId w:val="36"/>
        </w:numPr>
        <w:autoSpaceDE w:val="0"/>
        <w:autoSpaceDN w:val="0"/>
        <w:adjustRightInd w:val="0"/>
        <w:jc w:val="both"/>
        <w:rPr>
          <w:rFonts w:asciiTheme="minorHAnsi" w:hAnsiTheme="minorHAnsi"/>
          <w:szCs w:val="22"/>
        </w:rPr>
      </w:pPr>
      <w:r w:rsidRPr="00456E5B">
        <w:rPr>
          <w:rFonts w:asciiTheme="minorHAnsi" w:hAnsiTheme="minorHAnsi"/>
          <w:szCs w:val="22"/>
        </w:rPr>
        <w:t xml:space="preserve">Un capteur </w:t>
      </w:r>
      <w:proofErr w:type="spellStart"/>
      <w:r w:rsidRPr="00456E5B">
        <w:rPr>
          <w:rFonts w:asciiTheme="minorHAnsi" w:hAnsiTheme="minorHAnsi"/>
          <w:szCs w:val="22"/>
        </w:rPr>
        <w:t>extensométrique</w:t>
      </w:r>
      <w:proofErr w:type="spellEnd"/>
      <w:r w:rsidRPr="00456E5B">
        <w:rPr>
          <w:rFonts w:asciiTheme="minorHAnsi" w:hAnsiTheme="minorHAnsi"/>
          <w:szCs w:val="22"/>
        </w:rPr>
        <w:t xml:space="preserve"> permet de relever les efforts normal et tangentiel au contact palette/galet</w:t>
      </w:r>
    </w:p>
    <w:p w14:paraId="3AA46CFA" w14:textId="77777777" w:rsidR="00524320" w:rsidRPr="00456E5B" w:rsidRDefault="00524320" w:rsidP="00524320">
      <w:pPr>
        <w:autoSpaceDE w:val="0"/>
        <w:autoSpaceDN w:val="0"/>
        <w:adjustRightInd w:val="0"/>
        <w:rPr>
          <w:rFonts w:asciiTheme="minorHAnsi" w:hAnsiTheme="minorHAnsi"/>
          <w:szCs w:val="22"/>
        </w:rPr>
      </w:pPr>
    </w:p>
    <w:p w14:paraId="50F58996" w14:textId="77777777" w:rsidR="00524320" w:rsidRPr="00456E5B" w:rsidRDefault="00524320" w:rsidP="00524320">
      <w:pPr>
        <w:pStyle w:val="Paragraphedeliste"/>
        <w:numPr>
          <w:ilvl w:val="0"/>
          <w:numId w:val="37"/>
        </w:numPr>
        <w:jc w:val="both"/>
        <w:rPr>
          <w:rFonts w:asciiTheme="minorHAnsi" w:hAnsiTheme="minorHAnsi"/>
          <w:szCs w:val="22"/>
        </w:rPr>
      </w:pPr>
      <w:r w:rsidRPr="00456E5B">
        <w:rPr>
          <w:rFonts w:asciiTheme="minorHAnsi" w:hAnsiTheme="minorHAnsi"/>
          <w:szCs w:val="22"/>
        </w:rPr>
        <w:t>Un logiciel dédié pilote les acquisitions en temps réel.</w:t>
      </w:r>
      <w:r w:rsidRPr="00456E5B">
        <w:rPr>
          <w:rFonts w:asciiTheme="minorHAnsi" w:hAnsiTheme="minorHAnsi"/>
          <w:noProof/>
          <w:szCs w:val="22"/>
        </w:rPr>
        <w:t xml:space="preserve"> L</w:t>
      </w:r>
      <w:r w:rsidRPr="00456E5B">
        <w:rPr>
          <w:rFonts w:asciiTheme="minorHAnsi" w:hAnsiTheme="minorHAnsi"/>
          <w:szCs w:val="22"/>
        </w:rPr>
        <w:t>es relevés permettent d’analyser les phénomènes dynamiques de contact entre galet et palette.</w:t>
      </w:r>
    </w:p>
    <w:p w14:paraId="76AC265E" w14:textId="77777777" w:rsidR="00524320" w:rsidRPr="00456E5B" w:rsidRDefault="00524320" w:rsidP="00524320">
      <w:pPr>
        <w:pStyle w:val="Paragraphedeliste"/>
        <w:autoSpaceDE w:val="0"/>
        <w:autoSpaceDN w:val="0"/>
        <w:adjustRightInd w:val="0"/>
        <w:rPr>
          <w:rFonts w:asciiTheme="minorHAnsi" w:hAnsiTheme="minorHAnsi"/>
          <w:szCs w:val="22"/>
        </w:rPr>
      </w:pPr>
    </w:p>
    <w:p w14:paraId="4548CD0C" w14:textId="77777777" w:rsidR="00524320" w:rsidRPr="00456E5B" w:rsidRDefault="00524320" w:rsidP="00524320">
      <w:pPr>
        <w:pStyle w:val="Paragraphedeliste"/>
        <w:autoSpaceDE w:val="0"/>
        <w:autoSpaceDN w:val="0"/>
        <w:adjustRightInd w:val="0"/>
        <w:rPr>
          <w:rFonts w:asciiTheme="minorHAnsi" w:hAnsiTheme="minorHAnsi"/>
          <w:szCs w:val="22"/>
        </w:rPr>
      </w:pPr>
    </w:p>
    <w:p w14:paraId="14EF2A97" w14:textId="77777777" w:rsidR="00524320" w:rsidRPr="00456E5B" w:rsidRDefault="00524320" w:rsidP="00524320">
      <w:pPr>
        <w:pStyle w:val="Paragraphedeliste"/>
        <w:autoSpaceDE w:val="0"/>
        <w:autoSpaceDN w:val="0"/>
        <w:adjustRightInd w:val="0"/>
        <w:rPr>
          <w:rFonts w:asciiTheme="minorHAnsi" w:hAnsiTheme="minorHAnsi"/>
          <w:szCs w:val="22"/>
        </w:rPr>
      </w:pPr>
    </w:p>
    <w:p w14:paraId="3641A58B" w14:textId="77777777" w:rsidR="00524320" w:rsidRPr="00456E5B" w:rsidRDefault="00524320" w:rsidP="00524320">
      <w:pPr>
        <w:pStyle w:val="Paragraphedeliste"/>
        <w:numPr>
          <w:ilvl w:val="0"/>
          <w:numId w:val="33"/>
        </w:numPr>
        <w:jc w:val="both"/>
        <w:rPr>
          <w:rFonts w:asciiTheme="minorHAnsi" w:hAnsiTheme="minorHAnsi"/>
          <w:b/>
          <w:color w:val="FF0000"/>
          <w:szCs w:val="22"/>
          <w:u w:val="single"/>
        </w:rPr>
      </w:pPr>
      <w:r w:rsidRPr="00456E5B">
        <w:rPr>
          <w:rFonts w:asciiTheme="minorHAnsi" w:hAnsiTheme="minorHAnsi"/>
          <w:b/>
          <w:color w:val="FF0000"/>
          <w:szCs w:val="22"/>
          <w:u w:val="single"/>
        </w:rPr>
        <w:t>Expérimentation et modélisation</w:t>
      </w:r>
    </w:p>
    <w:p w14:paraId="0F78924D" w14:textId="77777777" w:rsidR="00524320" w:rsidRPr="00456E5B" w:rsidRDefault="00524320" w:rsidP="00524320">
      <w:pPr>
        <w:rPr>
          <w:rFonts w:asciiTheme="minorHAnsi" w:hAnsiTheme="minorHAnsi"/>
          <w:szCs w:val="22"/>
        </w:rPr>
      </w:pPr>
    </w:p>
    <w:p w14:paraId="1F914E6B" w14:textId="77777777" w:rsidR="00524320" w:rsidRPr="00456E5B" w:rsidRDefault="00524320" w:rsidP="00524320">
      <w:pPr>
        <w:rPr>
          <w:rFonts w:asciiTheme="minorHAnsi" w:hAnsiTheme="minorHAnsi"/>
          <w:szCs w:val="22"/>
        </w:rPr>
      </w:pPr>
      <w:r w:rsidRPr="00456E5B">
        <w:rPr>
          <w:rFonts w:asciiTheme="minorHAnsi" w:hAnsiTheme="minorHAnsi"/>
          <w:szCs w:val="22"/>
        </w:rPr>
        <w:t>L’objectif est de vérifier les performances de l’ensemble décrit ci-dessus. Pour cela on va étudier la descente de la palette dans deux situations :</w:t>
      </w:r>
    </w:p>
    <w:p w14:paraId="247A2C6D" w14:textId="77777777" w:rsidR="00524320" w:rsidRPr="00456E5B" w:rsidRDefault="00524320" w:rsidP="00524320">
      <w:pPr>
        <w:rPr>
          <w:rFonts w:asciiTheme="minorHAnsi" w:hAnsiTheme="minorHAnsi"/>
          <w:szCs w:val="22"/>
        </w:rPr>
      </w:pPr>
    </w:p>
    <w:p w14:paraId="7E0704FF" w14:textId="77777777" w:rsidR="00524320" w:rsidRPr="00456E5B" w:rsidRDefault="00524320" w:rsidP="00524320">
      <w:pPr>
        <w:pStyle w:val="Paragraphedeliste"/>
        <w:numPr>
          <w:ilvl w:val="0"/>
          <w:numId w:val="37"/>
        </w:numPr>
        <w:autoSpaceDE w:val="0"/>
        <w:autoSpaceDN w:val="0"/>
        <w:adjustRightInd w:val="0"/>
        <w:rPr>
          <w:rFonts w:asciiTheme="minorHAnsi" w:hAnsiTheme="minorHAnsi"/>
          <w:szCs w:val="22"/>
        </w:rPr>
      </w:pPr>
      <w:r w:rsidRPr="00456E5B">
        <w:rPr>
          <w:rFonts w:asciiTheme="minorHAnsi" w:hAnsiTheme="minorHAnsi"/>
          <w:szCs w:val="22"/>
        </w:rPr>
        <w:t xml:space="preserve">Absence du galet freineur </w:t>
      </w:r>
    </w:p>
    <w:p w14:paraId="6E579BB3" w14:textId="77777777" w:rsidR="00524320" w:rsidRPr="00456E5B" w:rsidRDefault="00524320" w:rsidP="00524320">
      <w:pPr>
        <w:pStyle w:val="Paragraphedeliste"/>
        <w:numPr>
          <w:ilvl w:val="0"/>
          <w:numId w:val="37"/>
        </w:numPr>
        <w:jc w:val="both"/>
        <w:rPr>
          <w:rFonts w:asciiTheme="minorHAnsi" w:hAnsiTheme="minorHAnsi"/>
          <w:szCs w:val="22"/>
        </w:rPr>
      </w:pPr>
      <w:r w:rsidRPr="00456E5B">
        <w:rPr>
          <w:rFonts w:asciiTheme="minorHAnsi" w:hAnsiTheme="minorHAnsi"/>
          <w:szCs w:val="22"/>
        </w:rPr>
        <w:t xml:space="preserve">Présence du galet </w:t>
      </w:r>
    </w:p>
    <w:p w14:paraId="31FD25FA" w14:textId="77777777" w:rsidR="00524320" w:rsidRPr="00456E5B" w:rsidRDefault="00524320" w:rsidP="00524320">
      <w:pPr>
        <w:rPr>
          <w:rFonts w:asciiTheme="minorHAnsi" w:hAnsiTheme="minorHAnsi"/>
          <w:szCs w:val="22"/>
        </w:rPr>
      </w:pPr>
    </w:p>
    <w:p w14:paraId="57A6BCB7" w14:textId="77777777" w:rsidR="00524320" w:rsidRPr="00456E5B" w:rsidRDefault="00524320" w:rsidP="00524320">
      <w:pPr>
        <w:pStyle w:val="Paragraphedeliste"/>
        <w:numPr>
          <w:ilvl w:val="0"/>
          <w:numId w:val="38"/>
        </w:numPr>
        <w:jc w:val="both"/>
        <w:rPr>
          <w:rFonts w:asciiTheme="minorHAnsi" w:hAnsiTheme="minorHAnsi"/>
          <w:b/>
          <w:color w:val="00B050"/>
          <w:szCs w:val="22"/>
          <w:u w:val="single"/>
        </w:rPr>
      </w:pPr>
      <w:r w:rsidRPr="00456E5B">
        <w:rPr>
          <w:rFonts w:asciiTheme="minorHAnsi" w:hAnsiTheme="minorHAnsi"/>
          <w:b/>
          <w:color w:val="00B050"/>
          <w:szCs w:val="22"/>
          <w:u w:val="single"/>
        </w:rPr>
        <w:t>Etude du banc (sans galet freineur)</w:t>
      </w:r>
    </w:p>
    <w:p w14:paraId="32A28A9A" w14:textId="77777777" w:rsidR="00524320" w:rsidRPr="00456E5B" w:rsidRDefault="00524320" w:rsidP="00524320">
      <w:pPr>
        <w:rPr>
          <w:rFonts w:asciiTheme="minorHAnsi" w:hAnsiTheme="minorHAnsi"/>
          <w:szCs w:val="22"/>
        </w:rPr>
      </w:pPr>
    </w:p>
    <w:p w14:paraId="20AC12C9" w14:textId="77777777" w:rsidR="00524320" w:rsidRPr="00456E5B" w:rsidRDefault="00524320" w:rsidP="00524320">
      <w:pPr>
        <w:rPr>
          <w:rFonts w:asciiTheme="minorHAnsi" w:hAnsiTheme="minorHAnsi"/>
          <w:szCs w:val="22"/>
        </w:rPr>
      </w:pPr>
      <w:r w:rsidRPr="00456E5B">
        <w:rPr>
          <w:rFonts w:asciiTheme="minorHAnsi" w:hAnsiTheme="minorHAnsi"/>
          <w:szCs w:val="22"/>
        </w:rPr>
        <w:t>L’objectif de cette étude est d’établir l’équation du mouvement de la palette sans la présence du galet.</w:t>
      </w:r>
    </w:p>
    <w:p w14:paraId="04595E86" w14:textId="77777777" w:rsidR="00524320" w:rsidRPr="00456E5B" w:rsidRDefault="00524320" w:rsidP="00524320">
      <w:pPr>
        <w:rPr>
          <w:rFonts w:asciiTheme="minorHAnsi" w:hAnsiTheme="minorHAnsi"/>
          <w:szCs w:val="22"/>
        </w:rPr>
      </w:pPr>
    </w:p>
    <w:p w14:paraId="738BE250" w14:textId="77777777" w:rsidR="00524320" w:rsidRPr="00456E5B" w:rsidRDefault="00524320" w:rsidP="00524320">
      <w:pPr>
        <w:pStyle w:val="Paragraphedeliste"/>
        <w:numPr>
          <w:ilvl w:val="0"/>
          <w:numId w:val="39"/>
        </w:numPr>
        <w:rPr>
          <w:rFonts w:asciiTheme="minorHAnsi" w:hAnsiTheme="minorHAnsi"/>
          <w:b/>
          <w:color w:val="0070C0"/>
          <w:szCs w:val="22"/>
          <w:u w:val="single"/>
        </w:rPr>
      </w:pPr>
      <w:r w:rsidRPr="00456E5B">
        <w:rPr>
          <w:rFonts w:asciiTheme="minorHAnsi" w:hAnsiTheme="minorHAnsi"/>
          <w:b/>
          <w:color w:val="0070C0"/>
          <w:szCs w:val="22"/>
          <w:u w:val="single"/>
        </w:rPr>
        <w:t>Modélisation</w:t>
      </w:r>
    </w:p>
    <w:p w14:paraId="58761AA3" w14:textId="77777777" w:rsidR="00524320" w:rsidRPr="00456E5B" w:rsidRDefault="00524320" w:rsidP="00524320">
      <w:pPr>
        <w:rPr>
          <w:rFonts w:asciiTheme="minorHAnsi" w:hAnsiTheme="minorHAnsi"/>
          <w:szCs w:val="22"/>
          <w:u w:val="single"/>
        </w:rPr>
      </w:pPr>
    </w:p>
    <w:tbl>
      <w:tblPr>
        <w:tblStyle w:val="Grille"/>
        <w:tblW w:w="10740" w:type="dxa"/>
        <w:tblLook w:val="04A0" w:firstRow="1" w:lastRow="0" w:firstColumn="1" w:lastColumn="0" w:noHBand="0" w:noVBand="1"/>
      </w:tblPr>
      <w:tblGrid>
        <w:gridCol w:w="4413"/>
        <w:gridCol w:w="6327"/>
      </w:tblGrid>
      <w:tr w:rsidR="00524320" w:rsidRPr="00456E5B" w14:paraId="142FDE60" w14:textId="77777777" w:rsidTr="00EC3815">
        <w:tc>
          <w:tcPr>
            <w:tcW w:w="4413" w:type="dxa"/>
            <w:vAlign w:val="center"/>
          </w:tcPr>
          <w:p w14:paraId="45E8B78E" w14:textId="77777777" w:rsidR="00524320" w:rsidRPr="00456E5B" w:rsidRDefault="00524320" w:rsidP="00EC3815">
            <w:pPr>
              <w:pStyle w:val="Paragraphedeliste"/>
              <w:ind w:left="142"/>
              <w:rPr>
                <w:rFonts w:asciiTheme="minorHAnsi" w:hAnsiTheme="minorHAnsi"/>
                <w:b/>
                <w:i/>
                <w:szCs w:val="22"/>
                <w:u w:val="single"/>
              </w:rPr>
            </w:pPr>
            <w:r w:rsidRPr="00456E5B">
              <w:rPr>
                <w:rFonts w:asciiTheme="minorHAnsi" w:hAnsiTheme="minorHAnsi"/>
                <w:b/>
                <w:i/>
                <w:szCs w:val="22"/>
              </w:rPr>
              <w:t xml:space="preserve">Proposer un modèle permettant de donner l’équation du mouvement de la palette </w:t>
            </w:r>
          </w:p>
          <w:p w14:paraId="0BD6A259" w14:textId="77777777" w:rsidR="00524320" w:rsidRPr="00456E5B" w:rsidRDefault="00524320" w:rsidP="00EC3815">
            <w:pPr>
              <w:pStyle w:val="Paragraphedeliste"/>
              <w:ind w:left="142"/>
              <w:rPr>
                <w:rFonts w:asciiTheme="minorHAnsi" w:hAnsiTheme="minorHAnsi"/>
                <w:i/>
                <w:szCs w:val="22"/>
              </w:rPr>
            </w:pPr>
          </w:p>
          <w:p w14:paraId="441EE90E" w14:textId="77777777" w:rsidR="00524320" w:rsidRPr="00456E5B" w:rsidRDefault="00524320" w:rsidP="00EC3815">
            <w:pPr>
              <w:pStyle w:val="Paragraphedeliste"/>
              <w:ind w:left="142"/>
              <w:rPr>
                <w:rFonts w:asciiTheme="minorHAnsi" w:hAnsiTheme="minorHAnsi"/>
                <w:i/>
                <w:szCs w:val="22"/>
              </w:rPr>
            </w:pPr>
            <w:r w:rsidRPr="00456E5B">
              <w:rPr>
                <w:rFonts w:asciiTheme="minorHAnsi" w:hAnsiTheme="minorHAnsi"/>
                <w:i/>
                <w:szCs w:val="22"/>
              </w:rPr>
              <w:t>Pour présenter et exploiter le modèle, il est impératif de :</w:t>
            </w:r>
          </w:p>
          <w:p w14:paraId="70DF84D1" w14:textId="77777777" w:rsidR="00524320" w:rsidRPr="00456E5B" w:rsidRDefault="00524320" w:rsidP="00EC3815">
            <w:pPr>
              <w:pStyle w:val="Paragraphedeliste"/>
              <w:ind w:left="142"/>
              <w:rPr>
                <w:rFonts w:asciiTheme="minorHAnsi" w:hAnsiTheme="minorHAnsi"/>
                <w:i/>
                <w:szCs w:val="22"/>
              </w:rPr>
            </w:pPr>
          </w:p>
          <w:p w14:paraId="49F731BF" w14:textId="77777777" w:rsidR="00524320" w:rsidRPr="00456E5B" w:rsidRDefault="00524320" w:rsidP="00524320">
            <w:pPr>
              <w:pStyle w:val="Paragraphedeliste"/>
              <w:numPr>
                <w:ilvl w:val="0"/>
                <w:numId w:val="43"/>
              </w:numPr>
              <w:ind w:left="426"/>
              <w:jc w:val="both"/>
              <w:rPr>
                <w:rFonts w:asciiTheme="minorHAnsi" w:hAnsiTheme="minorHAnsi"/>
                <w:i/>
                <w:szCs w:val="22"/>
                <w:u w:val="single"/>
              </w:rPr>
            </w:pPr>
            <w:r w:rsidRPr="00456E5B">
              <w:rPr>
                <w:rFonts w:asciiTheme="minorHAnsi" w:hAnsiTheme="minorHAnsi"/>
                <w:i/>
                <w:szCs w:val="22"/>
              </w:rPr>
              <w:t>Formuler correctement l’objectif visé par l’étude,</w:t>
            </w:r>
          </w:p>
          <w:p w14:paraId="2B3C54EA" w14:textId="77777777" w:rsidR="00524320" w:rsidRPr="00456E5B" w:rsidRDefault="00524320" w:rsidP="00524320">
            <w:pPr>
              <w:pStyle w:val="Paragraphedeliste"/>
              <w:numPr>
                <w:ilvl w:val="0"/>
                <w:numId w:val="43"/>
              </w:numPr>
              <w:ind w:left="426"/>
              <w:jc w:val="both"/>
              <w:rPr>
                <w:rFonts w:asciiTheme="minorHAnsi" w:hAnsiTheme="minorHAnsi"/>
                <w:i/>
                <w:szCs w:val="22"/>
                <w:u w:val="single"/>
              </w:rPr>
            </w:pPr>
            <w:r w:rsidRPr="00456E5B">
              <w:rPr>
                <w:rFonts w:asciiTheme="minorHAnsi" w:hAnsiTheme="minorHAnsi"/>
                <w:i/>
                <w:szCs w:val="22"/>
              </w:rPr>
              <w:t>Définir les hypothèses de travail utilisées,</w:t>
            </w:r>
          </w:p>
          <w:p w14:paraId="44925765" w14:textId="77777777" w:rsidR="00524320" w:rsidRPr="00456E5B" w:rsidRDefault="00524320" w:rsidP="00524320">
            <w:pPr>
              <w:pStyle w:val="Paragraphedeliste"/>
              <w:numPr>
                <w:ilvl w:val="0"/>
                <w:numId w:val="43"/>
              </w:numPr>
              <w:ind w:left="426"/>
              <w:jc w:val="both"/>
              <w:rPr>
                <w:rFonts w:asciiTheme="minorHAnsi" w:hAnsiTheme="minorHAnsi"/>
                <w:i/>
                <w:szCs w:val="22"/>
                <w:u w:val="single"/>
              </w:rPr>
            </w:pPr>
            <w:r w:rsidRPr="00456E5B">
              <w:rPr>
                <w:rFonts w:asciiTheme="minorHAnsi" w:hAnsiTheme="minorHAnsi"/>
                <w:i/>
                <w:szCs w:val="22"/>
              </w:rPr>
              <w:t>Décrire la démarche de résolution suivie,</w:t>
            </w:r>
          </w:p>
          <w:p w14:paraId="3D2F94FC" w14:textId="77777777" w:rsidR="00524320" w:rsidRPr="00456E5B" w:rsidRDefault="00524320" w:rsidP="00524320">
            <w:pPr>
              <w:pStyle w:val="Paragraphedeliste"/>
              <w:numPr>
                <w:ilvl w:val="0"/>
                <w:numId w:val="43"/>
              </w:numPr>
              <w:ind w:left="426"/>
              <w:jc w:val="both"/>
              <w:rPr>
                <w:rFonts w:asciiTheme="minorHAnsi" w:hAnsiTheme="minorHAnsi"/>
                <w:i/>
                <w:szCs w:val="22"/>
                <w:u w:val="single"/>
              </w:rPr>
            </w:pPr>
            <w:r w:rsidRPr="00456E5B">
              <w:rPr>
                <w:rFonts w:asciiTheme="minorHAnsi" w:hAnsiTheme="minorHAnsi"/>
                <w:i/>
                <w:szCs w:val="22"/>
              </w:rPr>
              <w:t xml:space="preserve">Commenter les résultats. Les résultats seront présentés sur </w:t>
            </w:r>
            <w:proofErr w:type="spellStart"/>
            <w:r w:rsidRPr="00456E5B">
              <w:rPr>
                <w:rFonts w:asciiTheme="minorHAnsi" w:hAnsiTheme="minorHAnsi"/>
                <w:i/>
                <w:szCs w:val="22"/>
              </w:rPr>
              <w:t>pyhton</w:t>
            </w:r>
            <w:proofErr w:type="spellEnd"/>
            <w:r w:rsidRPr="00456E5B">
              <w:rPr>
                <w:rFonts w:asciiTheme="minorHAnsi" w:hAnsiTheme="minorHAnsi"/>
                <w:i/>
                <w:szCs w:val="22"/>
              </w:rPr>
              <w:t xml:space="preserve"> </w:t>
            </w:r>
          </w:p>
        </w:tc>
        <w:tc>
          <w:tcPr>
            <w:tcW w:w="6327" w:type="dxa"/>
            <w:vAlign w:val="center"/>
          </w:tcPr>
          <w:p w14:paraId="65735279" w14:textId="54782706" w:rsidR="00524320" w:rsidRPr="00456E5B" w:rsidRDefault="00524320" w:rsidP="00EC3815">
            <w:pPr>
              <w:rPr>
                <w:rFonts w:asciiTheme="minorHAnsi" w:hAnsiTheme="minorHAnsi"/>
                <w:szCs w:val="22"/>
                <w:u w:val="single"/>
              </w:rPr>
            </w:pPr>
            <w:r>
              <w:rPr>
                <w:rFonts w:asciiTheme="minorHAnsi" w:hAnsiTheme="minorHAnsi"/>
                <w:noProof/>
                <w:szCs w:val="22"/>
                <w:u w:val="single"/>
              </w:rPr>
              <mc:AlternateContent>
                <mc:Choice Requires="wpg">
                  <w:drawing>
                    <wp:inline distT="0" distB="0" distL="0" distR="0" wp14:anchorId="2387EBBE" wp14:editId="2B401526">
                      <wp:extent cx="3638550" cy="2117725"/>
                      <wp:effectExtent l="0" t="0" r="0" b="66675"/>
                      <wp:docPr id="17"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638550" cy="2117725"/>
                                <a:chOff x="2161" y="6175"/>
                                <a:chExt cx="5730" cy="3335"/>
                              </a:xfrm>
                            </wpg:grpSpPr>
                            <wps:wsp>
                              <wps:cNvPr id="18" name="AutoShape 29"/>
                              <wps:cNvSpPr>
                                <a:spLocks noChangeAspect="1" noChangeArrowheads="1" noTextEdit="1"/>
                              </wps:cNvSpPr>
                              <wps:spPr bwMode="auto">
                                <a:xfrm>
                                  <a:off x="2161" y="6175"/>
                                  <a:ext cx="5730" cy="33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30"/>
                              <wps:cNvSpPr>
                                <a:spLocks/>
                              </wps:cNvSpPr>
                              <wps:spPr bwMode="auto">
                                <a:xfrm>
                                  <a:off x="2280" y="7861"/>
                                  <a:ext cx="4710" cy="1649"/>
                                </a:xfrm>
                                <a:custGeom>
                                  <a:avLst/>
                                  <a:gdLst>
                                    <a:gd name="T0" fmla="*/ 0 w 4710"/>
                                    <a:gd name="T1" fmla="*/ 0 h 1650"/>
                                    <a:gd name="T2" fmla="*/ 0 w 4710"/>
                                    <a:gd name="T3" fmla="*/ 1650 h 1650"/>
                                    <a:gd name="T4" fmla="*/ 4710 w 4710"/>
                                    <a:gd name="T5" fmla="*/ 1650 h 1650"/>
                                    <a:gd name="T6" fmla="*/ 4710 w 4710"/>
                                    <a:gd name="T7" fmla="*/ 1455 h 1650"/>
                                    <a:gd name="T8" fmla="*/ 0 w 4710"/>
                                    <a:gd name="T9" fmla="*/ 0 h 1650"/>
                                  </a:gdLst>
                                  <a:ahLst/>
                                  <a:cxnLst>
                                    <a:cxn ang="0">
                                      <a:pos x="T0" y="T1"/>
                                    </a:cxn>
                                    <a:cxn ang="0">
                                      <a:pos x="T2" y="T3"/>
                                    </a:cxn>
                                    <a:cxn ang="0">
                                      <a:pos x="T4" y="T5"/>
                                    </a:cxn>
                                    <a:cxn ang="0">
                                      <a:pos x="T6" y="T7"/>
                                    </a:cxn>
                                    <a:cxn ang="0">
                                      <a:pos x="T8" y="T9"/>
                                    </a:cxn>
                                  </a:cxnLst>
                                  <a:rect l="0" t="0" r="r" b="b"/>
                                  <a:pathLst>
                                    <a:path w="4710" h="1650">
                                      <a:moveTo>
                                        <a:pt x="0" y="0"/>
                                      </a:moveTo>
                                      <a:lnTo>
                                        <a:pt x="0" y="1650"/>
                                      </a:lnTo>
                                      <a:lnTo>
                                        <a:pt x="4710" y="1650"/>
                                      </a:lnTo>
                                      <a:lnTo>
                                        <a:pt x="4710" y="1455"/>
                                      </a:lnTo>
                                      <a:lnTo>
                                        <a:pt x="0" y="0"/>
                                      </a:lnTo>
                                      <a:close/>
                                    </a:path>
                                  </a:pathLst>
                                </a:custGeom>
                                <a:solidFill>
                                  <a:srgbClr val="EAEAEA"/>
                                </a:solidFill>
                                <a:ln w="28575">
                                  <a:solidFill>
                                    <a:srgbClr val="000000"/>
                                  </a:solidFill>
                                  <a:round/>
                                  <a:headEnd/>
                                  <a:tailEnd type="none" w="sm" len="med"/>
                                </a:ln>
                              </wps:spPr>
                              <wps:bodyPr rot="0" vert="horz" wrap="square" lIns="91440" tIns="45720" rIns="91440" bIns="45720" anchor="t" anchorCtr="0" upright="1">
                                <a:noAutofit/>
                              </wps:bodyPr>
                            </wps:wsp>
                            <wps:wsp>
                              <wps:cNvPr id="21" name="Oval 31"/>
                              <wps:cNvSpPr>
                                <a:spLocks noChangeArrowheads="1"/>
                              </wps:cNvSpPr>
                              <wps:spPr bwMode="auto">
                                <a:xfrm>
                                  <a:off x="2161" y="7736"/>
                                  <a:ext cx="252" cy="255"/>
                                </a:xfrm>
                                <a:prstGeom prst="ellipse">
                                  <a:avLst/>
                                </a:prstGeom>
                                <a:solidFill>
                                  <a:srgbClr val="C0C0C0"/>
                                </a:solidFill>
                                <a:ln w="28575">
                                  <a:solidFill>
                                    <a:srgbClr val="000000"/>
                                  </a:solidFill>
                                  <a:round/>
                                  <a:headEnd/>
                                  <a:tailEnd type="none" w="sm" len="med"/>
                                </a:ln>
                              </wps:spPr>
                              <wps:bodyPr rot="0" vert="horz" wrap="square" lIns="91440" tIns="45720" rIns="91440" bIns="45720" anchor="t" anchorCtr="0" upright="1">
                                <a:noAutofit/>
                              </wps:bodyPr>
                            </wps:wsp>
                            <wps:wsp>
                              <wps:cNvPr id="25" name="Oval 32"/>
                              <wps:cNvSpPr>
                                <a:spLocks noChangeArrowheads="1"/>
                              </wps:cNvSpPr>
                              <wps:spPr bwMode="auto">
                                <a:xfrm>
                                  <a:off x="2248" y="7824"/>
                                  <a:ext cx="75" cy="78"/>
                                </a:xfrm>
                                <a:prstGeom prst="ellipse">
                                  <a:avLst/>
                                </a:prstGeom>
                                <a:solidFill>
                                  <a:srgbClr val="FFFFFF"/>
                                </a:solidFill>
                                <a:ln w="19050">
                                  <a:solidFill>
                                    <a:srgbClr val="000000"/>
                                  </a:solidFill>
                                  <a:round/>
                                  <a:headEnd/>
                                  <a:tailEnd type="none" w="sm" len="med"/>
                                </a:ln>
                              </wps:spPr>
                              <wps:bodyPr rot="0" vert="horz" wrap="square" lIns="91440" tIns="45720" rIns="91440" bIns="45720" anchor="t" anchorCtr="0" upright="1">
                                <a:noAutofit/>
                              </wps:bodyPr>
                            </wps:wsp>
                            <wps:wsp>
                              <wps:cNvPr id="28" name="Oval 33"/>
                              <wps:cNvSpPr>
                                <a:spLocks noChangeArrowheads="1"/>
                              </wps:cNvSpPr>
                              <wps:spPr bwMode="auto">
                                <a:xfrm>
                                  <a:off x="2627" y="7881"/>
                                  <a:ext cx="252" cy="255"/>
                                </a:xfrm>
                                <a:prstGeom prst="ellipse">
                                  <a:avLst/>
                                </a:prstGeom>
                                <a:solidFill>
                                  <a:srgbClr val="C0C0C0"/>
                                </a:solidFill>
                                <a:ln w="28575">
                                  <a:solidFill>
                                    <a:srgbClr val="000000"/>
                                  </a:solidFill>
                                  <a:round/>
                                  <a:headEnd/>
                                  <a:tailEnd type="none" w="sm" len="med"/>
                                </a:ln>
                              </wps:spPr>
                              <wps:bodyPr rot="0" vert="horz" wrap="square" lIns="91440" tIns="45720" rIns="91440" bIns="45720" anchor="t" anchorCtr="0" upright="1">
                                <a:noAutofit/>
                              </wps:bodyPr>
                            </wps:wsp>
                            <wps:wsp>
                              <wps:cNvPr id="30" name="Oval 34"/>
                              <wps:cNvSpPr>
                                <a:spLocks noChangeArrowheads="1"/>
                              </wps:cNvSpPr>
                              <wps:spPr bwMode="auto">
                                <a:xfrm>
                                  <a:off x="2714" y="7969"/>
                                  <a:ext cx="75" cy="78"/>
                                </a:xfrm>
                                <a:prstGeom prst="ellipse">
                                  <a:avLst/>
                                </a:prstGeom>
                                <a:solidFill>
                                  <a:srgbClr val="FFFFFF"/>
                                </a:solidFill>
                                <a:ln w="19050">
                                  <a:solidFill>
                                    <a:srgbClr val="000000"/>
                                  </a:solidFill>
                                  <a:round/>
                                  <a:headEnd/>
                                  <a:tailEnd type="none" w="sm" len="med"/>
                                </a:ln>
                              </wps:spPr>
                              <wps:bodyPr rot="0" vert="horz" wrap="square" lIns="91440" tIns="45720" rIns="91440" bIns="45720" anchor="t" anchorCtr="0" upright="1">
                                <a:noAutofit/>
                              </wps:bodyPr>
                            </wps:wsp>
                            <wps:wsp>
                              <wps:cNvPr id="31" name="Oval 35"/>
                              <wps:cNvSpPr>
                                <a:spLocks noChangeArrowheads="1"/>
                              </wps:cNvSpPr>
                              <wps:spPr bwMode="auto">
                                <a:xfrm>
                                  <a:off x="3093" y="8026"/>
                                  <a:ext cx="252" cy="255"/>
                                </a:xfrm>
                                <a:prstGeom prst="ellipse">
                                  <a:avLst/>
                                </a:prstGeom>
                                <a:solidFill>
                                  <a:srgbClr val="C0C0C0"/>
                                </a:solidFill>
                                <a:ln w="28575">
                                  <a:solidFill>
                                    <a:srgbClr val="000000"/>
                                  </a:solidFill>
                                  <a:round/>
                                  <a:headEnd/>
                                  <a:tailEnd type="none" w="sm" len="med"/>
                                </a:ln>
                              </wps:spPr>
                              <wps:bodyPr rot="0" vert="horz" wrap="square" lIns="91440" tIns="45720" rIns="91440" bIns="45720" anchor="t" anchorCtr="0" upright="1">
                                <a:noAutofit/>
                              </wps:bodyPr>
                            </wps:wsp>
                            <wps:wsp>
                              <wps:cNvPr id="226" name="Oval 36"/>
                              <wps:cNvSpPr>
                                <a:spLocks noChangeArrowheads="1"/>
                              </wps:cNvSpPr>
                              <wps:spPr bwMode="auto">
                                <a:xfrm>
                                  <a:off x="3180" y="8114"/>
                                  <a:ext cx="75" cy="78"/>
                                </a:xfrm>
                                <a:prstGeom prst="ellipse">
                                  <a:avLst/>
                                </a:prstGeom>
                                <a:solidFill>
                                  <a:srgbClr val="FFFFFF"/>
                                </a:solidFill>
                                <a:ln w="19050">
                                  <a:solidFill>
                                    <a:srgbClr val="000000"/>
                                  </a:solidFill>
                                  <a:round/>
                                  <a:headEnd/>
                                  <a:tailEnd type="none" w="sm" len="med"/>
                                </a:ln>
                              </wps:spPr>
                              <wps:bodyPr rot="0" vert="horz" wrap="square" lIns="91440" tIns="45720" rIns="91440" bIns="45720" anchor="t" anchorCtr="0" upright="1">
                                <a:noAutofit/>
                              </wps:bodyPr>
                            </wps:wsp>
                            <wps:wsp>
                              <wps:cNvPr id="227" name="Oval 37"/>
                              <wps:cNvSpPr>
                                <a:spLocks noChangeArrowheads="1"/>
                              </wps:cNvSpPr>
                              <wps:spPr bwMode="auto">
                                <a:xfrm>
                                  <a:off x="3559" y="8170"/>
                                  <a:ext cx="253" cy="255"/>
                                </a:xfrm>
                                <a:prstGeom prst="ellipse">
                                  <a:avLst/>
                                </a:prstGeom>
                                <a:solidFill>
                                  <a:srgbClr val="C0C0C0"/>
                                </a:solidFill>
                                <a:ln w="28575">
                                  <a:solidFill>
                                    <a:srgbClr val="000000"/>
                                  </a:solidFill>
                                  <a:round/>
                                  <a:headEnd/>
                                  <a:tailEnd type="none" w="sm" len="med"/>
                                </a:ln>
                              </wps:spPr>
                              <wps:bodyPr rot="0" vert="horz" wrap="square" lIns="91440" tIns="45720" rIns="91440" bIns="45720" anchor="t" anchorCtr="0" upright="1">
                                <a:noAutofit/>
                              </wps:bodyPr>
                            </wps:wsp>
                            <wps:wsp>
                              <wps:cNvPr id="228" name="Oval 38"/>
                              <wps:cNvSpPr>
                                <a:spLocks noChangeArrowheads="1"/>
                              </wps:cNvSpPr>
                              <wps:spPr bwMode="auto">
                                <a:xfrm>
                                  <a:off x="3647" y="8258"/>
                                  <a:ext cx="75" cy="78"/>
                                </a:xfrm>
                                <a:prstGeom prst="ellipse">
                                  <a:avLst/>
                                </a:prstGeom>
                                <a:solidFill>
                                  <a:srgbClr val="FFFFFF"/>
                                </a:solidFill>
                                <a:ln w="19050">
                                  <a:solidFill>
                                    <a:srgbClr val="000000"/>
                                  </a:solidFill>
                                  <a:round/>
                                  <a:headEnd/>
                                  <a:tailEnd type="none" w="sm" len="med"/>
                                </a:ln>
                              </wps:spPr>
                              <wps:bodyPr rot="0" vert="horz" wrap="square" lIns="91440" tIns="45720" rIns="91440" bIns="45720" anchor="t" anchorCtr="0" upright="1">
                                <a:noAutofit/>
                              </wps:bodyPr>
                            </wps:wsp>
                            <wps:wsp>
                              <wps:cNvPr id="229" name="Oval 39"/>
                              <wps:cNvSpPr>
                                <a:spLocks noChangeArrowheads="1"/>
                              </wps:cNvSpPr>
                              <wps:spPr bwMode="auto">
                                <a:xfrm>
                                  <a:off x="4493" y="8457"/>
                                  <a:ext cx="252" cy="253"/>
                                </a:xfrm>
                                <a:prstGeom prst="ellipse">
                                  <a:avLst/>
                                </a:prstGeom>
                                <a:solidFill>
                                  <a:srgbClr val="C0C0C0"/>
                                </a:solidFill>
                                <a:ln w="28575">
                                  <a:solidFill>
                                    <a:srgbClr val="000000"/>
                                  </a:solidFill>
                                  <a:round/>
                                  <a:headEnd/>
                                  <a:tailEnd type="none" w="sm" len="med"/>
                                </a:ln>
                              </wps:spPr>
                              <wps:bodyPr rot="0" vert="horz" wrap="square" lIns="91440" tIns="45720" rIns="91440" bIns="45720" anchor="t" anchorCtr="0" upright="1">
                                <a:noAutofit/>
                              </wps:bodyPr>
                            </wps:wsp>
                            <wps:wsp>
                              <wps:cNvPr id="230" name="Oval 40"/>
                              <wps:cNvSpPr>
                                <a:spLocks noChangeArrowheads="1"/>
                              </wps:cNvSpPr>
                              <wps:spPr bwMode="auto">
                                <a:xfrm>
                                  <a:off x="4580" y="8544"/>
                                  <a:ext cx="75" cy="77"/>
                                </a:xfrm>
                                <a:prstGeom prst="ellipse">
                                  <a:avLst/>
                                </a:prstGeom>
                                <a:solidFill>
                                  <a:srgbClr val="FFFFFF"/>
                                </a:solidFill>
                                <a:ln w="19050">
                                  <a:solidFill>
                                    <a:srgbClr val="000000"/>
                                  </a:solidFill>
                                  <a:round/>
                                  <a:headEnd/>
                                  <a:tailEnd type="none" w="sm" len="med"/>
                                </a:ln>
                              </wps:spPr>
                              <wps:bodyPr rot="0" vert="horz" wrap="square" lIns="91440" tIns="45720" rIns="91440" bIns="45720" anchor="t" anchorCtr="0" upright="1">
                                <a:noAutofit/>
                              </wps:bodyPr>
                            </wps:wsp>
                            <wps:wsp>
                              <wps:cNvPr id="231" name="Oval 41"/>
                              <wps:cNvSpPr>
                                <a:spLocks noChangeArrowheads="1"/>
                              </wps:cNvSpPr>
                              <wps:spPr bwMode="auto">
                                <a:xfrm>
                                  <a:off x="4959" y="8600"/>
                                  <a:ext cx="252" cy="255"/>
                                </a:xfrm>
                                <a:prstGeom prst="ellipse">
                                  <a:avLst/>
                                </a:prstGeom>
                                <a:solidFill>
                                  <a:srgbClr val="C0C0C0"/>
                                </a:solidFill>
                                <a:ln w="28575">
                                  <a:solidFill>
                                    <a:srgbClr val="000000"/>
                                  </a:solidFill>
                                  <a:round/>
                                  <a:headEnd/>
                                  <a:tailEnd type="none" w="sm" len="med"/>
                                </a:ln>
                              </wps:spPr>
                              <wps:bodyPr rot="0" vert="horz" wrap="square" lIns="91440" tIns="45720" rIns="91440" bIns="45720" anchor="t" anchorCtr="0" upright="1">
                                <a:noAutofit/>
                              </wps:bodyPr>
                            </wps:wsp>
                            <wps:wsp>
                              <wps:cNvPr id="232" name="Oval 42"/>
                              <wps:cNvSpPr>
                                <a:spLocks noChangeArrowheads="1"/>
                              </wps:cNvSpPr>
                              <wps:spPr bwMode="auto">
                                <a:xfrm>
                                  <a:off x="5046" y="8688"/>
                                  <a:ext cx="75" cy="78"/>
                                </a:xfrm>
                                <a:prstGeom prst="ellipse">
                                  <a:avLst/>
                                </a:prstGeom>
                                <a:solidFill>
                                  <a:srgbClr val="FFFFFF"/>
                                </a:solidFill>
                                <a:ln w="19050">
                                  <a:solidFill>
                                    <a:srgbClr val="000000"/>
                                  </a:solidFill>
                                  <a:round/>
                                  <a:headEnd/>
                                  <a:tailEnd type="none" w="sm" len="med"/>
                                </a:ln>
                              </wps:spPr>
                              <wps:bodyPr rot="0" vert="horz" wrap="square" lIns="91440" tIns="45720" rIns="91440" bIns="45720" anchor="t" anchorCtr="0" upright="1">
                                <a:noAutofit/>
                              </wps:bodyPr>
                            </wps:wsp>
                            <wps:wsp>
                              <wps:cNvPr id="233" name="Oval 43"/>
                              <wps:cNvSpPr>
                                <a:spLocks noChangeArrowheads="1"/>
                              </wps:cNvSpPr>
                              <wps:spPr bwMode="auto">
                                <a:xfrm>
                                  <a:off x="5426" y="8745"/>
                                  <a:ext cx="253" cy="255"/>
                                </a:xfrm>
                                <a:prstGeom prst="ellipse">
                                  <a:avLst/>
                                </a:prstGeom>
                                <a:solidFill>
                                  <a:srgbClr val="C0C0C0"/>
                                </a:solidFill>
                                <a:ln w="28575">
                                  <a:solidFill>
                                    <a:srgbClr val="000000"/>
                                  </a:solidFill>
                                  <a:round/>
                                  <a:headEnd/>
                                  <a:tailEnd type="none" w="sm" len="med"/>
                                </a:ln>
                              </wps:spPr>
                              <wps:bodyPr rot="0" vert="horz" wrap="square" lIns="91440" tIns="45720" rIns="91440" bIns="45720" anchor="t" anchorCtr="0" upright="1">
                                <a:noAutofit/>
                              </wps:bodyPr>
                            </wps:wsp>
                            <wps:wsp>
                              <wps:cNvPr id="234" name="Oval 44"/>
                              <wps:cNvSpPr>
                                <a:spLocks noChangeArrowheads="1"/>
                              </wps:cNvSpPr>
                              <wps:spPr bwMode="auto">
                                <a:xfrm>
                                  <a:off x="5514" y="8833"/>
                                  <a:ext cx="75" cy="78"/>
                                </a:xfrm>
                                <a:prstGeom prst="ellipse">
                                  <a:avLst/>
                                </a:prstGeom>
                                <a:solidFill>
                                  <a:srgbClr val="FFFFFF"/>
                                </a:solidFill>
                                <a:ln w="19050">
                                  <a:solidFill>
                                    <a:srgbClr val="000000"/>
                                  </a:solidFill>
                                  <a:round/>
                                  <a:headEnd/>
                                  <a:tailEnd type="none" w="sm" len="med"/>
                                </a:ln>
                              </wps:spPr>
                              <wps:bodyPr rot="0" vert="horz" wrap="square" lIns="91440" tIns="45720" rIns="91440" bIns="45720" anchor="t" anchorCtr="0" upright="1">
                                <a:noAutofit/>
                              </wps:bodyPr>
                            </wps:wsp>
                            <wps:wsp>
                              <wps:cNvPr id="235" name="Oval 45"/>
                              <wps:cNvSpPr>
                                <a:spLocks noChangeArrowheads="1"/>
                              </wps:cNvSpPr>
                              <wps:spPr bwMode="auto">
                                <a:xfrm>
                                  <a:off x="4027" y="8315"/>
                                  <a:ext cx="252" cy="253"/>
                                </a:xfrm>
                                <a:prstGeom prst="ellipse">
                                  <a:avLst/>
                                </a:prstGeom>
                                <a:solidFill>
                                  <a:srgbClr val="C0C0C0"/>
                                </a:solidFill>
                                <a:ln w="28575">
                                  <a:solidFill>
                                    <a:srgbClr val="000000"/>
                                  </a:solidFill>
                                  <a:round/>
                                  <a:headEnd/>
                                  <a:tailEnd type="none" w="sm" len="med"/>
                                </a:ln>
                              </wps:spPr>
                              <wps:bodyPr rot="0" vert="horz" wrap="square" lIns="91440" tIns="45720" rIns="91440" bIns="45720" anchor="t" anchorCtr="0" upright="1">
                                <a:noAutofit/>
                              </wps:bodyPr>
                            </wps:wsp>
                            <wps:wsp>
                              <wps:cNvPr id="236" name="Oval 46"/>
                              <wps:cNvSpPr>
                                <a:spLocks noChangeArrowheads="1"/>
                              </wps:cNvSpPr>
                              <wps:spPr bwMode="auto">
                                <a:xfrm>
                                  <a:off x="4114" y="8402"/>
                                  <a:ext cx="75" cy="77"/>
                                </a:xfrm>
                                <a:prstGeom prst="ellipse">
                                  <a:avLst/>
                                </a:prstGeom>
                                <a:solidFill>
                                  <a:srgbClr val="FFFFFF"/>
                                </a:solidFill>
                                <a:ln w="19050">
                                  <a:solidFill>
                                    <a:srgbClr val="000000"/>
                                  </a:solidFill>
                                  <a:round/>
                                  <a:headEnd/>
                                  <a:tailEnd type="none" w="sm" len="med"/>
                                </a:ln>
                              </wps:spPr>
                              <wps:bodyPr rot="0" vert="horz" wrap="square" lIns="91440" tIns="45720" rIns="91440" bIns="45720" anchor="t" anchorCtr="0" upright="1">
                                <a:noAutofit/>
                              </wps:bodyPr>
                            </wps:wsp>
                            <wps:wsp>
                              <wps:cNvPr id="237" name="Oval 47"/>
                              <wps:cNvSpPr>
                                <a:spLocks noChangeArrowheads="1"/>
                              </wps:cNvSpPr>
                              <wps:spPr bwMode="auto">
                                <a:xfrm>
                                  <a:off x="5893" y="8889"/>
                                  <a:ext cx="252" cy="255"/>
                                </a:xfrm>
                                <a:prstGeom prst="ellipse">
                                  <a:avLst/>
                                </a:prstGeom>
                                <a:solidFill>
                                  <a:srgbClr val="C0C0C0"/>
                                </a:solidFill>
                                <a:ln w="28575">
                                  <a:solidFill>
                                    <a:srgbClr val="000000"/>
                                  </a:solidFill>
                                  <a:round/>
                                  <a:headEnd/>
                                  <a:tailEnd type="none" w="sm" len="med"/>
                                </a:ln>
                              </wps:spPr>
                              <wps:bodyPr rot="0" vert="horz" wrap="square" lIns="91440" tIns="45720" rIns="91440" bIns="45720" anchor="t" anchorCtr="0" upright="1">
                                <a:noAutofit/>
                              </wps:bodyPr>
                            </wps:wsp>
                            <wps:wsp>
                              <wps:cNvPr id="238" name="Oval 48"/>
                              <wps:cNvSpPr>
                                <a:spLocks noChangeArrowheads="1"/>
                              </wps:cNvSpPr>
                              <wps:spPr bwMode="auto">
                                <a:xfrm>
                                  <a:off x="5980" y="8977"/>
                                  <a:ext cx="75" cy="78"/>
                                </a:xfrm>
                                <a:prstGeom prst="ellipse">
                                  <a:avLst/>
                                </a:prstGeom>
                                <a:solidFill>
                                  <a:srgbClr val="FFFFFF"/>
                                </a:solidFill>
                                <a:ln w="19050">
                                  <a:solidFill>
                                    <a:srgbClr val="000000"/>
                                  </a:solidFill>
                                  <a:round/>
                                  <a:headEnd/>
                                  <a:tailEnd type="none" w="sm" len="med"/>
                                </a:ln>
                              </wps:spPr>
                              <wps:bodyPr rot="0" vert="horz" wrap="square" lIns="91440" tIns="45720" rIns="91440" bIns="45720" anchor="t" anchorCtr="0" upright="1">
                                <a:noAutofit/>
                              </wps:bodyPr>
                            </wps:wsp>
                            <wps:wsp>
                              <wps:cNvPr id="239" name="Oval 49"/>
                              <wps:cNvSpPr>
                                <a:spLocks noChangeArrowheads="1"/>
                              </wps:cNvSpPr>
                              <wps:spPr bwMode="auto">
                                <a:xfrm>
                                  <a:off x="6359" y="9034"/>
                                  <a:ext cx="253" cy="255"/>
                                </a:xfrm>
                                <a:prstGeom prst="ellipse">
                                  <a:avLst/>
                                </a:prstGeom>
                                <a:solidFill>
                                  <a:srgbClr val="C0C0C0"/>
                                </a:solidFill>
                                <a:ln w="28575">
                                  <a:solidFill>
                                    <a:srgbClr val="000000"/>
                                  </a:solidFill>
                                  <a:round/>
                                  <a:headEnd/>
                                  <a:tailEnd type="none" w="sm" len="med"/>
                                </a:ln>
                              </wps:spPr>
                              <wps:bodyPr rot="0" vert="horz" wrap="square" lIns="91440" tIns="45720" rIns="91440" bIns="45720" anchor="t" anchorCtr="0" upright="1">
                                <a:noAutofit/>
                              </wps:bodyPr>
                            </wps:wsp>
                            <wps:wsp>
                              <wps:cNvPr id="240" name="Oval 50"/>
                              <wps:cNvSpPr>
                                <a:spLocks noChangeArrowheads="1"/>
                              </wps:cNvSpPr>
                              <wps:spPr bwMode="auto">
                                <a:xfrm>
                                  <a:off x="6447" y="9122"/>
                                  <a:ext cx="75" cy="78"/>
                                </a:xfrm>
                                <a:prstGeom prst="ellipse">
                                  <a:avLst/>
                                </a:prstGeom>
                                <a:solidFill>
                                  <a:srgbClr val="FFFFFF"/>
                                </a:solidFill>
                                <a:ln w="19050">
                                  <a:solidFill>
                                    <a:srgbClr val="000000"/>
                                  </a:solidFill>
                                  <a:round/>
                                  <a:headEnd/>
                                  <a:tailEnd type="none" w="sm" len="med"/>
                                </a:ln>
                              </wps:spPr>
                              <wps:bodyPr rot="0" vert="horz" wrap="square" lIns="91440" tIns="45720" rIns="91440" bIns="45720" anchor="t" anchorCtr="0" upright="1">
                                <a:noAutofit/>
                              </wps:bodyPr>
                            </wps:wsp>
                            <wps:wsp>
                              <wps:cNvPr id="241" name="Oval 51"/>
                              <wps:cNvSpPr>
                                <a:spLocks noChangeArrowheads="1"/>
                              </wps:cNvSpPr>
                              <wps:spPr bwMode="auto">
                                <a:xfrm>
                                  <a:off x="6827" y="9178"/>
                                  <a:ext cx="252" cy="253"/>
                                </a:xfrm>
                                <a:prstGeom prst="ellipse">
                                  <a:avLst/>
                                </a:prstGeom>
                                <a:solidFill>
                                  <a:srgbClr val="C0C0C0"/>
                                </a:solidFill>
                                <a:ln w="28575">
                                  <a:solidFill>
                                    <a:srgbClr val="000000"/>
                                  </a:solidFill>
                                  <a:round/>
                                  <a:headEnd/>
                                  <a:tailEnd type="none" w="sm" len="med"/>
                                </a:ln>
                              </wps:spPr>
                              <wps:bodyPr rot="0" vert="horz" wrap="square" lIns="91440" tIns="45720" rIns="91440" bIns="45720" anchor="t" anchorCtr="0" upright="1">
                                <a:noAutofit/>
                              </wps:bodyPr>
                            </wps:wsp>
                            <wps:wsp>
                              <wps:cNvPr id="242" name="Oval 52"/>
                              <wps:cNvSpPr>
                                <a:spLocks noChangeArrowheads="1"/>
                              </wps:cNvSpPr>
                              <wps:spPr bwMode="auto">
                                <a:xfrm>
                                  <a:off x="6914" y="9265"/>
                                  <a:ext cx="75" cy="77"/>
                                </a:xfrm>
                                <a:prstGeom prst="ellipse">
                                  <a:avLst/>
                                </a:prstGeom>
                                <a:solidFill>
                                  <a:srgbClr val="FFFFFF"/>
                                </a:solidFill>
                                <a:ln w="19050">
                                  <a:solidFill>
                                    <a:srgbClr val="000000"/>
                                  </a:solidFill>
                                  <a:round/>
                                  <a:headEnd/>
                                  <a:tailEnd type="none" w="sm" len="med"/>
                                </a:ln>
                              </wps:spPr>
                              <wps:bodyPr rot="0" vert="horz" wrap="square" lIns="91440" tIns="45720" rIns="91440" bIns="45720" anchor="t" anchorCtr="0" upright="1">
                                <a:noAutofit/>
                              </wps:bodyPr>
                            </wps:wsp>
                            <wpg:grpSp>
                              <wpg:cNvPr id="243" name="Group 53"/>
                              <wpg:cNvGrpSpPr>
                                <a:grpSpLocks/>
                              </wpg:cNvGrpSpPr>
                              <wpg:grpSpPr bwMode="auto">
                                <a:xfrm rot="1029276">
                                  <a:off x="3870" y="7425"/>
                                  <a:ext cx="1815" cy="1020"/>
                                  <a:chOff x="3825" y="6240"/>
                                  <a:chExt cx="1815" cy="1020"/>
                                </a:xfrm>
                              </wpg:grpSpPr>
                              <wps:wsp>
                                <wps:cNvPr id="244" name="Freeform 54"/>
                                <wps:cNvSpPr>
                                  <a:spLocks/>
                                </wps:cNvSpPr>
                                <wps:spPr bwMode="auto">
                                  <a:xfrm>
                                    <a:off x="4095" y="6240"/>
                                    <a:ext cx="1305" cy="510"/>
                                  </a:xfrm>
                                  <a:custGeom>
                                    <a:avLst/>
                                    <a:gdLst>
                                      <a:gd name="T0" fmla="*/ 345 w 1305"/>
                                      <a:gd name="T1" fmla="*/ 0 h 510"/>
                                      <a:gd name="T2" fmla="*/ 0 w 1305"/>
                                      <a:gd name="T3" fmla="*/ 0 h 510"/>
                                      <a:gd name="T4" fmla="*/ 0 w 1305"/>
                                      <a:gd name="T5" fmla="*/ 510 h 510"/>
                                      <a:gd name="T6" fmla="*/ 1305 w 1305"/>
                                      <a:gd name="T7" fmla="*/ 510 h 510"/>
                                      <a:gd name="T8" fmla="*/ 1305 w 1305"/>
                                      <a:gd name="T9" fmla="*/ 375 h 510"/>
                                      <a:gd name="T10" fmla="*/ 1185 w 1305"/>
                                      <a:gd name="T11" fmla="*/ 255 h 510"/>
                                      <a:gd name="T12" fmla="*/ 570 w 1305"/>
                                      <a:gd name="T13" fmla="*/ 255 h 510"/>
                                      <a:gd name="T14" fmla="*/ 345 w 1305"/>
                                      <a:gd name="T15" fmla="*/ 0 h 5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05" h="510">
                                        <a:moveTo>
                                          <a:pt x="345" y="0"/>
                                        </a:moveTo>
                                        <a:lnTo>
                                          <a:pt x="0" y="0"/>
                                        </a:lnTo>
                                        <a:lnTo>
                                          <a:pt x="0" y="510"/>
                                        </a:lnTo>
                                        <a:lnTo>
                                          <a:pt x="1305" y="510"/>
                                        </a:lnTo>
                                        <a:lnTo>
                                          <a:pt x="1305" y="375"/>
                                        </a:lnTo>
                                        <a:lnTo>
                                          <a:pt x="1185" y="255"/>
                                        </a:lnTo>
                                        <a:lnTo>
                                          <a:pt x="570" y="255"/>
                                        </a:lnTo>
                                        <a:lnTo>
                                          <a:pt x="345" y="0"/>
                                        </a:lnTo>
                                        <a:close/>
                                      </a:path>
                                    </a:pathLst>
                                  </a:custGeom>
                                  <a:solidFill>
                                    <a:srgbClr val="FF6600">
                                      <a:alpha val="30000"/>
                                    </a:srgbClr>
                                  </a:solidFill>
                                  <a:ln w="28575">
                                    <a:solidFill>
                                      <a:srgbClr val="FF6600"/>
                                    </a:solidFill>
                                    <a:round/>
                                    <a:headEnd/>
                                    <a:tailEnd type="none" w="sm" len="med"/>
                                  </a:ln>
                                </wps:spPr>
                                <wps:bodyPr rot="0" vert="horz" wrap="square" lIns="91440" tIns="45720" rIns="91440" bIns="45720" anchor="t" anchorCtr="0" upright="1">
                                  <a:noAutofit/>
                                </wps:bodyPr>
                              </wps:wsp>
                              <wps:wsp>
                                <wps:cNvPr id="245" name="Rectangle 55"/>
                                <wps:cNvSpPr>
                                  <a:spLocks noChangeArrowheads="1"/>
                                </wps:cNvSpPr>
                                <wps:spPr bwMode="auto">
                                  <a:xfrm>
                                    <a:off x="3825" y="6750"/>
                                    <a:ext cx="1815" cy="510"/>
                                  </a:xfrm>
                                  <a:prstGeom prst="rect">
                                    <a:avLst/>
                                  </a:prstGeom>
                                  <a:solidFill>
                                    <a:srgbClr val="CC00CC">
                                      <a:alpha val="30000"/>
                                    </a:srgbClr>
                                  </a:solidFill>
                                  <a:ln w="28575">
                                    <a:solidFill>
                                      <a:srgbClr val="800080"/>
                                    </a:solidFill>
                                    <a:miter lim="800000"/>
                                    <a:headEnd/>
                                    <a:tailEnd type="none" w="sm" len="med"/>
                                  </a:ln>
                                </wps:spPr>
                                <wps:bodyPr rot="0" vert="horz" wrap="square" lIns="91440" tIns="45720" rIns="91440" bIns="45720" anchor="t" anchorCtr="0" upright="1">
                                  <a:noAutofit/>
                                </wps:bodyPr>
                              </wps:wsp>
                            </wpg:grpSp>
                            <wps:wsp>
                              <wps:cNvPr id="246" name="Line 56"/>
                              <wps:cNvCnPr/>
                              <wps:spPr bwMode="auto">
                                <a:xfrm>
                                  <a:off x="2445" y="7740"/>
                                  <a:ext cx="4885" cy="1522"/>
                                </a:xfrm>
                                <a:prstGeom prst="line">
                                  <a:avLst/>
                                </a:prstGeom>
                                <a:noFill/>
                                <a:ln w="9525">
                                  <a:solidFill>
                                    <a:srgbClr val="000000"/>
                                  </a:solidFill>
                                  <a:prstDash val="lgDashDot"/>
                                  <a:round/>
                                  <a:headEnd/>
                                  <a:tailEnd type="triangle" w="sm" len="lg"/>
                                </a:ln>
                                <a:extLst>
                                  <a:ext uri="{909E8E84-426E-40dd-AFC4-6F175D3DCCD1}">
                                    <a14:hiddenFill xmlns:a14="http://schemas.microsoft.com/office/drawing/2010/main">
                                      <a:noFill/>
                                    </a14:hiddenFill>
                                  </a:ext>
                                </a:extLst>
                              </wps:spPr>
                              <wps:bodyPr/>
                            </wps:wsp>
                            <wps:wsp>
                              <wps:cNvPr id="247" name="Line 57"/>
                              <wps:cNvCnPr/>
                              <wps:spPr bwMode="auto">
                                <a:xfrm rot="-5400000">
                                  <a:off x="2086" y="6887"/>
                                  <a:ext cx="1425" cy="444"/>
                                </a:xfrm>
                                <a:prstGeom prst="line">
                                  <a:avLst/>
                                </a:prstGeom>
                                <a:noFill/>
                                <a:ln w="9525">
                                  <a:solidFill>
                                    <a:srgbClr val="000000"/>
                                  </a:solidFill>
                                  <a:prstDash val="lgDashDot"/>
                                  <a:round/>
                                  <a:headEnd/>
                                  <a:tailEnd type="triangle" w="sm" len="lg"/>
                                </a:ln>
                                <a:extLst>
                                  <a:ext uri="{909E8E84-426E-40dd-AFC4-6F175D3DCCD1}">
                                    <a14:hiddenFill xmlns:a14="http://schemas.microsoft.com/office/drawing/2010/main">
                                      <a:noFill/>
                                    </a14:hiddenFill>
                                  </a:ext>
                                </a:extLst>
                              </wps:spPr>
                              <wps:bodyPr/>
                            </wps:wsp>
                            <wps:wsp>
                              <wps:cNvPr id="248" name="Text Box 58"/>
                              <wps:cNvSpPr txBox="1">
                                <a:spLocks noChangeArrowheads="1"/>
                              </wps:cNvSpPr>
                              <wps:spPr bwMode="auto">
                                <a:xfrm>
                                  <a:off x="7027" y="8650"/>
                                  <a:ext cx="503"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DED6A" w14:textId="77777777" w:rsidR="00524320" w:rsidRDefault="00524320" w:rsidP="00524320">
                                    <w:r w:rsidRPr="00583DA8">
                                      <w:rPr>
                                        <w:position w:val="-10"/>
                                      </w:rPr>
                                      <w:object w:dxaOrig="220" w:dyaOrig="400" w14:anchorId="196BDB6F">
                                        <v:shape id="_x0000_i1051" type="#_x0000_t75" style="width:10.65pt;height:20.65pt" o:ole="">
                                          <v:imagedata r:id="rId23" o:title=""/>
                                        </v:shape>
                                        <o:OLEObject Type="Embed" ProgID="Equation.3" ShapeID="_x0000_i1051" DrawAspect="Content" ObjectID="_1385383162" r:id="rId24"/>
                                      </w:object>
                                    </w:r>
                                  </w:p>
                                </w:txbxContent>
                              </wps:txbx>
                              <wps:bodyPr rot="0" vert="horz" wrap="none" lIns="91440" tIns="45720" rIns="91440" bIns="45720" anchor="t" anchorCtr="0" upright="1">
                                <a:spAutoFit/>
                              </wps:bodyPr>
                            </wps:wsp>
                            <wps:wsp>
                              <wps:cNvPr id="250" name="Text Box 59"/>
                              <wps:cNvSpPr txBox="1">
                                <a:spLocks noChangeArrowheads="1"/>
                              </wps:cNvSpPr>
                              <wps:spPr bwMode="auto">
                                <a:xfrm>
                                  <a:off x="2947" y="6175"/>
                                  <a:ext cx="50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1E2ED" w14:textId="77777777" w:rsidR="00524320" w:rsidRDefault="00524320" w:rsidP="00524320">
                                    <w:r w:rsidRPr="00755C0F">
                                      <w:rPr>
                                        <w:position w:val="-6"/>
                                      </w:rPr>
                                      <w:object w:dxaOrig="220" w:dyaOrig="360" w14:anchorId="19FD1C43">
                                        <v:shape id="_x0000_i1052" type="#_x0000_t75" style="width:10.65pt;height:18pt" o:ole="">
                                          <v:imagedata r:id="rId25" o:title=""/>
                                        </v:shape>
                                        <o:OLEObject Type="Embed" ProgID="Equation.3" ShapeID="_x0000_i1052" DrawAspect="Content" ObjectID="_1385383163" r:id="rId26"/>
                                      </w:object>
                                    </w:r>
                                  </w:p>
                                </w:txbxContent>
                              </wps:txbx>
                              <wps:bodyPr rot="0" vert="horz" wrap="none" lIns="91440" tIns="45720" rIns="91440" bIns="45720" anchor="t" anchorCtr="0" upright="1">
                                <a:spAutoFit/>
                              </wps:bodyPr>
                            </wps:wsp>
                            <wps:wsp>
                              <wps:cNvPr id="251" name="Arc 60"/>
                              <wps:cNvSpPr>
                                <a:spLocks/>
                              </wps:cNvSpPr>
                              <wps:spPr bwMode="auto">
                                <a:xfrm flipH="1">
                                  <a:off x="4200" y="8489"/>
                                  <a:ext cx="3315" cy="1021"/>
                                </a:xfrm>
                                <a:custGeom>
                                  <a:avLst/>
                                  <a:gdLst>
                                    <a:gd name="G0" fmla="+- 0 0 0"/>
                                    <a:gd name="G1" fmla="+- 6654 0 0"/>
                                    <a:gd name="G2" fmla="+- 21600 0 0"/>
                                    <a:gd name="T0" fmla="*/ 20550 w 21600"/>
                                    <a:gd name="T1" fmla="*/ 0 h 6654"/>
                                    <a:gd name="T2" fmla="*/ 21600 w 21600"/>
                                    <a:gd name="T3" fmla="*/ 6654 h 6654"/>
                                    <a:gd name="T4" fmla="*/ 0 w 21600"/>
                                    <a:gd name="T5" fmla="*/ 6654 h 6654"/>
                                  </a:gdLst>
                                  <a:ahLst/>
                                  <a:cxnLst>
                                    <a:cxn ang="0">
                                      <a:pos x="T0" y="T1"/>
                                    </a:cxn>
                                    <a:cxn ang="0">
                                      <a:pos x="T2" y="T3"/>
                                    </a:cxn>
                                    <a:cxn ang="0">
                                      <a:pos x="T4" y="T5"/>
                                    </a:cxn>
                                  </a:cxnLst>
                                  <a:rect l="0" t="0" r="r" b="b"/>
                                  <a:pathLst>
                                    <a:path w="21600" h="6654" fill="none" extrusionOk="0">
                                      <a:moveTo>
                                        <a:pt x="20549" y="0"/>
                                      </a:moveTo>
                                      <a:cubicBezTo>
                                        <a:pt x="21245" y="2149"/>
                                        <a:pt x="21600" y="4394"/>
                                        <a:pt x="21600" y="6654"/>
                                      </a:cubicBezTo>
                                    </a:path>
                                    <a:path w="21600" h="6654" stroke="0" extrusionOk="0">
                                      <a:moveTo>
                                        <a:pt x="20549" y="0"/>
                                      </a:moveTo>
                                      <a:cubicBezTo>
                                        <a:pt x="21245" y="2149"/>
                                        <a:pt x="21600" y="4394"/>
                                        <a:pt x="21600" y="6654"/>
                                      </a:cubicBezTo>
                                      <a:lnTo>
                                        <a:pt x="0" y="6654"/>
                                      </a:lnTo>
                                      <a:close/>
                                    </a:path>
                                  </a:pathLst>
                                </a:custGeom>
                                <a:noFill/>
                                <a:ln w="9525">
                                  <a:solidFill>
                                    <a:srgbClr val="000000"/>
                                  </a:solidFill>
                                  <a:round/>
                                  <a:headEnd type="triangle" w="sm" len="me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Text Box 61"/>
                              <wps:cNvSpPr txBox="1">
                                <a:spLocks noChangeArrowheads="1"/>
                              </wps:cNvSpPr>
                              <wps:spPr bwMode="auto">
                                <a:xfrm>
                                  <a:off x="3811" y="8850"/>
                                  <a:ext cx="710"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56108" w14:textId="77777777" w:rsidR="00524320" w:rsidRPr="00583DA8" w:rsidRDefault="00524320" w:rsidP="00524320">
                                    <w:pPr>
                                      <w:rPr>
                                        <w:rFonts w:ascii="Symbol" w:hAnsi="Symbol"/>
                                        <w:szCs w:val="20"/>
                                      </w:rPr>
                                    </w:pPr>
                                    <w:r>
                                      <w:rPr>
                                        <w:rFonts w:ascii="Symbol" w:hAnsi="Symbol"/>
                                        <w:sz w:val="20"/>
                                        <w:szCs w:val="20"/>
                                      </w:rPr>
                                      <w:t></w:t>
                                    </w:r>
                                  </w:p>
                                </w:txbxContent>
                              </wps:txbx>
                              <wps:bodyPr rot="0" vert="horz" wrap="square" lIns="91440" tIns="45720" rIns="91440" bIns="45720" anchor="t" anchorCtr="0" upright="1">
                                <a:spAutoFit/>
                              </wps:bodyPr>
                            </wps:wsp>
                            <wps:wsp>
                              <wps:cNvPr id="253" name="AutoShape 62"/>
                              <wps:cNvSpPr>
                                <a:spLocks noChangeArrowheads="1"/>
                              </wps:cNvSpPr>
                              <wps:spPr bwMode="auto">
                                <a:xfrm rot="5400000">
                                  <a:off x="5880" y="7575"/>
                                  <a:ext cx="630" cy="143"/>
                                </a:xfrm>
                                <a:prstGeom prst="rightArrow">
                                  <a:avLst>
                                    <a:gd name="adj1" fmla="val 50000"/>
                                    <a:gd name="adj2" fmla="val 110140"/>
                                  </a:avLst>
                                </a:prstGeom>
                                <a:solidFill>
                                  <a:srgbClr val="FFFF99"/>
                                </a:solidFill>
                                <a:ln w="12700">
                                  <a:solidFill>
                                    <a:srgbClr val="FF0000"/>
                                  </a:solidFill>
                                  <a:miter lim="800000"/>
                                  <a:headEnd/>
                                  <a:tailEnd type="none" w="sm" len="lg"/>
                                </a:ln>
                              </wps:spPr>
                              <wps:bodyPr rot="0" vert="horz" wrap="square" lIns="91440" tIns="45720" rIns="91440" bIns="45720" anchor="t" anchorCtr="0" upright="1">
                                <a:noAutofit/>
                              </wps:bodyPr>
                            </wps:wsp>
                            <wps:wsp>
                              <wps:cNvPr id="254" name="Text Box 63"/>
                              <wps:cNvSpPr txBox="1">
                                <a:spLocks noChangeArrowheads="1"/>
                              </wps:cNvSpPr>
                              <wps:spPr bwMode="auto">
                                <a:xfrm>
                                  <a:off x="6187" y="7300"/>
                                  <a:ext cx="503"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B45FD" w14:textId="77777777" w:rsidR="00524320" w:rsidRDefault="00524320" w:rsidP="00524320">
                                    <w:r w:rsidRPr="004A103C">
                                      <w:rPr>
                                        <w:position w:val="-10"/>
                                      </w:rPr>
                                      <w:object w:dxaOrig="220" w:dyaOrig="400" w14:anchorId="34FCC340">
                                        <v:shape id="_x0000_i1053" type="#_x0000_t75" style="width:10.65pt;height:20.65pt" o:ole="">
                                          <v:imagedata r:id="rId27" o:title=""/>
                                        </v:shape>
                                        <o:OLEObject Type="Embed" ProgID="Equation.3" ShapeID="_x0000_i1053" DrawAspect="Content" ObjectID="_1385383164" r:id="rId28"/>
                                      </w:object>
                                    </w:r>
                                  </w:p>
                                </w:txbxContent>
                              </wps:txbx>
                              <wps:bodyPr rot="0" vert="horz" wrap="none" lIns="91440" tIns="45720" rIns="91440" bIns="45720" anchor="t" anchorCtr="0" upright="1">
                                <a:spAutoFit/>
                              </wps:bodyPr>
                            </wps:wsp>
                            <wps:wsp>
                              <wps:cNvPr id="255" name="Freeform 64"/>
                              <wps:cNvSpPr>
                                <a:spLocks/>
                              </wps:cNvSpPr>
                              <wps:spPr bwMode="auto">
                                <a:xfrm>
                                  <a:off x="5640" y="8310"/>
                                  <a:ext cx="1530" cy="255"/>
                                </a:xfrm>
                                <a:custGeom>
                                  <a:avLst/>
                                  <a:gdLst>
                                    <a:gd name="T0" fmla="*/ 1530 w 1530"/>
                                    <a:gd name="T1" fmla="*/ 255 h 255"/>
                                    <a:gd name="T2" fmla="*/ 525 w 1530"/>
                                    <a:gd name="T3" fmla="*/ 255 h 255"/>
                                    <a:gd name="T4" fmla="*/ 0 w 1530"/>
                                    <a:gd name="T5" fmla="*/ 0 h 255"/>
                                  </a:gdLst>
                                  <a:ahLst/>
                                  <a:cxnLst>
                                    <a:cxn ang="0">
                                      <a:pos x="T0" y="T1"/>
                                    </a:cxn>
                                    <a:cxn ang="0">
                                      <a:pos x="T2" y="T3"/>
                                    </a:cxn>
                                    <a:cxn ang="0">
                                      <a:pos x="T4" y="T5"/>
                                    </a:cxn>
                                  </a:cxnLst>
                                  <a:rect l="0" t="0" r="r" b="b"/>
                                  <a:pathLst>
                                    <a:path w="1530" h="255">
                                      <a:moveTo>
                                        <a:pt x="1530" y="255"/>
                                      </a:moveTo>
                                      <a:lnTo>
                                        <a:pt x="525" y="255"/>
                                      </a:lnTo>
                                      <a:lnTo>
                                        <a:pt x="0" y="0"/>
                                      </a:lnTo>
                                    </a:path>
                                  </a:pathLst>
                                </a:custGeom>
                                <a:noFill/>
                                <a:ln w="9525">
                                  <a:solidFill>
                                    <a:srgbClr val="000000"/>
                                  </a:solidFill>
                                  <a:round/>
                                  <a:headEn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65"/>
                              <wps:cNvSpPr txBox="1">
                                <a:spLocks noChangeArrowheads="1"/>
                              </wps:cNvSpPr>
                              <wps:spPr bwMode="auto">
                                <a:xfrm>
                                  <a:off x="6046" y="8215"/>
                                  <a:ext cx="1485"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E8CFF" w14:textId="77777777" w:rsidR="00524320" w:rsidRPr="00583760" w:rsidRDefault="00524320" w:rsidP="00524320">
                                    <w:pPr>
                                      <w:rPr>
                                        <w:rFonts w:asciiTheme="minorHAnsi" w:hAnsiTheme="minorHAnsi"/>
                                        <w:szCs w:val="20"/>
                                      </w:rPr>
                                    </w:pPr>
                                    <w:r w:rsidRPr="00583760">
                                      <w:rPr>
                                        <w:rFonts w:asciiTheme="minorHAnsi" w:hAnsiTheme="minorHAnsi"/>
                                        <w:sz w:val="20"/>
                                        <w:szCs w:val="20"/>
                                      </w:rPr>
                                      <w:t>Palette (P)</w:t>
                                    </w:r>
                                  </w:p>
                                </w:txbxContent>
                              </wps:txbx>
                              <wps:bodyPr rot="0" vert="horz" wrap="square" lIns="91440" tIns="45720" rIns="91440" bIns="45720" anchor="t" anchorCtr="0" upright="1">
                                <a:spAutoFit/>
                              </wps:bodyPr>
                            </wps:wsp>
                            <wps:wsp>
                              <wps:cNvPr id="33" name="AutoShape 66"/>
                              <wps:cNvSpPr>
                                <a:spLocks noChangeArrowheads="1"/>
                              </wps:cNvSpPr>
                              <wps:spPr bwMode="auto">
                                <a:xfrm>
                                  <a:off x="4695" y="8010"/>
                                  <a:ext cx="143" cy="143"/>
                                </a:xfrm>
                                <a:prstGeom prst="flowChartSummingJunction">
                                  <a:avLst/>
                                </a:prstGeom>
                                <a:solidFill>
                                  <a:srgbClr val="FFFFFF"/>
                                </a:solidFill>
                                <a:ln w="9525">
                                  <a:solidFill>
                                    <a:srgbClr val="000000"/>
                                  </a:solidFill>
                                  <a:round/>
                                  <a:headEnd/>
                                  <a:tailEnd type="none" w="sm" len="lg"/>
                                </a:ln>
                              </wps:spPr>
                              <wps:bodyPr rot="0" vert="horz" wrap="square" lIns="91440" tIns="45720" rIns="91440" bIns="45720" anchor="t" anchorCtr="0" upright="1">
                                <a:noAutofit/>
                              </wps:bodyPr>
                            </wps:wsp>
                            <wps:wsp>
                              <wps:cNvPr id="34" name="Line 67"/>
                              <wps:cNvCnPr/>
                              <wps:spPr bwMode="auto">
                                <a:xfrm>
                                  <a:off x="2956" y="6705"/>
                                  <a:ext cx="2035" cy="634"/>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5" name="Line 68"/>
                              <wps:cNvCnPr/>
                              <wps:spPr bwMode="auto">
                                <a:xfrm rot="-5400000">
                                  <a:off x="4418" y="7557"/>
                                  <a:ext cx="921" cy="287"/>
                                </a:xfrm>
                                <a:prstGeom prst="line">
                                  <a:avLst/>
                                </a:prstGeom>
                                <a:noFill/>
                                <a:ln w="9525">
                                  <a:solidFill>
                                    <a:srgbClr val="000000"/>
                                  </a:solidFill>
                                  <a:round/>
                                  <a:headEnd/>
                                  <a:tailEnd type="none" w="sm" len="lg"/>
                                </a:ln>
                                <a:extLst>
                                  <a:ext uri="{909E8E84-426E-40dd-AFC4-6F175D3DCCD1}">
                                    <a14:hiddenFill xmlns:a14="http://schemas.microsoft.com/office/drawing/2010/main">
                                      <a:noFill/>
                                    </a14:hiddenFill>
                                  </a:ext>
                                </a:extLst>
                              </wps:spPr>
                              <wps:bodyPr/>
                            </wps:wsp>
                            <wps:wsp>
                              <wps:cNvPr id="36" name="Text Box 69"/>
                              <wps:cNvSpPr txBox="1">
                                <a:spLocks noChangeArrowheads="1"/>
                              </wps:cNvSpPr>
                              <wps:spPr bwMode="auto">
                                <a:xfrm>
                                  <a:off x="3766" y="6685"/>
                                  <a:ext cx="395"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6BC04" w14:textId="77777777" w:rsidR="00524320" w:rsidRDefault="00524320" w:rsidP="00524320">
                                    <w:proofErr w:type="gramStart"/>
                                    <w:r>
                                      <w:t>y</w:t>
                                    </w:r>
                                    <w:proofErr w:type="gramEnd"/>
                                  </w:p>
                                </w:txbxContent>
                              </wps:txbx>
                              <wps:bodyPr rot="0" vert="horz" wrap="square" lIns="91440" tIns="45720" rIns="91440" bIns="45720" anchor="t" anchorCtr="0" upright="1">
                                <a:spAutoFit/>
                              </wps:bodyPr>
                            </wps:wsp>
                            <wps:wsp>
                              <wps:cNvPr id="37" name="Text Box 70"/>
                              <wps:cNvSpPr txBox="1">
                                <a:spLocks noChangeArrowheads="1"/>
                              </wps:cNvSpPr>
                              <wps:spPr bwMode="auto">
                                <a:xfrm>
                                  <a:off x="4381" y="7870"/>
                                  <a:ext cx="395"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0E60" w14:textId="77777777" w:rsidR="00524320" w:rsidRDefault="00524320" w:rsidP="00524320">
                                    <w:r>
                                      <w:t>G</w:t>
                                    </w:r>
                                  </w:p>
                                </w:txbxContent>
                              </wps:txbx>
                              <wps:bodyPr rot="0" vert="horz" wrap="square" lIns="91440" tIns="45720" rIns="91440" bIns="45720" anchor="t" anchorCtr="0" upright="1">
                                <a:spAutoFit/>
                              </wps:bodyPr>
                            </wps:wsp>
                            <wps:wsp>
                              <wps:cNvPr id="38" name="Text Box 71"/>
                              <wps:cNvSpPr txBox="1">
                                <a:spLocks noChangeArrowheads="1"/>
                              </wps:cNvSpPr>
                              <wps:spPr bwMode="auto">
                                <a:xfrm>
                                  <a:off x="4054" y="6203"/>
                                  <a:ext cx="3258" cy="540"/>
                                </a:xfrm>
                                <a:prstGeom prst="rect">
                                  <a:avLst/>
                                </a:prstGeom>
                                <a:solidFill>
                                  <a:srgbClr val="FFFFFF"/>
                                </a:solidFill>
                                <a:ln w="9525">
                                  <a:solidFill>
                                    <a:srgbClr val="000000"/>
                                  </a:solidFill>
                                  <a:miter lim="800000"/>
                                  <a:headEnd/>
                                  <a:tailEnd/>
                                </a:ln>
                              </wps:spPr>
                              <wps:txbx>
                                <w:txbxContent>
                                  <w:p w14:paraId="33086333" w14:textId="77777777" w:rsidR="00524320" w:rsidRPr="00583760" w:rsidRDefault="00524320" w:rsidP="00524320">
                                    <w:pPr>
                                      <w:rPr>
                                        <w:rFonts w:asciiTheme="minorHAnsi" w:hAnsiTheme="minorHAnsi"/>
                                        <w:szCs w:val="20"/>
                                      </w:rPr>
                                    </w:pPr>
                                    <w:r w:rsidRPr="00583760">
                                      <w:rPr>
                                        <w:rFonts w:asciiTheme="minorHAnsi" w:hAnsiTheme="minorHAnsi"/>
                                        <w:b/>
                                        <w:bCs/>
                                        <w:sz w:val="20"/>
                                        <w:szCs w:val="20"/>
                                        <w:u w:val="single"/>
                                      </w:rPr>
                                      <w:t>Figure 4</w:t>
                                    </w:r>
                                    <w:r w:rsidRPr="00C334CD">
                                      <w:rPr>
                                        <w:rFonts w:asciiTheme="minorHAnsi" w:hAnsiTheme="minorHAnsi"/>
                                        <w:sz w:val="20"/>
                                        <w:szCs w:val="20"/>
                                      </w:rPr>
                                      <w:t> :</w:t>
                                    </w:r>
                                    <w:r w:rsidRPr="00583760">
                                      <w:rPr>
                                        <w:rFonts w:asciiTheme="minorHAnsi" w:hAnsiTheme="minorHAnsi"/>
                                        <w:sz w:val="20"/>
                                        <w:szCs w:val="20"/>
                                      </w:rPr>
                                      <w:t xml:space="preserve"> palette sur galets porteurs</w:t>
                                    </w:r>
                                  </w:p>
                                </w:txbxContent>
                              </wps:txbx>
                              <wps:bodyPr rot="0" vert="horz" wrap="none" lIns="91440" tIns="45720" rIns="91440" bIns="45720" anchor="t" anchorCtr="0" upright="1">
                                <a:noAutofit/>
                              </wps:bodyPr>
                            </wps:wsp>
                          </wpg:wgp>
                        </a:graphicData>
                      </a:graphic>
                    </wp:inline>
                  </w:drawing>
                </mc:Choice>
                <mc:Fallback>
                  <w:pict>
                    <v:group id="Group 28" o:spid="_x0000_s1259" style="width:286.5pt;height:166.75pt;mso-position-horizontal-relative:char;mso-position-vertical-relative:line" coordorigin="2161,6175" coordsize="5730,3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">
                      <o:lock v:ext="edit" aspectratio="t"/>
                      <v:rect id="AutoShape 29" o:spid="_x0000_s1260" style="position:absolute;left:2161;top:6175;width:5730;height:3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vsZxAAA&#10;ANsAAAAPAAAAZHJzL2Rvd25yZXYueG1sRI9Ba8JAEIXvBf/DMoKXUjf1UCR1FRGkQQpibD0P2WkS&#10;mp2N2TVJ/33nIHib4b1575vVZnSN6qkLtWcDr/MEFHHhbc2lga/z/mUJKkRki41nMvBHATbrydMK&#10;U+sHPlGfx1JJCIcUDVQxtqnWoajIYZj7lli0H985jLJ2pbYdDhLuGr1IkjftsGZpqLClXUXFb35z&#10;Bobi2F/Onx/6+HzJPF+z6y7/Phgzm47bd1CRxvgw368zK/gCK7/IAHr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Xr7GcQAAADbAAAADwAAAAAAAAAAAAAAAACXAgAAZHJzL2Rv&#10;d25yZXYueG1sUEsFBgAAAAAEAAQA9QAAAIgDAAAAAA==&#10;" filled="f" stroked="f">
                        <o:lock v:ext="edit" aspectratio="t" text="t"/>
                      </v:rect>
                      <v:shape id="Freeform 30" o:spid="_x0000_s1261" style="position:absolute;left:2280;top:7861;width:4710;height:1649;visibility:visible;mso-wrap-style:square;v-text-anchor:top" coordsize="4710,16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5PuTwQAA&#10;ANsAAAAPAAAAZHJzL2Rvd25yZXYueG1sRE/Pa8IwFL4L+x/CG+ymaeuQ0TXK2FCmF9GNnp/Nsy1r&#10;XkoS2/rfL4fBjh/f72IzmU4M5HxrWUG6SEAQV1a3XCv4/trOX0D4gKyxs0wK7uRhs36YFZhrO/KJ&#10;hnOoRQxhn6OCJoQ+l9JXDRn0C9sTR+5qncEQoauldjjGcNPJLElW0mDLsaHBnt4bqn7ON6MgLLfH&#10;g0wP9FHedmklL9nz3pVKPT1Ob68gAk3hX/zn/tQKsrg+fok/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T7k8EAAADbAAAADwAAAAAAAAAAAAAAAACXAgAAZHJzL2Rvd25y&#10;ZXYueG1sUEsFBgAAAAAEAAQA9QAAAIUDAAAAAA==&#10;" path="m0,0l0,1650,4710,1650,4710,1455,,0xe" fillcolor="#eaeaea" strokeweight="2.25pt">
                        <v:stroke endarrowwidth="narrow"/>
                        <v:path arrowok="t" o:connecttype="custom" o:connectlocs="0,0;0,1649;4710,1649;4710,1454;0,0" o:connectangles="0,0,0,0,0"/>
                      </v:shape>
                      <v:oval id="Oval 31" o:spid="_x0000_s1262" style="position:absolute;left:2161;top:7736;width:252;height: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4FYmxAAA&#10;ANsAAAAPAAAAZHJzL2Rvd25yZXYueG1sRI9Pi8IwFMTvC36H8AQvy5rqQaQapawKgh78h3t9NM+2&#10;bPNSmthWP71ZWPA4zMxvmPmyM6VoqHaFZQWjYQSCOLW64EzB5bz5moJwHlljaZkUPMjBctH7mGOs&#10;bctHak4+EwHCLkYFufdVLKVLczLohrYiDt7N1gZ9kHUmdY1tgJtSjqNoIg0WHBZyrOg7p/T3dDcK&#10;bqlcP91+27TRSv/Y6+6QfHaJUoN+l8xAeOr8O/zf3moF4xH8fQk/QC5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OBWJsQAAADbAAAADwAAAAAAAAAAAAAAAACXAgAAZHJzL2Rv&#10;d25yZXYueG1sUEsFBgAAAAAEAAQA9QAAAIgDAAAAAA==&#10;" fillcolor="silver" strokeweight="2.25pt">
                        <v:stroke endarrowwidth="narrow"/>
                      </v:oval>
                      <v:oval id="Oval 32" o:spid="_x0000_s1263" style="position:absolute;left:2248;top:7824;width:75;height: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Nym6wQAA&#10;ANsAAAAPAAAAZHJzL2Rvd25yZXYueG1sRI/disIwEIXvhX2HMAt7p+kKinSNIoVFvRC0+gBDM9sU&#10;k0lpotZ9eiMIXh7Oz8eZL3tnxZW60HhW8D3KQBBXXjdcKzgdf4czECEia7SeScGdAiwXH4M55trf&#10;+EDXMtYijXDIUYGJsc2lDJUhh2HkW+Lk/fnOYUyyq6Xu8JbGnZXjLJtKhw0ngsGWCkPVuby4xDVl&#10;0dj1rljvcWv05XBsnf1X6uuzX/2AiNTHd/jV3mgF4wk8v6QfIB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jcpusEAAADbAAAADwAAAAAAAAAAAAAAAACXAgAAZHJzL2Rvd25y&#10;ZXYueG1sUEsFBgAAAAAEAAQA9QAAAIUDAAAAAA==&#10;" strokeweight="1.5pt">
                        <v:stroke endarrowwidth="narrow"/>
                      </v:oval>
                      <v:oval id="Oval 33" o:spid="_x0000_s1264" style="position:absolute;left:2627;top:7881;width:252;height: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2v+7wQAA&#10;ANsAAAAPAAAAZHJzL2Rvd25yZXYueG1sRE9Ni8IwEL0L/ocwghfRdD2IVKMUXUHQw1pFr0MztsVm&#10;UprYdvfXbw4Le3y87/W2N5VoqXGlZQUfswgEcWZ1ybmC2/UwXYJwHlljZZkUfJOD7WY4WGOsbccX&#10;alOfixDCLkYFhfd1LKXLCjLoZrYmDtzTNgZ9gE0udYNdCDeVnEfRQhosOTQUWNOuoOyVvo2CZyY/&#10;f9z52HbRXj/s/fSVTPpEqfGoT1YgPPX+X/znPmoF8zA2fAk/QG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dr/u8EAAADbAAAADwAAAAAAAAAAAAAAAACXAgAAZHJzL2Rvd25y&#10;ZXYueG1sUEsFBgAAAAAEAAQA9QAAAIUDAAAAAA==&#10;" fillcolor="silver" strokeweight="2.25pt">
                        <v:stroke endarrowwidth="narrow"/>
                      </v:oval>
                      <v:oval id="Oval 34" o:spid="_x0000_s1265" style="position:absolute;left:2714;top:7969;width:75;height: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mRz/wAAA&#10;ANsAAAAPAAAAZHJzL2Rvd25yZXYueG1sRE/NasJAEL4X+g7LFHqrm1ookrqKBIr2INTEBxiy02xw&#10;dzZkV0379J2D4PHj+1+up+DVhcbURzbwOitAEbfR9twZODafLwtQKSNb9JHJwC8lWK8eH5ZY2njl&#10;A13q3CkJ4VSiAZfzUGqdWkcB0ywOxML9xDFgFjh22o54lfDg9bwo3nXAnqXB4UCVo/ZUn4P0urrq&#10;/XZfbb/xy9nzoRmC/zPm+WnafIDKNOW7+ObeWQNvsl6+yA/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7mRz/wAAAANsAAAAPAAAAAAAAAAAAAAAAAJcCAABkcnMvZG93bnJl&#10;di54bWxQSwUGAAAAAAQABAD1AAAAhAMAAAAA&#10;" strokeweight="1.5pt">
                        <v:stroke endarrowwidth="narrow"/>
                      </v:oval>
                      <v:oval id="Oval 35" o:spid="_x0000_s1266" style="position:absolute;left:3093;top:8026;width:252;height: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OcD7xQAA&#10;ANsAAAAPAAAAZHJzL2Rvd25yZXYueG1sRI9La8MwEITvhfwHsYFeQiMnhRCcyMHkAYH2kEdpr4u1&#10;fhBrZSzFdvvrq0Kgx2FmvmHWm8HUoqPWVZYVzKYRCOLM6ooLBR/Xw8sShPPIGmvLpOCbHGyS0dMa&#10;Y217PlN38YUIEHYxKii9b2IpXVaSQTe1DXHwctsa9EG2hdQt9gFuajmPooU0WHFYKLGhbUnZ7XI3&#10;CvJM7n/c+7Hro53+sp9vp3QypEo9j4d0BcLT4P/Dj/ZRK3idwd+X8ANk8g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k5wPvFAAAA2wAAAA8AAAAAAAAAAAAAAAAAlwIAAGRycy9k&#10;b3ducmV2LnhtbFBLBQYAAAAABAAEAPUAAACJAwAAAAA=&#10;" fillcolor="silver" strokeweight="2.25pt">
                        <v:stroke endarrowwidth="narrow"/>
                      </v:oval>
                      <v:oval id="Oval 36" o:spid="_x0000_s1267" style="position:absolute;left:3180;top:8114;width:75;height: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XsW6wQAA&#10;ANwAAAAPAAAAZHJzL2Rvd25yZXYueG1sRI/NisIwFIX3wrxDuAPuNLULGapRpCDqQhirD3Bprk0x&#10;uSlN1OrTTwYGZnk4Px9nuR6cFQ/qQ+tZwWyagSCuvW65UXA5bydfIEJE1mg9k4IXBVivPkZLLLR/&#10;8okeVWxEGuFQoAITY1dIGWpDDsPUd8TJu/reYUyyb6Tu8ZnGnZV5ls2lw5YTwWBHpaH6Vt1d4pqq&#10;bO3uWO6+8WD0/XTunH0rNf4cNgsQkYb4H/5r77WCPJ/D75l0BOTq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17FusEAAADcAAAADwAAAAAAAAAAAAAAAACXAgAAZHJzL2Rvd25y&#10;ZXYueG1sUEsFBgAAAAAEAAQA9QAAAIUDAAAAAA==&#10;" strokeweight="1.5pt">
                        <v:stroke endarrowwidth="narrow"/>
                      </v:oval>
                      <v:oval id="Oval 37" o:spid="_x0000_s1268" style="position:absolute;left:3559;top:8170;width:253;height: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B/lCxgAA&#10;ANwAAAAPAAAAZHJzL2Rvd25yZXYueG1sRI/Na8JAFMTvBf+H5Qm9FN2YQyvRVYIfILSH+oFeH9ln&#10;Esy+Ddk1Sf3r3UKhx2FmfsPMl72pREuNKy0rmIwjEMSZ1SXnCk7H7WgKwnlkjZVlUvBDDpaLwcsc&#10;E2073lN78LkIEHYJKii8rxMpXVaQQTe2NXHwrrYx6INscqkb7ALcVDKOondpsOSwUGBNq4Ky2+Fu&#10;FFwzuXm4r13bRWt9sefP7/StT5V6HfbpDISn3v+H/9o7rSCOP+D3TDgCcvEE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5B/lCxgAAANwAAAAPAAAAAAAAAAAAAAAAAJcCAABkcnMv&#10;ZG93bnJldi54bWxQSwUGAAAAAAQABAD1AAAAigMAAAAA&#10;" fillcolor="silver" strokeweight="2.25pt">
                        <v:stroke endarrowwidth="narrow"/>
                      </v:oval>
                      <v:oval id="Oval 38" o:spid="_x0000_s1269" style="position:absolute;left:3647;top:8258;width:75;height: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jfRTwAAA&#10;ANwAAAAPAAAAZHJzL2Rvd25yZXYueG1sRE9LasMwEN0Xcgcxge5quV6U4EYJwVDSLgqNkwMM1tQy&#10;kUbGUhK3p+8sClk+3n+9nYNXV5rSENnAc1GCIu6iHbg3cDq+Pa1ApYxs0UcmAz+UYLtZPKyxtvHG&#10;B7q2uVcSwqlGAy7nsdY6dY4CpiKOxMJ9xylgFjj12k54k/DgdVWWLzrgwNLgcKTGUXduL0F6XdsM&#10;fv/Z7L/ww9nL4TgG/2vM43LevYLKNOe7+N/9bg1UlayVM3IE9OY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jfRTwAAAANwAAAAPAAAAAAAAAAAAAAAAAJcCAABkcnMvZG93bnJl&#10;di54bWxQSwUGAAAAAAQABAD1AAAAhAMAAAAA&#10;" strokeweight="1.5pt">
                        <v:stroke endarrowwidth="narrow"/>
                      </v:oval>
                      <v:oval id="Oval 39" o:spid="_x0000_s1270" style="position:absolute;left:4493;top:8457;width:252;height:2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1MirxgAA&#10;ANwAAAAPAAAAZHJzL2Rvd25yZXYueG1sRI/Na8JAFMTvBf+H5Qm9FN2YQ6nRVYIfILSH+oFeH9ln&#10;Esy+Ddk1Sf3r3UKhx2FmfsPMl72pREuNKy0rmIwjEMSZ1SXnCk7H7egDhPPIGivLpOCHHCwXg5c5&#10;Jtp2vKf24HMRIOwSVFB4XydSuqwgg25sa+LgXW1j0AfZ5FI32AW4qWQcRe/SYMlhocCaVgVlt8Pd&#10;KLhmcvNwX7u2i9b6Ys+f3+lbnyr1OuzTGQhPvf8P/7V3WkEcT+H3TDgCcvEE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1MirxgAAANwAAAAPAAAAAAAAAAAAAAAAAJcCAABkcnMv&#10;ZG93bnJldi54bWxQSwUGAAAAAAQABAD1AAAAigMAAAAA&#10;" fillcolor="silver" strokeweight="2.25pt">
                        <v:stroke endarrowwidth="narrow"/>
                      </v:oval>
                      <v:oval id="Oval 40" o:spid="_x0000_s1271" style="position:absolute;left:4580;top:8544;width:75;height: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m6IwAAA&#10;ANwAAAAPAAAAZHJzL2Rvd25yZXYueG1sRE/NagIxEL4LfYcwhd40q4UiW6PIQrEeCnXtAwyb6WZp&#10;Mlk2UVef3jkUPH58/6vNGLw605C6yAbmswIUcRNtx62Bn+PHdAkqZWSLPjIZuFKCzfppssLSxgsf&#10;6FznVkkIpxINuJz7UuvUOAqYZrEnFu43DgGzwKHVdsCLhAevF0XxpgN2LA0Oe6ocNX/1KUivq6vO&#10;776q3TfunT0djn3wN2NensftO6hMY36I/92f1sDiVebLGTkCen0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Im6IwAAAANwAAAAPAAAAAAAAAAAAAAAAAJcCAABkcnMvZG93bnJl&#10;di54bWxQSwUGAAAAAAQABAD1AAAAhAMAAAAA&#10;" strokeweight="1.5pt">
                        <v:stroke endarrowwidth="narrow"/>
                      </v:oval>
                      <v:oval id="Oval 41" o:spid="_x0000_s1272" style="position:absolute;left:4959;top:8600;width:252;height: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1JwxgAA&#10;ANwAAAAPAAAAZHJzL2Rvd25yZXYueG1sRI9Pa8JAFMTvBb/D8gQvRTdaKCW6kWArCO2hVdHrI/vy&#10;B7NvQ3ZNop/eLRR6HGbmN8xqPZhadNS6yrKC+SwCQZxZXXGh4HjYTt9AOI+ssbZMCm7kYJ2MnlYY&#10;a9vzD3V7X4gAYRejgtL7JpbSZSUZdDPbEAcvt61BH2RbSN1iH+CmlosoepUGKw4LJTa0KSm77K9G&#10;QZ7Jj7v72nV99K7P9vT5nT4PqVKT8ZAuQXga/H/4r73TChYvc/g9E46ATB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e1JwxgAAANwAAAAPAAAAAAAAAAAAAAAAAJcCAABkcnMv&#10;ZG93bnJldi54bWxQSwUGAAAAAAQABAD1AAAAigMAAAAA&#10;" fillcolor="silver" strokeweight="2.25pt">
                        <v:stroke endarrowwidth="narrow"/>
                      </v:oval>
                      <v:oval id="Oval 42" o:spid="_x0000_s1273" style="position:absolute;left:5046;top:8688;width:75;height: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vFVkwwAA&#10;ANwAAAAPAAAAZHJzL2Rvd25yZXYueG1sRI/fasIwFMbvBd8hnMHuNF2FMappGQVxXgy0+gCH5tiU&#10;JSelidrt6RdhsMuP78+Pb1NNzoobjaH3rOBlmYEgbr3uuVNwPm0XbyBCRNZoPZOCbwpQlfPZBgvt&#10;73ykWxM7kUY4FKjAxDgUUobWkMOw9ANx8i5+dBiTHDupR7yncWdlnmWv0mHPiWBwoNpQ+9VcXeKa&#10;pu7t7rPeHXBv9PV4Gpz9Uer5aXpfg4g0xf/wX/tDK8hXOTzOpCMgy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vFVkwwAAANwAAAAPAAAAAAAAAAAAAAAAAJcCAABkcnMvZG93&#10;bnJldi54bWxQSwUGAAAAAAQABAD1AAAAhwMAAAAA&#10;" strokeweight="1.5pt">
                        <v:stroke endarrowwidth="narrow"/>
                      </v:oval>
                      <v:oval id="Oval 43" o:spid="_x0000_s1274" style="position:absolute;left:5426;top:8745;width:253;height: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5WmcxgAA&#10;ANwAAAAPAAAAZHJzL2Rvd25yZXYueG1sRI9Pa8JAFMTvhX6H5Qm9iG5UKCW6kVAtCPbQquj1kX35&#10;g9m3IbsmsZ++WxB6HGbmN8xqPZhadNS6yrKC2TQCQZxZXXGh4HT8mLyBcB5ZY22ZFNzJwTp5flph&#10;rG3P39QdfCEChF2MCkrvm1hKl5Vk0E1tQxy83LYGfZBtIXWLfYCbWs6j6FUarDgslNjQe0nZ9XAz&#10;CvJMbn/c567ro42+2PP+Kx0PqVIvoyFdgvA0+P/wo73TCuaLBfydCUdAJ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5WmcxgAAANwAAAAPAAAAAAAAAAAAAAAAAJcCAABkcnMv&#10;ZG93bnJldi54bWxQSwUGAAAAAAQABAD1AAAAigMAAAAA&#10;" fillcolor="silver" strokeweight="2.25pt">
                        <v:stroke endarrowwidth="narrow"/>
                      </v:oval>
                      <v:oval id="Oval 44" o:spid="_x0000_s1275" style="position:absolute;left:5514;top:8833;width:75;height: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GWiLwgAA&#10;ANwAAAAPAAAAZHJzL2Rvd25yZXYueG1sRI/fasIwFMbvB75DOIJ3M9XJkM4ooyDOC0GrD3Bozpqy&#10;5KQ0UatPbwRhlx/fnx/fYtU7Ky7Uhcazgsk4A0Fced1wreB0XL/PQYSIrNF6JgU3CrBaDt4WmGt/&#10;5QNdyliLNMIhRwUmxjaXMlSGHIaxb4mT9+s7hzHJrpa6w2sad1ZOs+xTOmw4EQy2VBiq/sqzS1xT&#10;Fo3d7IrNHrdGnw/H1tm7UqNh//0FIlIf/8Ov9o9WMP2YwfNMOgJ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kZaIvCAAAA3AAAAA8AAAAAAAAAAAAAAAAAlwIAAGRycy9kb3du&#10;cmV2LnhtbFBLBQYAAAAABAAEAPUAAACGAwAAAAA=&#10;" strokeweight="1.5pt">
                        <v:stroke endarrowwidth="narrow"/>
                      </v:oval>
                      <v:oval id="Oval 45" o:spid="_x0000_s1276" style="position:absolute;left:4027;top:8315;width:252;height:2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QFRzxgAA&#10;ANwAAAAPAAAAZHJzL2Rvd25yZXYueG1sRI9Pa8JAFMTvBb/D8gq9FN2oVCR1laAVBD34D3t9ZJ9J&#10;aPZtyK5J9NO7hUKPw8z8hpktOlOKhmpXWFYwHEQgiFOrC84UnE/r/hSE88gaS8uk4E4OFvPeywxj&#10;bVs+UHP0mQgQdjEqyL2vYildmpNBN7AVcfCutjbog6wzqWtsA9yUchRFE2mw4LCQY0XLnNKf480o&#10;uKby6+F2m6aNVvrbXrb75L1LlHp77ZJPEJ46/x/+a2+0gtH4A37PhCMg50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QFRzxgAAANwAAAAPAAAAAAAAAAAAAAAAAJcCAABkcnMv&#10;ZG93bnJldi54bWxQSwUGAAAAAAQABAD1AAAAigMAAAAA&#10;" fillcolor="silver" strokeweight="2.25pt">
                        <v:stroke endarrowwidth="narrow"/>
                      </v:oval>
                      <v:oval id="Oval 46" o:spid="_x0000_s1277" style="position:absolute;left:4114;top:8402;width:75;height: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h1NnwgAA&#10;ANwAAAAPAAAAZHJzL2Rvd25yZXYueG1sRI/disIwEIXvhX2HMAt7p6kuiFSjSGFxvRC0+gBDM9uU&#10;TSaliVp9eiMIXh7Oz8dZrHpnxYW60HhWMB5lIIgrrxuuFZyOP8MZiBCRNVrPpOBGAVbLj8ECc+2v&#10;fKBLGWuRRjjkqMDE2OZShsqQwzDyLXHy/nznMCbZ1VJ3eE3jzspJlk2lw4YTwWBLhaHqvzy7xDVl&#10;0djNrtjscWv0+XBsnb0r9fXZr+cgIvXxHX61f7WCyfcUnmfSE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HU2fCAAAA3AAAAA8AAAAAAAAAAAAAAAAAlwIAAGRycy9kb3du&#10;cmV2LnhtbFBLBQYAAAAABAAEAPUAAACGAwAAAAA=&#10;" strokeweight="1.5pt">
                        <v:stroke endarrowwidth="narrow"/>
                      </v:oval>
                      <v:oval id="Oval 47" o:spid="_x0000_s1278" style="position:absolute;left:5893;top:8889;width:252;height: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3m+fxgAA&#10;ANwAAAAPAAAAZHJzL2Rvd25yZXYueG1sRI9Pa8JAFMTvBb/D8gq9FN2oUCV1laAVBD34D3t9ZJ9J&#10;aPZtyK5J9NO7hUKPw8z8hpktOlOKhmpXWFYwHEQgiFOrC84UnE/r/hSE88gaS8uk4E4OFvPeywxj&#10;bVs+UHP0mQgQdjEqyL2vYildmpNBN7AVcfCutjbog6wzqWtsA9yUchRFH9JgwWEhx4qWOaU/x5tR&#10;cE3l18PtNk0brfS3vWz3yXuXKPX22iWfIDx1/j/8195oBaPxBH7PhCMg50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83m+fxgAAANwAAAAPAAAAAAAAAAAAAAAAAJcCAABkcnMv&#10;ZG93bnJldi54bWxQSwUGAAAAAAQABAD1AAAAigMAAAAA&#10;" fillcolor="silver" strokeweight="2.25pt">
                        <v:stroke endarrowwidth="narrow"/>
                      </v:oval>
                      <v:oval id="Oval 48" o:spid="_x0000_s1279" style="position:absolute;left:5980;top:8977;width:75;height: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VGKOwAAA&#10;ANwAAAAPAAAAZHJzL2Rvd25yZXYueG1sRE/NagIxEL4LfYcwhd40q4UiW6PIQrEeCnXtAwyb6WZp&#10;Mlk2UVef3jkUPH58/6vNGLw605C6yAbmswIUcRNtx62Bn+PHdAkqZWSLPjIZuFKCzfppssLSxgsf&#10;6FznVkkIpxINuJz7UuvUOAqYZrEnFu43DgGzwKHVdsCLhAevF0XxpgN2LA0Oe6ocNX/1KUivq6vO&#10;776q3TfunT0djn3wN2NensftO6hMY36I/92f1sDiVdbKGTkCen0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4VGKOwAAAANwAAAAPAAAAAAAAAAAAAAAAAJcCAABkcnMvZG93bnJl&#10;di54bWxQSwUGAAAAAAQABAD1AAAAhAMAAAAA&#10;" strokeweight="1.5pt">
                        <v:stroke endarrowwidth="narrow"/>
                      </v:oval>
                      <v:oval id="Oval 49" o:spid="_x0000_s1280" style="position:absolute;left:6359;top:9034;width:253;height: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DV52xgAA&#10;ANwAAAAPAAAAZHJzL2Rvd25yZXYueG1sRI9Pa8JAFMTvBb/D8gq9FN2oUDR1laAVBD34D3t9ZJ9J&#10;aPZtyK5J9NO7hUKPw8z8hpktOlOKhmpXWFYwHEQgiFOrC84UnE/r/gSE88gaS8uk4E4OFvPeywxj&#10;bVs+UHP0mQgQdjEqyL2vYildmpNBN7AVcfCutjbog6wzqWtsA9yUchRFH9JgwWEhx4qWOaU/x5tR&#10;cE3l18PtNk0brfS3vWz3yXuXKPX22iWfIDx1/j/8195oBaPxFH7PhCMg50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DV52xgAAANwAAAAPAAAAAAAAAAAAAAAAAJcCAABkcnMv&#10;ZG93bnJldi54bWxQSwUGAAAAAAQABAD1AAAAigMAAAAA&#10;" fillcolor="silver" strokeweight="2.25pt">
                        <v:stroke endarrowwidth="narrow"/>
                      </v:oval>
                      <v:oval id="Oval 50" o:spid="_x0000_s1281" style="position:absolute;left:6447;top:9122;width:75;height: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B31wAAA&#10;ANwAAAAPAAAAZHJzL2Rvd25yZXYueG1sRE/NagIxEL4LfYcwhd40q5QiW6PIQrEeCnXtAwyb6WZp&#10;Mlk2UVef3jkUPH58/6vNGLw605C6yAbmswIUcRNtx62Bn+PHdAkqZWSLPjIZuFKCzfppssLSxgsf&#10;6FznVkkIpxINuJz7UuvUOAqYZrEnFu43DgGzwKHVdsCLhAevF0XxpgN2LA0Oe6ocNX/1KUivq6vO&#10;776q3TfunT0djn3wN2NensftO6hMY36I/92f1sDiVebLGTkCen0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JB31wAAAANwAAAAPAAAAAAAAAAAAAAAAAJcCAABkcnMvZG93bnJl&#10;di54bWxQSwUGAAAAAAQABAD1AAAAhAMAAAAA&#10;" strokeweight="1.5pt">
                        <v:stroke endarrowwidth="narrow"/>
                      </v:oval>
                      <v:oval id="Oval 51" o:spid="_x0000_s1282" style="position:absolute;left:6827;top:9178;width:252;height:2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SENxgAA&#10;ANwAAAAPAAAAZHJzL2Rvd25yZXYueG1sRI9Pa8JAFMTvBb/D8gQvRTdKKSW6kWArCO2hVdHrI/vy&#10;B7NvQ3ZNop/eLRR6HGbmN8xqPZhadNS6yrKC+SwCQZxZXXGh4HjYTt9AOI+ssbZMCm7kYJ2MnlYY&#10;a9vzD3V7X4gAYRejgtL7JpbSZSUZdDPbEAcvt61BH2RbSN1iH+CmlosoepUGKw4LJTa0KSm77K9G&#10;QZ7Jj7v72nV99K7P9vT5nT4PqVKT8ZAuQXga/H/4r73TChYvc/g9E46ATB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fSENxgAAANwAAAAPAAAAAAAAAAAAAAAAAJcCAABkcnMv&#10;ZG93bnJldi54bWxQSwUGAAAAAAQABAD1AAAAigMAAAAA&#10;" fillcolor="silver" strokeweight="2.25pt">
                        <v:stroke endarrowwidth="narrow"/>
                      </v:oval>
                      <v:oval id="Oval 52" o:spid="_x0000_s1283" style="position:absolute;left:6914;top:9265;width:75;height: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uiYZwwAA&#10;ANwAAAAPAAAAZHJzL2Rvd25yZXYueG1sRI/fasIwFMbvBd8hnMHuNF2RMappGQVxXgy0+gCH5tiU&#10;JSelidrt6RdhsMuP78+Pb1NNzoobjaH3rOBlmYEgbr3uuVNwPm0XbyBCRNZoPZOCbwpQlfPZBgvt&#10;73ykWxM7kUY4FKjAxDgUUobWkMOw9ANx8i5+dBiTHDupR7yncWdlnmWv0mHPiWBwoNpQ+9VcXeKa&#10;pu7t7rPeHXBv9PV4Gpz9Uer5aXpfg4g0xf/wX/tDK8hXOTzOpCMgy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uiYZwwAAANwAAAAPAAAAAAAAAAAAAAAAAJcCAABkcnMvZG93&#10;bnJldi54bWxQSwUGAAAAAAQABAD1AAAAhwMAAAAA&#10;" strokeweight="1.5pt">
                        <v:stroke endarrowwidth="narrow"/>
                      </v:oval>
                      <v:group id="Group 53" o:spid="_x0000_s1284" style="position:absolute;left:3870;top:7425;width:1815;height:1020;rotation:1124244fd" coordorigin="3825,6240" coordsize="1815,10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WaHasUAAADcAAAA&#10;DwAAAAAAAAAAAAAAAACpAgAAZHJzL2Rvd25yZXYueG1sUEsFBgAAAAAEAAQA+gAAAJsDAAAAAA==&#10;">
                        <v:shape id="Freeform 54" o:spid="_x0000_s1285" style="position:absolute;left:4095;top:6240;width:1305;height:510;visibility:visible;mso-wrap-style:square;v-text-anchor:top" coordsize="1305,5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BExQxQAA&#10;ANwAAAAPAAAAZHJzL2Rvd25yZXYueG1sRI9Pi8IwFMTvC36H8ARva6qWRapR1GVB1pN/Lt6ezbMt&#10;Ni8liVr99BthweMwM79hpvPW1OJGzleWFQz6CQji3OqKCwWH/c/nGIQPyBpry6TgQR7ms87HFDNt&#10;77yl2y4UIkLYZ6igDKHJpPR5SQZ93zbE0TtbZzBE6QqpHd4j3NRymCRf0mDFcaHEhlYl5Zfd1Shw&#10;g8Pv5nl9Hk/L0cpvv8M4Pe29Ur1uu5iACNSGd/i/vdYKhmkKrzPxCMj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ETFDFAAAA3AAAAA8AAAAAAAAAAAAAAAAAlwIAAGRycy9k&#10;b3ducmV2LnhtbFBLBQYAAAAABAAEAPUAAACJAwAAAAA=&#10;" path="m345,0l0,,,510,1305,510,1305,375,1185,255,570,255,345,0xe" fillcolor="#f60" strokecolor="#f60" strokeweight="2.25pt">
                          <v:fill opacity="19789f"/>
                          <v:stroke endarrowwidth="narrow"/>
                          <v:path arrowok="t" o:connecttype="custom" o:connectlocs="345,0;0,0;0,510;1305,510;1305,375;1185,255;570,255;345,0" o:connectangles="0,0,0,0,0,0,0,0"/>
                        </v:shape>
                        <v:rect id="Rectangle 55" o:spid="_x0000_s1286" style="position:absolute;left:3825;top:6750;width:181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4b1GxQAA&#10;ANwAAAAPAAAAZHJzL2Rvd25yZXYueG1sRI/dasJAFITvC32H5Qje6cagbYmuUgR/CgWpKXh7zB6T&#10;kOzZkF1NfHu3IPRymJlvmMWqN7W4UetKywom4wgEcWZ1ybmC33Qz+gDhPLLG2jIpuJOD1fL1ZYGJ&#10;th3/0O3ocxEg7BJUUHjfJFK6rCCDbmwb4uBdbGvQB9nmUrfYBbipZRxFb9JgyWGhwIbWBWXV8WoU&#10;dKk9Xdx+kh7ed1/f0/O2usZcKTUc9J9zEJ56/x9+tvdaQTydwd+ZcATk8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DhvUbFAAAA3AAAAA8AAAAAAAAAAAAAAAAAlwIAAGRycy9k&#10;b3ducmV2LnhtbFBLBQYAAAAABAAEAPUAAACJAwAAAAA=&#10;" fillcolor="#c0c" strokecolor="purple" strokeweight="2.25pt">
                          <v:fill opacity="19789f"/>
                          <v:stroke endarrowwidth="narrow"/>
                        </v:rect>
                      </v:group>
                      <v:line id="Line 56" o:spid="_x0000_s1287" style="position:absolute;visibility:visible;mso-wrap-style:square" from="2445,7740" to="7330,92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SUECcQAAADcAAAADwAAAGRycy9kb3ducmV2LnhtbESPT4vCMBDF7wt+hzCCtzW1iEg1igiy&#10;C+5h/XPwODZjW20mJYm2fvvNguDx8eb93rz5sjO1eJDzlWUFo2ECgji3uuJCwfGw+ZyC8AFZY22Z&#10;FDzJw3LR+5hjpm3LO3rsQyEihH2GCsoQmkxKn5dk0A9tQxy9i3UGQ5SukNphG+GmlmmSTKTBimND&#10;iQ2tS8pv+7uJb/zuptXp+TO6cpu4lL9cp7dnpQb9bjUDEagL7+NX+lsrSMcT+B8TCS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tJQQJxAAAANwAAAAPAAAAAAAAAAAA&#10;AAAAAKECAABkcnMvZG93bnJldi54bWxQSwUGAAAAAAQABAD5AAAAkgMAAAAA&#10;">
                        <v:stroke dashstyle="longDashDot" endarrow="block" endarrowwidth="narrow" endarrowlength="long"/>
                      </v:line>
                      <v:line id="Line 57" o:spid="_x0000_s1288" style="position:absolute;rotation:-90;visibility:visible;mso-wrap-style:square" from="2086,6887" to="3511,73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gfxfsUAAADcAAAADwAAAGRycy9kb3ducmV2LnhtbESPT2vCQBTE70K/w/IKvYhuakUldZUS&#10;UDz00vgHvD13X5Ng9m3Ibk367bsFweMwM79hluve1uJGra8cK3gdJyCItTMVFwoO+81oAcIHZIO1&#10;Y1LwSx7Wq6fBElPjOv6iWx4KESHsU1RQhtCkUnpdkkU/dg1x9L5dazFE2RbStNhFuK3lJElm0mLF&#10;caHEhrKS9DX/sQoMZXrrTo3uPvlyzoZ8fLvmG6VenvuPdxCB+vAI39s7o2AyncP/mXgE5Oo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gfxfsUAAADcAAAADwAAAAAAAAAA&#10;AAAAAAChAgAAZHJzL2Rvd25yZXYueG1sUEsFBgAAAAAEAAQA+QAAAJMDAAAAAA==&#10;">
                        <v:stroke dashstyle="longDashDot" endarrow="block" endarrowwidth="narrow" endarrowlength="long"/>
                      </v:line>
                      <v:shape id="Text Box 58" o:spid="_x0000_s1289" type="#_x0000_t202" style="position:absolute;left:7027;top:8650;width:503;height:5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azNPwAAA&#10;ANwAAAAPAAAAZHJzL2Rvd25yZXYueG1sRE/LisIwFN0P+A/hCu7G1OKIVqOIjjA7nx9waa5NbXNT&#10;mox25uvNQnB5OO/FqrO1uFPrS8cKRsMEBHHudMmFgst59zkF4QOyxtoxKfgjD6tl72OBmXYPPtL9&#10;FAoRQ9hnqMCE0GRS+tyQRT90DXHkrq61GCJsC6lbfMRwW8s0SSbSYsmxwWBDG0N5dfq1CqaJ3VfV&#10;LD14O/4ffZnN1n03N6UG/W49BxGoC2/xy/2jFaTjuDaeiUdALp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azNPwAAAANwAAAAPAAAAAAAAAAAAAAAAAJcCAABkcnMvZG93bnJl&#10;di54bWxQSwUGAAAAAAQABAD1AAAAhAMAAAAA&#10;" filled="f" stroked="f">
                        <v:textbox style="mso-fit-shape-to-text:t">
                          <w:txbxContent>
                            <w:p w14:paraId="59CDED6A" w14:textId="77777777" w:rsidR="00524320" w:rsidRDefault="00524320" w:rsidP="00524320">
                              <w:r w:rsidRPr="00583DA8">
                                <w:rPr>
                                  <w:position w:val="-10"/>
                                </w:rPr>
                                <w:object w:dxaOrig="220" w:dyaOrig="400" w14:anchorId="196BDB6F">
                                  <v:shape id="_x0000_i1051" type="#_x0000_t75" style="width:10.65pt;height:20.65pt" o:ole="">
                                    <v:imagedata r:id="rId29" o:title=""/>
                                  </v:shape>
                                  <o:OLEObject Type="Embed" ProgID="Equation.3" ShapeID="_x0000_i1051" DrawAspect="Content" ObjectID="_1385383162" r:id="rId30"/>
                                </w:object>
                              </w:r>
                            </w:p>
                          </w:txbxContent>
                        </v:textbox>
                      </v:shape>
                      <v:shape id="Text Box 59" o:spid="_x0000_s1290" type="#_x0000_t202" style="position:absolute;left:2947;top:6175;width:507;height:5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xKmUwAAA&#10;ANwAAAAPAAAAZHJzL2Rvd25yZXYueG1sRE/LisIwFN0L8w/hDrjT1KLidIwyOArufMx8wKW5NrXN&#10;TWmiVr/eLASXh/OeLztbiyu1vnSsYDRMQBDnTpdcKPj/2wxmIHxA1lg7JgV38rBcfPTmmGl34wNd&#10;j6EQMYR9hgpMCE0mpc8NWfRD1xBH7uRaiyHCtpC6xVsMt7VMk2QqLZYcGww2tDKUV8eLVTBL7K6q&#10;vtK9t+PHaGJWv27dnJXqf3Y/3yACdeEtfrm3WkE6ifPjmXgE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xKmUwAAAANwAAAAPAAAAAAAAAAAAAAAAAJcCAABkcnMvZG93bnJl&#10;di54bWxQSwUGAAAAAAQABAD1AAAAhAMAAAAA&#10;" filled="f" stroked="f">
                        <v:textbox style="mso-fit-shape-to-text:t">
                          <w:txbxContent>
                            <w:p w14:paraId="1E31E2ED" w14:textId="77777777" w:rsidR="00524320" w:rsidRDefault="00524320" w:rsidP="00524320">
                              <w:r w:rsidRPr="00755C0F">
                                <w:rPr>
                                  <w:position w:val="-6"/>
                                </w:rPr>
                                <w:object w:dxaOrig="220" w:dyaOrig="360" w14:anchorId="19FD1C43">
                                  <v:shape id="_x0000_i1052" type="#_x0000_t75" style="width:10.65pt;height:18pt" o:ole="">
                                    <v:imagedata r:id="rId31" o:title=""/>
                                  </v:shape>
                                  <o:OLEObject Type="Embed" ProgID="Equation.3" ShapeID="_x0000_i1052" DrawAspect="Content" ObjectID="_1385383163" r:id="rId32"/>
                                </w:object>
                              </w:r>
                            </w:p>
                          </w:txbxContent>
                        </v:textbox>
                      </v:shape>
                      <v:shape id="Arc 60" o:spid="_x0000_s1291" style="position:absolute;left:4200;top:8489;width:3315;height:1021;flip:x;visibility:visible;mso-wrap-style:square;v-text-anchor:top" coordsize="21600,66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hhpexAAA&#10;ANwAAAAPAAAAZHJzL2Rvd25yZXYueG1sRI9Ba8JAFITvgv9heUJvZqNBramrlIKleNNqobdH9pkE&#10;s2/D7jbGf+8KQo/DzHzDrDa9aURHzteWFUySFARxYXXNpYLj93b8CsIHZI2NZVJwIw+b9XCwwlzb&#10;K++pO4RSRAj7HBVUIbS5lL6oyKBPbEscvbN1BkOUrpTa4TXCTSOnaTqXBmuOCxW29FFRcTn8GQVb&#10;t/u8dafFMgvp8mfXn7Jfg5lSL6P+/Q1EoD78h5/tL61gOpvA40w8AnJ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YaXsQAAADcAAAADwAAAAAAAAAAAAAAAACXAgAAZHJzL2Rv&#10;d25yZXYueG1sUEsFBgAAAAAEAAQA9QAAAIgDAAAAAA==&#10;" path="m20549,0nfc21245,2149,21600,4394,21600,6654em20549,0nsc21245,2149,21600,4394,21600,6654l0,6654,20549,0xe" filled="f">
                        <v:stroke startarrow="block" startarrowwidth="narrow" endarrow="block" endarrowwidth="narrow"/>
                        <v:path arrowok="t" o:extrusionok="f" o:connecttype="custom" o:connectlocs="3154,0;3315,1021;0,1021" o:connectangles="0,0,0"/>
                      </v:shape>
                      <v:shape id="Text Box 61" o:spid="_x0000_s1292" type="#_x0000_t202" style="position:absolute;left:3811;top:8850;width:710;height:3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3Md0wgAA&#10;ANwAAAAPAAAAZHJzL2Rvd25yZXYueG1sRI/BasMwEETvgf6D2EJviRxDQnEjm5C2kEMvSZ37Ym0t&#10;E2tlrG3s/H1VKPQ4zMwbZlfNvlc3GmMX2MB6lYEiboLtuDVQf74vn0FFQbbYByYDd4pQlQ+LHRY2&#10;THyi21lalSAcCzTgRIZC69g48hhXYSBO3lcYPUqSY6vtiFOC+17nWbbVHjtOCw4HOjhqrudvb0DE&#10;7tf3+s3H42X+eJ1c1mywNubpcd6/gBKa5T/81z5aA/kmh98z6Qjo8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cx3TCAAAA3AAAAA8AAAAAAAAAAAAAAAAAlwIAAGRycy9kb3du&#10;cmV2LnhtbFBLBQYAAAAABAAEAPUAAACGAwAAAAA=&#10;" filled="f" stroked="f">
                        <v:textbox style="mso-fit-shape-to-text:t">
                          <w:txbxContent>
                            <w:p w14:paraId="4B456108" w14:textId="77777777" w:rsidR="00524320" w:rsidRPr="00583DA8" w:rsidRDefault="00524320" w:rsidP="00524320">
                              <w:pPr>
                                <w:rPr>
                                  <w:rFonts w:ascii="Symbol" w:hAnsi="Symbol"/>
                                  <w:szCs w:val="20"/>
                                </w:rPr>
                              </w:pPr>
                              <w:r>
                                <w:rPr>
                                  <w:rFonts w:ascii="Symbol" w:hAnsi="Symbol"/>
                                  <w:sz w:val="20"/>
                                  <w:szCs w:val="20"/>
                                </w:rPr>
                                <w:t></w:t>
                              </w:r>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2" o:spid="_x0000_s1293" type="#_x0000_t13" style="position:absolute;left:5880;top:7575;width:630;height:143;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LJKCxgAA&#10;ANwAAAAPAAAAZHJzL2Rvd25yZXYueG1sRI9Ba8JAFITvQv/D8gQvopsaWiR1lVIQS2/GKPT2mn1N&#10;gtm3Mbsm0V/fLRR6HGbmG2a1GUwtOmpdZVnB4zwCQZxbXXGhIDtsZ0sQziNrrC2Tghs52KwfRitM&#10;tO15T13qCxEg7BJUUHrfJFK6vCSDbm4b4uB929agD7ItpG6xD3BTy0UUPUuDFYeFEht6Kyk/p1ej&#10;oLvcd5/Tfb/9OMVHTL98lsVppNRkPLy+gPA0+P/wX/tdK1g8xfB7JhwBuf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LJKCxgAAANwAAAAPAAAAAAAAAAAAAAAAAJcCAABkcnMv&#10;ZG93bnJldi54bWxQSwUGAAAAAAQABAD1AAAAigMAAAAA&#10;" fillcolor="#ff9" strokecolor="red" strokeweight="1pt">
                        <v:stroke endarrowwidth="narrow" endarrowlength="long"/>
                      </v:shape>
                      <v:shape id="Text Box 63" o:spid="_x0000_s1294" type="#_x0000_t202" style="position:absolute;left:6187;top:7300;width:503;height:5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6+XxAAA&#10;ANwAAAAPAAAAZHJzL2Rvd25yZXYueG1sRI/dasJAFITvC77Dcgre1Y1Bi6auIv5A76w/D3DInmbT&#10;ZM+G7KqxT+8KgpfDzHzDzBadrcWFWl86VjAcJCCIc6dLLhScjtuPCQgfkDXWjknBjTws5r23GWba&#10;XXlPl0MoRISwz1CBCaHJpPS5IYt+4Bri6P261mKIsi2kbvEa4baWaZJ8SoslxwWDDa0M5dXhbBVM&#10;Erurqmn64+3ofzg2q7XbNH9K9d+75ReIQF14hZ/tb60gHY/gcSYeATm/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v+vl8QAAADcAAAADwAAAAAAAAAAAAAAAACXAgAAZHJzL2Rv&#10;d25yZXYueG1sUEsFBgAAAAAEAAQA9QAAAIgDAAAAAA==&#10;" filled="f" stroked="f">
                        <v:textbox style="mso-fit-shape-to-text:t">
                          <w:txbxContent>
                            <w:p w14:paraId="5FDB45FD" w14:textId="77777777" w:rsidR="00524320" w:rsidRDefault="00524320" w:rsidP="00524320">
                              <w:r w:rsidRPr="004A103C">
                                <w:rPr>
                                  <w:position w:val="-10"/>
                                </w:rPr>
                                <w:object w:dxaOrig="220" w:dyaOrig="400" w14:anchorId="34FCC340">
                                  <v:shape id="_x0000_i1053" type="#_x0000_t75" style="width:10.65pt;height:20.65pt" o:ole="">
                                    <v:imagedata r:id="rId33" o:title=""/>
                                  </v:shape>
                                  <o:OLEObject Type="Embed" ProgID="Equation.3" ShapeID="_x0000_i1053" DrawAspect="Content" ObjectID="_1385383164" r:id="rId34"/>
                                </w:object>
                              </w:r>
                            </w:p>
                          </w:txbxContent>
                        </v:textbox>
                      </v:shape>
                      <v:polyline id="Freeform 64" o:spid="_x0000_s1295" style="position:absolute;visibility:visible;mso-wrap-style:square;v-text-anchor:top" points="7170,8565,6165,8565,5640,8310" coordsize="1530,2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ExfwxQAA&#10;ANwAAAAPAAAAZHJzL2Rvd25yZXYueG1sRI9Pa8JAFMTvQr/D8gq9SN1UUEJ0laIRWm/+KXh8ZJ9J&#10;MPs27K6a9NO7hYLHYWZ+w8yXnWnEjZyvLSv4GCUgiAuray4VHA+b9xSED8gaG8ukoCcPy8XLYI6Z&#10;tnfe0W0fShEh7DNUUIXQZlL6oiKDfmRb4uidrTMYonSl1A7vEW4aOU6SqTRYc1yosKVVRcVlfzUK&#10;ctfTqXc/dv272tbD73XeH9JcqbfX7nMGIlAXnuH/9pdWMJ5M4O9MPAJy8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4TF/DFAAAA3AAAAA8AAAAAAAAAAAAAAAAAlwIAAGRycy9k&#10;b3ducmV2LnhtbFBLBQYAAAAABAAEAPUAAACJAwAAAAA=&#10;" filled="f">
                        <v:stroke endarrow="block" endarrowwidth="narrow"/>
                        <v:path arrowok="t" o:connecttype="custom" o:connectlocs="1530,255;525,255;0,0" o:connectangles="0,0,0"/>
                      </v:polyline>
                      <v:shape id="Text Box 65" o:spid="_x0000_s1296" type="#_x0000_t202" style="position:absolute;left:6046;top:8215;width:1485;height:3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qAC0wgAA&#10;ANsAAAAPAAAAZHJzL2Rvd25yZXYueG1sRI9Pa8JAFMTvBb/D8gq91Y2WiqSuIv4BD72o8f7IvmZD&#10;s29D9mnit3eFQo/DzPyGWawG36gbdbEObGAyzkARl8HWXBkozvv3OagoyBabwGTgThFWy9HLAnMb&#10;ej7S7SSVShCOORpwIm2udSwdeYzj0BIn7yd0HiXJrtK2wz7BfaOnWTbTHmtOCw5b2jgqf09Xb0DE&#10;rif3Yufj4TJ8b3uXlZ9YGPP2Oqy/QAkN8h/+ax+sgY8pPL+kH6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6oALTCAAAA2wAAAA8AAAAAAAAAAAAAAAAAlwIAAGRycy9kb3du&#10;cmV2LnhtbFBLBQYAAAAABAAEAPUAAACGAwAAAAA=&#10;" filled="f" stroked="f">
                        <v:textbox style="mso-fit-shape-to-text:t">
                          <w:txbxContent>
                            <w:p w14:paraId="29AE8CFF" w14:textId="77777777" w:rsidR="00524320" w:rsidRPr="00583760" w:rsidRDefault="00524320" w:rsidP="00524320">
                              <w:pPr>
                                <w:rPr>
                                  <w:rFonts w:asciiTheme="minorHAnsi" w:hAnsiTheme="minorHAnsi"/>
                                  <w:szCs w:val="20"/>
                                </w:rPr>
                              </w:pPr>
                              <w:r w:rsidRPr="00583760">
                                <w:rPr>
                                  <w:rFonts w:asciiTheme="minorHAnsi" w:hAnsiTheme="minorHAnsi"/>
                                  <w:sz w:val="20"/>
                                  <w:szCs w:val="20"/>
                                </w:rPr>
                                <w:t>Palette (P)</w:t>
                              </w:r>
                            </w:p>
                          </w:txbxContent>
                        </v:textbox>
                      </v:shape>
                      <v:shapetype id="_x0000_t123" coordsize="21600,21600" o:spt="123" path="m10800,0qx0,10800,10800,21600,21600,10800,10800,0xem3163,3163nfl18437,18437em3163,18437nfl18437,3163e">
                        <v:path o:extrusionok="f" gradientshapeok="t" o:connecttype="custom" o:connectlocs="10800,0;3163,3163;0,10800;3163,18437;10800,21600;18437,18437;21600,10800;18437,3163" textboxrect="3163,3163,18437,18437"/>
                      </v:shapetype>
                      <v:shape id="AutoShape 66" o:spid="_x0000_s1297" type="#_x0000_t123" style="position:absolute;left:4695;top:8010;width:143;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PuoexQAA&#10;ANsAAAAPAAAAZHJzL2Rvd25yZXYueG1sRI9BawIxFITvgv8hPKGXolkVq90apS0VxVtVEG+PzXOz&#10;uHnZbqJu++uNUPA4zMw3zHTe2FJcqPaFYwX9XgKCOHO64FzBbrvoTkD4gKyxdEwKfsnDfNZuTTHV&#10;7srfdNmEXEQI+xQVmBCqVEqfGbLoe64ijt7R1RZDlHUudY3XCLelHCTJi7RYcFwwWNGnoey0OVsF&#10;Nv/byv5h5M1y/fz6c/5aDj7Ge6WeOs37G4hATXiE/9srrWA4hPuX+APk7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k+6h7FAAAA2wAAAA8AAAAAAAAAAAAAAAAAlwIAAGRycy9k&#10;b3ducmV2LnhtbFBLBQYAAAAABAAEAPUAAACJAwAAAAA=&#10;">
                        <v:stroke endarrowwidth="narrow" endarrowlength="long"/>
                      </v:shape>
                      <v:line id="Line 67" o:spid="_x0000_s1298" style="position:absolute;visibility:visible;mso-wrap-style:square" from="2956,6705" to="4991,73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3xwPMMAAADbAAAADwAAAGRycy9kb3ducmV2LnhtbESPQUsDMRSE74L/ITyhN5u1SpFt0yKC&#10;4qnU1lJ6e928bhb3vSxJut3+eyMIHoeZ+YaZLwduVU8hNl4MPIwLUCSVt43UBr62b/fPoGJCsdh6&#10;IQNXirBc3N7MsbT+Ip/Ub1KtMkRiiQZcSl2pdawcMcax70iyd/KBMWUZam0DXjKcWz0piqlmbCQv&#10;OOzo1VH1vTmzgcOKQn/s2U2p3p/D7p15XU2MGd0NLzNQiYb0H/5rf1gDj0/w+yX/AL34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t8cDzDAAAA2wAAAA8AAAAAAAAAAAAA&#10;AAAAoQIAAGRycy9kb3ducmV2LnhtbFBLBQYAAAAABAAEAPkAAACRAwAAAAA=&#10;">
                        <v:stroke endarrow="block" endarrowwidth="narrow"/>
                      </v:line>
                      <v:line id="Line 68" o:spid="_x0000_s1299" style="position:absolute;rotation:-90;visibility:visible;mso-wrap-style:square" from="4418,7557" to="5339,78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FKWcYAAADbAAAADwAAAGRycy9kb3ducmV2LnhtbESP3WrCQBSE74W+w3IEb0rdaGspqatI&#10;RCwIYu0PvTxkj0lo9mzYXWP06d1CwcthZr5hpvPO1KIl5yvLCkbDBARxbnXFhYLPj9XDCwgfkDXW&#10;lknBmTzMZ3e9Kabanvid2n0oRISwT1FBGUKTSunzkgz6oW2Io3ewzmCI0hVSOzxFuKnlOEmepcGK&#10;40KJDWUl5b/7o1HQtN9OZ9l2fflyu81yhU+j7P5HqUG/W7yCCNSFW/i//aYVPE7g70v8AXJ2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3hSlnGAAAA2wAAAA8AAAAAAAAA&#10;AAAAAAAAoQIAAGRycy9kb3ducmV2LnhtbFBLBQYAAAAABAAEAPkAAACUAwAAAAA=&#10;">
                        <v:stroke endarrowwidth="narrow" endarrowlength="long"/>
                      </v:line>
                      <v:shape id="Text Box 69" o:spid="_x0000_s1300" type="#_x0000_t202" style="position:absolute;left:3766;top:6685;width:395;height:4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kwa3wgAA&#10;ANsAAAAPAAAAZHJzL2Rvd25yZXYueG1sRI/NasMwEITvhb6D2EBujZyWhuBENqE/kEMvTZz7Ym0s&#10;E2tlrG3svH1UKPQ4zMw3zLacfKeuNMQ2sIHlIgNFXAfbcmOgOn4+rUFFQbbYBSYDN4pQFo8PW8xt&#10;GPmbrgdpVIJwzNGAE+lzrWPtyGNchJ44eecweJQkh0bbAccE951+zrKV9thyWnDY05uj+nL48QZE&#10;7G55qz583J+mr/fRZfUrVsbMZ9NuA0pokv/wX3tvDbys4PdL+gG6u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GTBrfCAAAA2wAAAA8AAAAAAAAAAAAAAAAAlwIAAGRycy9kb3du&#10;cmV2LnhtbFBLBQYAAAAABAAEAPUAAACGAwAAAAA=&#10;" filled="f" stroked="f">
                        <v:textbox style="mso-fit-shape-to-text:t">
                          <w:txbxContent>
                            <w:p w14:paraId="1926BC04" w14:textId="77777777" w:rsidR="00524320" w:rsidRDefault="00524320" w:rsidP="00524320">
                              <w:proofErr w:type="gramStart"/>
                              <w:r>
                                <w:t>y</w:t>
                              </w:r>
                              <w:proofErr w:type="gramEnd"/>
                            </w:p>
                          </w:txbxContent>
                        </v:textbox>
                      </v:shape>
                      <v:shape id="Text Box 70" o:spid="_x0000_s1301" type="#_x0000_t202" style="position:absolute;left:4381;top:7870;width:395;height:4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36MswgAA&#10;ANsAAAAPAAAAZHJzL2Rvd25yZXYueG1sRI9Ba8JAFITvBf/D8oTe6kaltaSuImrBg5dqvD+yr9nQ&#10;7NuQfZr477uFgsdhZr5hluvBN+pGXawDG5hOMlDEZbA1VwaK8+fLO6goyBabwGTgThHWq9HTEnMb&#10;ev6i20kqlSAcczTgRNpc61g68hgnoSVO3nfoPEqSXaVth32C+0bPsuxNe6w5LThsaeuo/DldvQER&#10;u5nei72Ph8tw3PUuK1+xMOZ5PGw+QAkN8gj/tw/WwHwB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7foyzCAAAA2wAAAA8AAAAAAAAAAAAAAAAAlwIAAGRycy9kb3du&#10;cmV2LnhtbFBLBQYAAAAABAAEAPUAAACGAwAAAAA=&#10;" filled="f" stroked="f">
                        <v:textbox style="mso-fit-shape-to-text:t">
                          <w:txbxContent>
                            <w:p w14:paraId="07CA0E60" w14:textId="77777777" w:rsidR="00524320" w:rsidRDefault="00524320" w:rsidP="00524320">
                              <w:r>
                                <w:t>G</w:t>
                              </w:r>
                            </w:p>
                          </w:txbxContent>
                        </v:textbox>
                      </v:shape>
                      <v:shape id="Text Box 71" o:spid="_x0000_s1302" type="#_x0000_t202" style="position:absolute;left:4054;top:6203;width:3258;height:5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Nm7AwQAA&#10;ANsAAAAPAAAAZHJzL2Rvd25yZXYueG1sRE/LisIwFN0PzD+EO+BuTDuKlmqUMuADN86oC91dmmtb&#10;bG5KE7X+vVkILg/nPZ13phY3al1lWUHcj0AQ51ZXXCg47BffCQjnkTXWlknBgxzMZ58fU0y1vfM/&#10;3Xa+ECGEXYoKSu+bVEqXl2TQ9W1DHLizbQ36ANtC6hbvIdzU8ieKRtJgxaGhxIZ+S8ovu6tRsDoO&#10;/oY6TuL9Zpydxj4x22u2VKr31WUTEJ46/xa/3GutYBDGhi/hB8jZ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zZuwMEAAADbAAAADwAAAAAAAAAAAAAAAACXAgAAZHJzL2Rvd25y&#10;ZXYueG1sUEsFBgAAAAAEAAQA9QAAAIUDAAAAAA==&#10;">
                        <v:textbox>
                          <w:txbxContent>
                            <w:p w14:paraId="33086333" w14:textId="77777777" w:rsidR="00524320" w:rsidRPr="00583760" w:rsidRDefault="00524320" w:rsidP="00524320">
                              <w:pPr>
                                <w:rPr>
                                  <w:rFonts w:asciiTheme="minorHAnsi" w:hAnsiTheme="minorHAnsi"/>
                                  <w:szCs w:val="20"/>
                                </w:rPr>
                              </w:pPr>
                              <w:r w:rsidRPr="00583760">
                                <w:rPr>
                                  <w:rFonts w:asciiTheme="minorHAnsi" w:hAnsiTheme="minorHAnsi"/>
                                  <w:b/>
                                  <w:bCs/>
                                  <w:sz w:val="20"/>
                                  <w:szCs w:val="20"/>
                                  <w:u w:val="single"/>
                                </w:rPr>
                                <w:t>Figure 4</w:t>
                              </w:r>
                              <w:r w:rsidRPr="00C334CD">
                                <w:rPr>
                                  <w:rFonts w:asciiTheme="minorHAnsi" w:hAnsiTheme="minorHAnsi"/>
                                  <w:sz w:val="20"/>
                                  <w:szCs w:val="20"/>
                                </w:rPr>
                                <w:t> :</w:t>
                              </w:r>
                              <w:r w:rsidRPr="00583760">
                                <w:rPr>
                                  <w:rFonts w:asciiTheme="minorHAnsi" w:hAnsiTheme="minorHAnsi"/>
                                  <w:sz w:val="20"/>
                                  <w:szCs w:val="20"/>
                                </w:rPr>
                                <w:t xml:space="preserve"> palette sur galets porteurs</w:t>
                              </w:r>
                            </w:p>
                          </w:txbxContent>
                        </v:textbox>
                      </v:shape>
                      <w10:anchorlock/>
                    </v:group>
                  </w:pict>
                </mc:Fallback>
              </mc:AlternateContent>
            </w:r>
          </w:p>
        </w:tc>
      </w:tr>
    </w:tbl>
    <w:p w14:paraId="0B72CA5E" w14:textId="77777777" w:rsidR="00524320" w:rsidRPr="00456E5B" w:rsidRDefault="00524320" w:rsidP="00524320">
      <w:pPr>
        <w:rPr>
          <w:rFonts w:asciiTheme="minorHAnsi" w:hAnsiTheme="minorHAnsi"/>
          <w:szCs w:val="22"/>
          <w:u w:val="single"/>
        </w:rPr>
      </w:pPr>
    </w:p>
    <w:p w14:paraId="4DCA222F" w14:textId="77777777" w:rsidR="00524320" w:rsidRPr="00456E5B" w:rsidRDefault="00524320" w:rsidP="00524320">
      <w:pPr>
        <w:pStyle w:val="Paragraphedeliste"/>
        <w:numPr>
          <w:ilvl w:val="0"/>
          <w:numId w:val="39"/>
        </w:numPr>
        <w:rPr>
          <w:rFonts w:asciiTheme="minorHAnsi" w:hAnsiTheme="minorHAnsi"/>
          <w:b/>
          <w:color w:val="0070C0"/>
          <w:szCs w:val="22"/>
          <w:u w:val="single"/>
        </w:rPr>
      </w:pPr>
      <w:r w:rsidRPr="00456E5B">
        <w:rPr>
          <w:rFonts w:asciiTheme="minorHAnsi" w:hAnsiTheme="minorHAnsi"/>
          <w:b/>
          <w:color w:val="0070C0"/>
          <w:szCs w:val="22"/>
          <w:u w:val="single"/>
        </w:rPr>
        <w:t>Expérimentation</w:t>
      </w:r>
    </w:p>
    <w:p w14:paraId="5E8E3B17" w14:textId="77777777" w:rsidR="00524320" w:rsidRPr="00456E5B" w:rsidRDefault="00524320" w:rsidP="00524320">
      <w:pPr>
        <w:rPr>
          <w:rFonts w:asciiTheme="minorHAnsi" w:hAnsiTheme="minorHAnsi"/>
          <w:b/>
          <w:color w:val="0070C0"/>
          <w:szCs w:val="22"/>
          <w:u w:val="single"/>
        </w:rPr>
      </w:pPr>
    </w:p>
    <w:p w14:paraId="117DCF47" w14:textId="77777777" w:rsidR="00524320" w:rsidRPr="00456E5B" w:rsidRDefault="00524320" w:rsidP="00524320">
      <w:pPr>
        <w:pStyle w:val="Paragraphedeliste"/>
        <w:tabs>
          <w:tab w:val="left" w:pos="709"/>
        </w:tabs>
        <w:ind w:left="862"/>
        <w:rPr>
          <w:rFonts w:asciiTheme="minorHAnsi" w:hAnsiTheme="minorHAnsi"/>
          <w:szCs w:val="22"/>
        </w:rPr>
      </w:pPr>
      <w:r w:rsidRPr="00456E5B">
        <w:rPr>
          <w:rFonts w:asciiTheme="minorHAnsi" w:hAnsiTheme="minorHAnsi"/>
          <w:szCs w:val="22"/>
        </w:rPr>
        <w:t>Afin de valider le modèle précédemment établi, réaliser le protocole expérimental suivant :</w:t>
      </w:r>
    </w:p>
    <w:p w14:paraId="22859C2E" w14:textId="77777777" w:rsidR="00524320" w:rsidRPr="00456E5B" w:rsidRDefault="00524320" w:rsidP="00524320">
      <w:pPr>
        <w:pStyle w:val="Paragraphedeliste"/>
        <w:tabs>
          <w:tab w:val="left" w:pos="709"/>
        </w:tabs>
        <w:ind w:left="862"/>
        <w:rPr>
          <w:rFonts w:asciiTheme="minorHAnsi" w:hAnsiTheme="minorHAnsi"/>
          <w:szCs w:val="22"/>
        </w:rPr>
      </w:pPr>
    </w:p>
    <w:p w14:paraId="7AC54BD3" w14:textId="77777777" w:rsidR="00524320" w:rsidRPr="00456E5B" w:rsidRDefault="00524320" w:rsidP="00524320">
      <w:pPr>
        <w:pStyle w:val="Paragraphedeliste"/>
        <w:tabs>
          <w:tab w:val="left" w:pos="709"/>
        </w:tabs>
        <w:ind w:left="862"/>
        <w:rPr>
          <w:rFonts w:asciiTheme="minorHAnsi" w:hAnsiTheme="minorHAnsi"/>
          <w:szCs w:val="22"/>
        </w:rPr>
      </w:pPr>
      <w:r w:rsidRPr="00456E5B">
        <w:rPr>
          <w:rFonts w:asciiTheme="minorHAnsi" w:hAnsiTheme="minorHAnsi"/>
          <w:szCs w:val="22"/>
        </w:rPr>
        <w:t xml:space="preserve">Charger le plateau avec différences masses (10, 20, 30 et 40 kg) et tracer les vitesses du chariot selon sa position. </w:t>
      </w:r>
    </w:p>
    <w:p w14:paraId="7DFAE9EA" w14:textId="77777777" w:rsidR="00524320" w:rsidRPr="00456E5B" w:rsidRDefault="00524320" w:rsidP="00524320">
      <w:pPr>
        <w:rPr>
          <w:rFonts w:asciiTheme="minorHAnsi" w:hAnsiTheme="minorHAnsi"/>
          <w:b/>
          <w:color w:val="0070C0"/>
          <w:szCs w:val="22"/>
          <w:u w:val="single"/>
        </w:rPr>
      </w:pPr>
    </w:p>
    <w:p w14:paraId="1DECB769" w14:textId="77777777" w:rsidR="00524320" w:rsidRPr="00456E5B" w:rsidRDefault="00524320" w:rsidP="00524320">
      <w:pPr>
        <w:pStyle w:val="Paragraphedeliste"/>
        <w:numPr>
          <w:ilvl w:val="0"/>
          <w:numId w:val="40"/>
        </w:numPr>
        <w:autoSpaceDE w:val="0"/>
        <w:autoSpaceDN w:val="0"/>
        <w:adjustRightInd w:val="0"/>
        <w:rPr>
          <w:rFonts w:asciiTheme="minorHAnsi" w:hAnsiTheme="minorHAnsi"/>
          <w:szCs w:val="22"/>
        </w:rPr>
      </w:pPr>
      <w:r w:rsidRPr="00456E5B">
        <w:rPr>
          <w:rFonts w:asciiTheme="minorHAnsi" w:hAnsiTheme="minorHAnsi"/>
          <w:szCs w:val="22"/>
        </w:rPr>
        <w:t>Positionner la palette munie de masses de 10 kg.</w:t>
      </w:r>
    </w:p>
    <w:p w14:paraId="1D45054C" w14:textId="77777777" w:rsidR="00524320" w:rsidRPr="00456E5B" w:rsidRDefault="00524320" w:rsidP="00524320">
      <w:pPr>
        <w:pStyle w:val="Paragraphedeliste"/>
        <w:numPr>
          <w:ilvl w:val="0"/>
          <w:numId w:val="40"/>
        </w:numPr>
        <w:autoSpaceDE w:val="0"/>
        <w:autoSpaceDN w:val="0"/>
        <w:adjustRightInd w:val="0"/>
        <w:rPr>
          <w:rFonts w:asciiTheme="minorHAnsi" w:hAnsiTheme="minorHAnsi"/>
          <w:szCs w:val="22"/>
        </w:rPr>
      </w:pPr>
      <w:r w:rsidRPr="00456E5B">
        <w:rPr>
          <w:rFonts w:asciiTheme="minorHAnsi" w:hAnsiTheme="minorHAnsi"/>
          <w:szCs w:val="22"/>
        </w:rPr>
        <w:t>Lancer le logiciel EX1100 (raccourci sur le bureau). Cliquer sur « TP2 (Dynamique) », puis sur la flèche bleue en haut de la fenêtre, puis sur « Paramètres d’essai ». Entrer une masse des haltères de 10 kg, longueur course de 0,750 m et « essais sans rouleau ».</w:t>
      </w:r>
    </w:p>
    <w:p w14:paraId="7BE8F964" w14:textId="77777777" w:rsidR="00524320" w:rsidRPr="00456E5B" w:rsidRDefault="00524320" w:rsidP="00524320">
      <w:pPr>
        <w:pStyle w:val="Paragraphedeliste"/>
        <w:numPr>
          <w:ilvl w:val="0"/>
          <w:numId w:val="40"/>
        </w:numPr>
        <w:autoSpaceDE w:val="0"/>
        <w:autoSpaceDN w:val="0"/>
        <w:adjustRightInd w:val="0"/>
        <w:rPr>
          <w:rFonts w:asciiTheme="minorHAnsi" w:hAnsiTheme="minorHAnsi"/>
          <w:szCs w:val="22"/>
        </w:rPr>
      </w:pPr>
      <w:r w:rsidRPr="00456E5B">
        <w:rPr>
          <w:rFonts w:asciiTheme="minorHAnsi" w:hAnsiTheme="minorHAnsi"/>
          <w:szCs w:val="22"/>
        </w:rPr>
        <w:t xml:space="preserve">Actionner la poignée et remonter la palette en butée haute. S’assurer que l’ergot est positionné dans la palette. Cliquer sur « Acquisition début » et actionner la poignée. </w:t>
      </w:r>
    </w:p>
    <w:p w14:paraId="33B467CA" w14:textId="77777777" w:rsidR="00524320" w:rsidRPr="00456E5B" w:rsidRDefault="00524320" w:rsidP="00524320">
      <w:pPr>
        <w:autoSpaceDE w:val="0"/>
        <w:autoSpaceDN w:val="0"/>
        <w:adjustRightInd w:val="0"/>
        <w:rPr>
          <w:rFonts w:asciiTheme="minorHAnsi" w:hAnsiTheme="minorHAnsi"/>
          <w:szCs w:val="22"/>
        </w:rPr>
      </w:pPr>
    </w:p>
    <w:p w14:paraId="2AFE90F8" w14:textId="77777777" w:rsidR="00524320" w:rsidRPr="00456E5B" w:rsidRDefault="00524320" w:rsidP="00524320">
      <w:pPr>
        <w:pStyle w:val="Paragraphedeliste"/>
        <w:autoSpaceDE w:val="0"/>
        <w:autoSpaceDN w:val="0"/>
        <w:adjustRightInd w:val="0"/>
        <w:ind w:left="0"/>
        <w:rPr>
          <w:rFonts w:asciiTheme="minorHAnsi" w:hAnsiTheme="minorHAnsi"/>
          <w:szCs w:val="22"/>
        </w:rPr>
      </w:pPr>
      <w:r w:rsidRPr="00456E5B">
        <w:rPr>
          <w:rFonts w:asciiTheme="minorHAnsi" w:hAnsiTheme="minorHAnsi"/>
          <w:szCs w:val="22"/>
          <w:u w:val="single"/>
        </w:rPr>
        <w:t>Remarque</w:t>
      </w:r>
      <w:r w:rsidRPr="00456E5B">
        <w:rPr>
          <w:rFonts w:asciiTheme="minorHAnsi" w:hAnsiTheme="minorHAnsi"/>
          <w:szCs w:val="22"/>
        </w:rPr>
        <w:t xml:space="preserve"> : L’essai est valide lorsque des nombres défilent dans la fenêtre « </w:t>
      </w:r>
      <w:proofErr w:type="spellStart"/>
      <w:r w:rsidRPr="00456E5B">
        <w:rPr>
          <w:rFonts w:asciiTheme="minorHAnsi" w:hAnsiTheme="minorHAnsi"/>
          <w:szCs w:val="22"/>
        </w:rPr>
        <w:t>Debug</w:t>
      </w:r>
      <w:proofErr w:type="spellEnd"/>
      <w:r w:rsidRPr="00456E5B">
        <w:rPr>
          <w:rFonts w:asciiTheme="minorHAnsi" w:hAnsiTheme="minorHAnsi"/>
          <w:szCs w:val="22"/>
        </w:rPr>
        <w:t xml:space="preserve"> » et qu’une courbe est automatiquement tracée en fin d’essai. </w:t>
      </w:r>
    </w:p>
    <w:p w14:paraId="030C32BE" w14:textId="77777777" w:rsidR="00524320" w:rsidRPr="00456E5B" w:rsidRDefault="00524320" w:rsidP="00524320">
      <w:pPr>
        <w:pStyle w:val="Paragraphedeliste"/>
        <w:autoSpaceDE w:val="0"/>
        <w:autoSpaceDN w:val="0"/>
        <w:adjustRightInd w:val="0"/>
        <w:ind w:left="0"/>
        <w:rPr>
          <w:rFonts w:asciiTheme="minorHAnsi" w:hAnsiTheme="minorHAnsi"/>
          <w:szCs w:val="22"/>
        </w:rPr>
      </w:pPr>
    </w:p>
    <w:p w14:paraId="060362CB" w14:textId="77777777" w:rsidR="00524320" w:rsidRPr="00456E5B" w:rsidRDefault="00524320" w:rsidP="00524320">
      <w:pPr>
        <w:pStyle w:val="Paragraphedeliste"/>
        <w:numPr>
          <w:ilvl w:val="0"/>
          <w:numId w:val="41"/>
        </w:numPr>
        <w:autoSpaceDE w:val="0"/>
        <w:autoSpaceDN w:val="0"/>
        <w:adjustRightInd w:val="0"/>
        <w:rPr>
          <w:rFonts w:asciiTheme="minorHAnsi" w:hAnsiTheme="minorHAnsi"/>
          <w:szCs w:val="22"/>
        </w:rPr>
      </w:pPr>
      <w:r w:rsidRPr="00456E5B">
        <w:rPr>
          <w:rFonts w:asciiTheme="minorHAnsi" w:hAnsiTheme="minorHAnsi"/>
          <w:szCs w:val="22"/>
        </w:rPr>
        <w:t xml:space="preserve">Cliquer sur « exporter ». Donner un nom à votre fichier. Ouvrir et traiter  ce fichier avec python afin d’avoir l’équation du mouvement en fonction du temps. </w:t>
      </w:r>
    </w:p>
    <w:p w14:paraId="4AF1A8F7" w14:textId="77777777" w:rsidR="00524320" w:rsidRPr="00456E5B" w:rsidRDefault="00524320" w:rsidP="00524320">
      <w:pPr>
        <w:rPr>
          <w:rFonts w:asciiTheme="minorHAnsi" w:hAnsiTheme="minorHAnsi"/>
          <w:szCs w:val="22"/>
          <w:u w:val="single"/>
        </w:rPr>
      </w:pPr>
    </w:p>
    <w:p w14:paraId="33EBE470" w14:textId="77777777" w:rsidR="00524320" w:rsidRPr="00456E5B" w:rsidRDefault="00524320" w:rsidP="00524320">
      <w:pPr>
        <w:pStyle w:val="Paragraphedeliste"/>
        <w:numPr>
          <w:ilvl w:val="0"/>
          <w:numId w:val="39"/>
        </w:numPr>
        <w:rPr>
          <w:rFonts w:asciiTheme="minorHAnsi" w:hAnsiTheme="minorHAnsi"/>
          <w:b/>
          <w:color w:val="0070C0"/>
          <w:szCs w:val="22"/>
          <w:u w:val="single"/>
        </w:rPr>
      </w:pPr>
      <w:r w:rsidRPr="00456E5B">
        <w:rPr>
          <w:rFonts w:asciiTheme="minorHAnsi" w:hAnsiTheme="minorHAnsi"/>
          <w:b/>
          <w:color w:val="0070C0"/>
          <w:szCs w:val="22"/>
          <w:u w:val="single"/>
        </w:rPr>
        <w:t xml:space="preserve">Comparaison et conclusion </w:t>
      </w:r>
    </w:p>
    <w:p w14:paraId="7BA769A3" w14:textId="77777777" w:rsidR="00524320" w:rsidRPr="00456E5B" w:rsidRDefault="00524320" w:rsidP="00524320">
      <w:pPr>
        <w:tabs>
          <w:tab w:val="left" w:pos="709"/>
        </w:tabs>
        <w:autoSpaceDE w:val="0"/>
        <w:autoSpaceDN w:val="0"/>
        <w:adjustRightInd w:val="0"/>
        <w:rPr>
          <w:rFonts w:asciiTheme="minorHAnsi" w:hAnsiTheme="minorHAnsi"/>
          <w:b/>
          <w:color w:val="0070C0"/>
          <w:szCs w:val="22"/>
          <w:u w:val="single"/>
        </w:rPr>
      </w:pPr>
    </w:p>
    <w:p w14:paraId="608C80F5" w14:textId="77777777" w:rsidR="00524320" w:rsidRPr="00456E5B" w:rsidRDefault="00524320" w:rsidP="00524320">
      <w:pPr>
        <w:tabs>
          <w:tab w:val="left" w:pos="709"/>
        </w:tabs>
        <w:autoSpaceDE w:val="0"/>
        <w:autoSpaceDN w:val="0"/>
        <w:adjustRightInd w:val="0"/>
        <w:rPr>
          <w:rFonts w:asciiTheme="minorHAnsi" w:hAnsiTheme="minorHAnsi"/>
          <w:szCs w:val="22"/>
        </w:rPr>
      </w:pPr>
      <w:r w:rsidRPr="00456E5B">
        <w:rPr>
          <w:rFonts w:asciiTheme="minorHAnsi" w:hAnsiTheme="minorHAnsi"/>
          <w:szCs w:val="22"/>
        </w:rPr>
        <w:t xml:space="preserve">Comparer réel et modèle et conclure sur la qualité du modèle. Si des différences sont constatées </w:t>
      </w:r>
      <w:proofErr w:type="spellStart"/>
      <w:r w:rsidRPr="00456E5B">
        <w:rPr>
          <w:rFonts w:asciiTheme="minorHAnsi" w:hAnsiTheme="minorHAnsi"/>
          <w:szCs w:val="22"/>
        </w:rPr>
        <w:t>recalibrer</w:t>
      </w:r>
      <w:proofErr w:type="spellEnd"/>
      <w:r w:rsidRPr="00456E5B">
        <w:rPr>
          <w:rFonts w:asciiTheme="minorHAnsi" w:hAnsiTheme="minorHAnsi"/>
          <w:szCs w:val="22"/>
        </w:rPr>
        <w:t xml:space="preserve"> le modèle.</w:t>
      </w:r>
    </w:p>
    <w:p w14:paraId="093C22D4" w14:textId="77777777" w:rsidR="00524320" w:rsidRPr="00456E5B" w:rsidRDefault="00524320" w:rsidP="00524320">
      <w:pPr>
        <w:tabs>
          <w:tab w:val="left" w:pos="709"/>
        </w:tabs>
        <w:autoSpaceDE w:val="0"/>
        <w:autoSpaceDN w:val="0"/>
        <w:adjustRightInd w:val="0"/>
        <w:rPr>
          <w:rFonts w:asciiTheme="minorHAnsi" w:hAnsiTheme="minorHAnsi"/>
          <w:i/>
          <w:szCs w:val="22"/>
        </w:rPr>
      </w:pPr>
    </w:p>
    <w:p w14:paraId="6310E11A" w14:textId="77777777" w:rsidR="00524320" w:rsidRPr="00456E5B" w:rsidRDefault="00524320" w:rsidP="00524320">
      <w:pPr>
        <w:tabs>
          <w:tab w:val="left" w:pos="709"/>
        </w:tabs>
        <w:autoSpaceDE w:val="0"/>
        <w:autoSpaceDN w:val="0"/>
        <w:adjustRightInd w:val="0"/>
        <w:rPr>
          <w:rFonts w:asciiTheme="minorHAnsi" w:hAnsiTheme="minorHAnsi"/>
          <w:i/>
          <w:szCs w:val="22"/>
        </w:rPr>
      </w:pPr>
    </w:p>
    <w:p w14:paraId="1998843B" w14:textId="77777777" w:rsidR="00524320" w:rsidRPr="00456E5B" w:rsidRDefault="00524320" w:rsidP="00524320">
      <w:pPr>
        <w:tabs>
          <w:tab w:val="left" w:pos="709"/>
        </w:tabs>
        <w:autoSpaceDE w:val="0"/>
        <w:autoSpaceDN w:val="0"/>
        <w:adjustRightInd w:val="0"/>
        <w:rPr>
          <w:rFonts w:asciiTheme="minorHAnsi" w:hAnsiTheme="minorHAnsi"/>
          <w:i/>
          <w:szCs w:val="22"/>
        </w:rPr>
      </w:pPr>
    </w:p>
    <w:p w14:paraId="0B15807D" w14:textId="77777777" w:rsidR="00524320" w:rsidRPr="00456E5B" w:rsidRDefault="00524320" w:rsidP="00524320">
      <w:pPr>
        <w:pStyle w:val="Paragraphedeliste"/>
        <w:numPr>
          <w:ilvl w:val="0"/>
          <w:numId w:val="38"/>
        </w:numPr>
        <w:jc w:val="both"/>
        <w:rPr>
          <w:rFonts w:asciiTheme="minorHAnsi" w:hAnsiTheme="minorHAnsi"/>
          <w:b/>
          <w:color w:val="00B050"/>
          <w:szCs w:val="22"/>
          <w:u w:val="single"/>
        </w:rPr>
      </w:pPr>
      <w:r w:rsidRPr="00456E5B">
        <w:rPr>
          <w:rFonts w:asciiTheme="minorHAnsi" w:hAnsiTheme="minorHAnsi"/>
          <w:b/>
          <w:color w:val="00B050"/>
          <w:szCs w:val="22"/>
          <w:u w:val="single"/>
        </w:rPr>
        <w:t xml:space="preserve">Etude de l’effet dynamique du galet </w:t>
      </w:r>
    </w:p>
    <w:p w14:paraId="52EEDF9A" w14:textId="77777777" w:rsidR="00524320" w:rsidRPr="00456E5B" w:rsidRDefault="00524320" w:rsidP="00524320">
      <w:pPr>
        <w:rPr>
          <w:rFonts w:asciiTheme="minorHAnsi" w:hAnsiTheme="minorHAnsi"/>
          <w:b/>
          <w:color w:val="00B050"/>
          <w:szCs w:val="22"/>
          <w:u w:val="single"/>
        </w:rPr>
      </w:pPr>
    </w:p>
    <w:p w14:paraId="3104E685" w14:textId="77777777" w:rsidR="00524320" w:rsidRPr="00456E5B" w:rsidRDefault="00524320" w:rsidP="00524320">
      <w:pPr>
        <w:pStyle w:val="Paragraphedeliste"/>
        <w:numPr>
          <w:ilvl w:val="0"/>
          <w:numId w:val="42"/>
        </w:numPr>
        <w:rPr>
          <w:rFonts w:asciiTheme="minorHAnsi" w:hAnsiTheme="minorHAnsi"/>
          <w:b/>
          <w:color w:val="0070C0"/>
          <w:szCs w:val="22"/>
          <w:u w:val="single"/>
        </w:rPr>
      </w:pPr>
      <w:r w:rsidRPr="00456E5B">
        <w:rPr>
          <w:rFonts w:asciiTheme="minorHAnsi" w:hAnsiTheme="minorHAnsi"/>
          <w:b/>
          <w:color w:val="0070C0"/>
          <w:szCs w:val="22"/>
          <w:u w:val="single"/>
        </w:rPr>
        <w:t>Expérimentation</w:t>
      </w:r>
    </w:p>
    <w:p w14:paraId="240C5269" w14:textId="77777777" w:rsidR="00524320" w:rsidRPr="00456E5B" w:rsidRDefault="00524320" w:rsidP="00524320">
      <w:pPr>
        <w:ind w:left="700"/>
        <w:rPr>
          <w:rFonts w:asciiTheme="minorHAnsi" w:hAnsiTheme="minorHAnsi"/>
          <w:szCs w:val="22"/>
          <w:u w:val="single"/>
        </w:rPr>
      </w:pPr>
    </w:p>
    <w:p w14:paraId="07C254AC" w14:textId="77777777" w:rsidR="00524320" w:rsidRPr="00456E5B" w:rsidRDefault="00524320" w:rsidP="00524320">
      <w:pPr>
        <w:autoSpaceDE w:val="0"/>
        <w:autoSpaceDN w:val="0"/>
        <w:adjustRightInd w:val="0"/>
        <w:rPr>
          <w:rFonts w:asciiTheme="minorHAnsi" w:hAnsiTheme="minorHAnsi"/>
          <w:b/>
          <w:szCs w:val="22"/>
          <w:u w:val="single"/>
        </w:rPr>
      </w:pPr>
      <w:r w:rsidRPr="00456E5B">
        <w:rPr>
          <w:rFonts w:asciiTheme="minorHAnsi" w:hAnsiTheme="minorHAnsi"/>
          <w:b/>
          <w:szCs w:val="22"/>
          <w:u w:val="single"/>
        </w:rPr>
        <w:t xml:space="preserve">Analyse du comportement de la palette soumise à l’effet du galet </w:t>
      </w:r>
    </w:p>
    <w:p w14:paraId="45370BBF" w14:textId="77777777" w:rsidR="00524320" w:rsidRPr="00456E5B" w:rsidRDefault="00524320" w:rsidP="00524320">
      <w:pPr>
        <w:autoSpaceDE w:val="0"/>
        <w:autoSpaceDN w:val="0"/>
        <w:adjustRightInd w:val="0"/>
        <w:rPr>
          <w:rFonts w:asciiTheme="minorHAnsi" w:hAnsiTheme="minorHAnsi"/>
          <w:szCs w:val="22"/>
        </w:rPr>
      </w:pPr>
    </w:p>
    <w:p w14:paraId="6BCA803E" w14:textId="77777777" w:rsidR="00524320" w:rsidRPr="00456E5B" w:rsidRDefault="00524320" w:rsidP="00524320">
      <w:pPr>
        <w:autoSpaceDE w:val="0"/>
        <w:autoSpaceDN w:val="0"/>
        <w:adjustRightInd w:val="0"/>
        <w:rPr>
          <w:rFonts w:asciiTheme="minorHAnsi" w:hAnsiTheme="minorHAnsi"/>
          <w:szCs w:val="22"/>
        </w:rPr>
      </w:pPr>
      <w:r w:rsidRPr="00456E5B">
        <w:rPr>
          <w:rFonts w:asciiTheme="minorHAnsi" w:hAnsiTheme="minorHAnsi"/>
          <w:szCs w:val="22"/>
        </w:rPr>
        <w:t xml:space="preserve">Mettre en place le galet freineur. Réaliser le même type d’essai que précédemment en ayant au préalable modifié les « Paramètres d’essai ». Exporter et éditer les courbes nécessaires à l’étude avec python. </w:t>
      </w:r>
    </w:p>
    <w:p w14:paraId="52A6ACE7" w14:textId="77777777" w:rsidR="00524320" w:rsidRPr="00456E5B" w:rsidRDefault="00524320" w:rsidP="00524320">
      <w:pPr>
        <w:autoSpaceDE w:val="0"/>
        <w:autoSpaceDN w:val="0"/>
        <w:adjustRightInd w:val="0"/>
        <w:rPr>
          <w:rFonts w:asciiTheme="minorHAnsi" w:hAnsiTheme="minorHAnsi"/>
          <w:szCs w:val="22"/>
        </w:rPr>
      </w:pPr>
    </w:p>
    <w:p w14:paraId="5F4406CA" w14:textId="77777777" w:rsidR="00524320" w:rsidRPr="00456E5B" w:rsidRDefault="00524320" w:rsidP="00524320">
      <w:pPr>
        <w:tabs>
          <w:tab w:val="left" w:pos="709"/>
        </w:tabs>
        <w:autoSpaceDE w:val="0"/>
        <w:autoSpaceDN w:val="0"/>
        <w:adjustRightInd w:val="0"/>
        <w:rPr>
          <w:rFonts w:asciiTheme="minorHAnsi" w:hAnsiTheme="minorHAnsi"/>
          <w:i/>
          <w:szCs w:val="22"/>
        </w:rPr>
      </w:pPr>
      <w:r w:rsidRPr="00456E5B">
        <w:rPr>
          <w:rFonts w:asciiTheme="minorHAnsi" w:hAnsiTheme="minorHAnsi"/>
          <w:szCs w:val="22"/>
        </w:rPr>
        <w:t>Décrire et interpréter qualitativement et quantitativement les résultats obtenus.</w:t>
      </w:r>
    </w:p>
    <w:p w14:paraId="4FC54A4D" w14:textId="77777777" w:rsidR="00524320" w:rsidRPr="00456E5B" w:rsidRDefault="00524320" w:rsidP="00524320">
      <w:pPr>
        <w:tabs>
          <w:tab w:val="left" w:pos="709"/>
        </w:tabs>
        <w:autoSpaceDE w:val="0"/>
        <w:autoSpaceDN w:val="0"/>
        <w:adjustRightInd w:val="0"/>
        <w:rPr>
          <w:rFonts w:asciiTheme="minorHAnsi" w:hAnsiTheme="minorHAnsi"/>
          <w:i/>
          <w:szCs w:val="22"/>
        </w:rPr>
      </w:pPr>
    </w:p>
    <w:p w14:paraId="5EC03A6C" w14:textId="77777777" w:rsidR="00524320" w:rsidRPr="00456E5B" w:rsidRDefault="00524320" w:rsidP="00524320">
      <w:pPr>
        <w:tabs>
          <w:tab w:val="left" w:pos="709"/>
        </w:tabs>
        <w:autoSpaceDE w:val="0"/>
        <w:autoSpaceDN w:val="0"/>
        <w:adjustRightInd w:val="0"/>
        <w:rPr>
          <w:rFonts w:asciiTheme="minorHAnsi" w:hAnsiTheme="minorHAnsi"/>
          <w:b/>
          <w:szCs w:val="22"/>
          <w:u w:val="single"/>
        </w:rPr>
      </w:pPr>
      <w:r w:rsidRPr="00456E5B">
        <w:rPr>
          <w:rFonts w:asciiTheme="minorHAnsi" w:hAnsiTheme="minorHAnsi"/>
          <w:b/>
          <w:szCs w:val="22"/>
          <w:u w:val="single"/>
        </w:rPr>
        <w:t xml:space="preserve">Analyse technologique du galet </w:t>
      </w:r>
    </w:p>
    <w:p w14:paraId="0F8E21E5" w14:textId="77777777" w:rsidR="00524320" w:rsidRPr="00456E5B" w:rsidRDefault="00524320" w:rsidP="00524320">
      <w:pPr>
        <w:ind w:left="340"/>
        <w:rPr>
          <w:rFonts w:asciiTheme="minorHAnsi" w:hAnsiTheme="minorHAnsi"/>
          <w:szCs w:val="22"/>
        </w:rPr>
      </w:pPr>
    </w:p>
    <w:p w14:paraId="5AB70DCE" w14:textId="77777777" w:rsidR="00524320" w:rsidRPr="00456E5B" w:rsidRDefault="00524320" w:rsidP="00524320">
      <w:pPr>
        <w:tabs>
          <w:tab w:val="left" w:pos="142"/>
        </w:tabs>
        <w:autoSpaceDE w:val="0"/>
        <w:autoSpaceDN w:val="0"/>
        <w:adjustRightInd w:val="0"/>
        <w:rPr>
          <w:rFonts w:asciiTheme="minorHAnsi" w:hAnsiTheme="minorHAnsi"/>
          <w:szCs w:val="22"/>
        </w:rPr>
      </w:pPr>
      <w:r w:rsidRPr="00456E5B">
        <w:rPr>
          <w:rFonts w:asciiTheme="minorHAnsi" w:hAnsiTheme="minorHAnsi"/>
          <w:szCs w:val="22"/>
        </w:rPr>
        <w:t>A l’aide du plan d’ensemble (donné en annexe), réaliser le montage du galet freineur de la valisette.</w:t>
      </w:r>
    </w:p>
    <w:p w14:paraId="3B9979D8" w14:textId="77777777" w:rsidR="00524320" w:rsidRPr="00456E5B" w:rsidRDefault="00524320" w:rsidP="00524320">
      <w:pPr>
        <w:tabs>
          <w:tab w:val="left" w:pos="142"/>
        </w:tabs>
        <w:autoSpaceDE w:val="0"/>
        <w:autoSpaceDN w:val="0"/>
        <w:adjustRightInd w:val="0"/>
        <w:rPr>
          <w:rFonts w:asciiTheme="minorHAnsi" w:hAnsiTheme="minorHAnsi"/>
          <w:szCs w:val="22"/>
        </w:rPr>
      </w:pPr>
    </w:p>
    <w:p w14:paraId="09E41D6D" w14:textId="77777777" w:rsidR="00524320" w:rsidRPr="00456E5B" w:rsidRDefault="00524320" w:rsidP="00524320">
      <w:pPr>
        <w:tabs>
          <w:tab w:val="left" w:pos="142"/>
        </w:tabs>
        <w:autoSpaceDE w:val="0"/>
        <w:autoSpaceDN w:val="0"/>
        <w:adjustRightInd w:val="0"/>
        <w:rPr>
          <w:rFonts w:asciiTheme="minorHAnsi" w:hAnsiTheme="minorHAnsi"/>
          <w:szCs w:val="22"/>
        </w:rPr>
      </w:pPr>
      <w:r w:rsidRPr="00456E5B">
        <w:rPr>
          <w:rFonts w:asciiTheme="minorHAnsi" w:hAnsiTheme="minorHAnsi"/>
          <w:szCs w:val="22"/>
        </w:rPr>
        <w:t>Positionner le galet sur son support. Faire tourner le galet et visualiser les actions de freinage du galet.</w:t>
      </w:r>
    </w:p>
    <w:p w14:paraId="0F499CCB" w14:textId="77777777" w:rsidR="00524320" w:rsidRPr="00456E5B" w:rsidRDefault="00524320" w:rsidP="00524320">
      <w:pPr>
        <w:ind w:left="340"/>
        <w:rPr>
          <w:rFonts w:asciiTheme="minorHAnsi" w:hAnsiTheme="minorHAnsi"/>
          <w:szCs w:val="22"/>
        </w:rPr>
      </w:pPr>
    </w:p>
    <w:p w14:paraId="1610C215" w14:textId="77777777" w:rsidR="00524320" w:rsidRPr="00456E5B" w:rsidRDefault="00524320" w:rsidP="00524320">
      <w:pPr>
        <w:pStyle w:val="Paragraphedeliste"/>
        <w:numPr>
          <w:ilvl w:val="0"/>
          <w:numId w:val="42"/>
        </w:numPr>
        <w:rPr>
          <w:rFonts w:asciiTheme="minorHAnsi" w:hAnsiTheme="minorHAnsi"/>
          <w:b/>
          <w:color w:val="0070C0"/>
          <w:szCs w:val="22"/>
          <w:u w:val="single"/>
        </w:rPr>
      </w:pPr>
      <w:r w:rsidRPr="00456E5B">
        <w:rPr>
          <w:rFonts w:asciiTheme="minorHAnsi" w:hAnsiTheme="minorHAnsi"/>
          <w:b/>
          <w:color w:val="0070C0"/>
          <w:szCs w:val="22"/>
          <w:u w:val="single"/>
        </w:rPr>
        <w:t>Modélisation</w:t>
      </w:r>
    </w:p>
    <w:p w14:paraId="1BF26B29" w14:textId="77777777" w:rsidR="00524320" w:rsidRPr="00456E5B" w:rsidRDefault="00524320" w:rsidP="00524320">
      <w:pPr>
        <w:ind w:left="700"/>
        <w:rPr>
          <w:rFonts w:asciiTheme="minorHAnsi" w:hAnsiTheme="minorHAnsi"/>
          <w:szCs w:val="22"/>
          <w:u w:val="single"/>
        </w:rPr>
      </w:pPr>
    </w:p>
    <w:p w14:paraId="3E05BAF8" w14:textId="77777777" w:rsidR="00524320" w:rsidRPr="00456E5B" w:rsidRDefault="00524320" w:rsidP="00524320">
      <w:pPr>
        <w:rPr>
          <w:rFonts w:asciiTheme="minorHAnsi" w:hAnsiTheme="minorHAnsi"/>
          <w:szCs w:val="22"/>
        </w:rPr>
      </w:pPr>
      <w:r w:rsidRPr="00456E5B">
        <w:rPr>
          <w:rFonts w:asciiTheme="minorHAnsi" w:hAnsiTheme="minorHAnsi"/>
          <w:szCs w:val="22"/>
        </w:rPr>
        <w:t>L’objectif est de modéliser l’effet dynamique du galet sur la palette.</w:t>
      </w:r>
    </w:p>
    <w:p w14:paraId="7CE282F9" w14:textId="77777777" w:rsidR="00524320" w:rsidRPr="00456E5B" w:rsidRDefault="00524320" w:rsidP="00524320">
      <w:pPr>
        <w:rPr>
          <w:rFonts w:asciiTheme="minorHAnsi" w:hAnsiTheme="minorHAnsi"/>
          <w:szCs w:val="22"/>
        </w:rPr>
      </w:pPr>
    </w:p>
    <w:p w14:paraId="18C78438" w14:textId="77777777" w:rsidR="00524320" w:rsidRPr="00456E5B" w:rsidRDefault="00524320" w:rsidP="00524320">
      <w:pPr>
        <w:rPr>
          <w:rFonts w:asciiTheme="minorHAnsi" w:hAnsiTheme="minorHAnsi"/>
          <w:szCs w:val="22"/>
        </w:rPr>
      </w:pPr>
      <w:r w:rsidRPr="00456E5B">
        <w:rPr>
          <w:rFonts w:asciiTheme="minorHAnsi" w:hAnsiTheme="minorHAnsi"/>
          <w:szCs w:val="22"/>
        </w:rPr>
        <w:t>A Partir de vos observations et du dessin d’ensemble, proposer un modèle paramétré permettant de faire l’étude dynamique du galet.</w:t>
      </w:r>
    </w:p>
    <w:p w14:paraId="39281244" w14:textId="77777777" w:rsidR="00524320" w:rsidRPr="00456E5B" w:rsidRDefault="00524320" w:rsidP="00524320">
      <w:pPr>
        <w:rPr>
          <w:rFonts w:asciiTheme="minorHAnsi" w:hAnsiTheme="minorHAnsi"/>
          <w:szCs w:val="22"/>
        </w:rPr>
      </w:pPr>
    </w:p>
    <w:p w14:paraId="51517DD7" w14:textId="77777777" w:rsidR="00524320" w:rsidRPr="00456E5B" w:rsidRDefault="00524320" w:rsidP="00524320">
      <w:pPr>
        <w:rPr>
          <w:rFonts w:asciiTheme="minorHAnsi" w:hAnsiTheme="minorHAnsi"/>
          <w:b/>
          <w:szCs w:val="22"/>
        </w:rPr>
      </w:pPr>
      <w:r w:rsidRPr="00456E5B">
        <w:rPr>
          <w:rFonts w:asciiTheme="minorHAnsi" w:hAnsiTheme="minorHAnsi"/>
          <w:b/>
          <w:szCs w:val="22"/>
        </w:rPr>
        <w:t>Avant de vous lancer dans l’étude dynamique, appeler le professeur pour qu’il valide votre modèle.</w:t>
      </w:r>
    </w:p>
    <w:p w14:paraId="3E55715B" w14:textId="77777777" w:rsidR="00524320" w:rsidRPr="00456E5B" w:rsidRDefault="00524320" w:rsidP="00524320">
      <w:pPr>
        <w:rPr>
          <w:rFonts w:asciiTheme="minorHAnsi" w:hAnsiTheme="minorHAnsi"/>
          <w:szCs w:val="22"/>
        </w:rPr>
      </w:pPr>
    </w:p>
    <w:p w14:paraId="6EEA7823" w14:textId="77777777" w:rsidR="00524320" w:rsidRPr="00456E5B" w:rsidRDefault="00524320" w:rsidP="00524320">
      <w:pPr>
        <w:rPr>
          <w:rFonts w:asciiTheme="minorHAnsi" w:hAnsiTheme="minorHAnsi"/>
          <w:szCs w:val="22"/>
        </w:rPr>
      </w:pPr>
      <w:r w:rsidRPr="00456E5B">
        <w:rPr>
          <w:rFonts w:asciiTheme="minorHAnsi" w:hAnsiTheme="minorHAnsi"/>
          <w:szCs w:val="22"/>
        </w:rPr>
        <w:t xml:space="preserve">Proposer une étude dynamique permettant de décrire l’effet du galet sur la palette. </w:t>
      </w:r>
      <w:r w:rsidRPr="00456E5B">
        <w:rPr>
          <w:rFonts w:asciiTheme="minorHAnsi" w:hAnsiTheme="minorHAnsi"/>
          <w:b/>
          <w:szCs w:val="22"/>
          <w:u w:val="single"/>
        </w:rPr>
        <w:t>Attention</w:t>
      </w:r>
      <w:r w:rsidRPr="00456E5B">
        <w:rPr>
          <w:rFonts w:asciiTheme="minorHAnsi" w:hAnsiTheme="minorHAnsi"/>
          <w:szCs w:val="22"/>
        </w:rPr>
        <w:t xml:space="preserve"> avant d’effectuer le moindre calcul, vous devez présenter au professeur votre démarche :</w:t>
      </w:r>
    </w:p>
    <w:p w14:paraId="340FCCE1" w14:textId="77777777" w:rsidR="00524320" w:rsidRPr="00456E5B" w:rsidRDefault="00524320" w:rsidP="00524320">
      <w:pPr>
        <w:rPr>
          <w:rFonts w:asciiTheme="minorHAnsi" w:hAnsiTheme="minorHAnsi"/>
          <w:szCs w:val="22"/>
        </w:rPr>
      </w:pPr>
    </w:p>
    <w:p w14:paraId="5D339872" w14:textId="77777777" w:rsidR="00524320" w:rsidRPr="00456E5B" w:rsidRDefault="00524320" w:rsidP="00524320">
      <w:pPr>
        <w:pStyle w:val="Paragraphedeliste"/>
        <w:numPr>
          <w:ilvl w:val="0"/>
          <w:numId w:val="41"/>
        </w:numPr>
        <w:jc w:val="both"/>
        <w:rPr>
          <w:rFonts w:asciiTheme="minorHAnsi" w:hAnsiTheme="minorHAnsi"/>
          <w:szCs w:val="22"/>
        </w:rPr>
      </w:pPr>
      <w:r w:rsidRPr="00456E5B">
        <w:rPr>
          <w:rFonts w:asciiTheme="minorHAnsi" w:hAnsiTheme="minorHAnsi"/>
          <w:szCs w:val="22"/>
        </w:rPr>
        <w:t>Objectif visé par l’étude,</w:t>
      </w:r>
    </w:p>
    <w:p w14:paraId="1F6C3CE9" w14:textId="77777777" w:rsidR="00524320" w:rsidRPr="00456E5B" w:rsidRDefault="00524320" w:rsidP="00524320">
      <w:pPr>
        <w:pStyle w:val="Paragraphedeliste"/>
        <w:numPr>
          <w:ilvl w:val="0"/>
          <w:numId w:val="41"/>
        </w:numPr>
        <w:jc w:val="both"/>
        <w:rPr>
          <w:rFonts w:asciiTheme="minorHAnsi" w:hAnsiTheme="minorHAnsi"/>
          <w:szCs w:val="22"/>
        </w:rPr>
      </w:pPr>
      <w:r w:rsidRPr="00456E5B">
        <w:rPr>
          <w:rFonts w:asciiTheme="minorHAnsi" w:hAnsiTheme="minorHAnsi"/>
          <w:szCs w:val="22"/>
        </w:rPr>
        <w:t>Hypothèses de travail,</w:t>
      </w:r>
    </w:p>
    <w:p w14:paraId="166974EA" w14:textId="77777777" w:rsidR="00524320" w:rsidRPr="00456E5B" w:rsidRDefault="00524320" w:rsidP="00524320">
      <w:pPr>
        <w:pStyle w:val="Paragraphedeliste"/>
        <w:numPr>
          <w:ilvl w:val="0"/>
          <w:numId w:val="41"/>
        </w:numPr>
        <w:jc w:val="both"/>
        <w:rPr>
          <w:rFonts w:asciiTheme="minorHAnsi" w:hAnsiTheme="minorHAnsi"/>
          <w:szCs w:val="22"/>
        </w:rPr>
      </w:pPr>
      <w:r w:rsidRPr="00456E5B">
        <w:rPr>
          <w:rFonts w:asciiTheme="minorHAnsi" w:hAnsiTheme="minorHAnsi"/>
          <w:szCs w:val="22"/>
        </w:rPr>
        <w:t>Démarche de résolution,</w:t>
      </w:r>
    </w:p>
    <w:p w14:paraId="66B6E64F" w14:textId="77777777" w:rsidR="00524320" w:rsidRPr="00456E5B" w:rsidRDefault="00524320" w:rsidP="00524320">
      <w:pPr>
        <w:pStyle w:val="Paragraphedeliste"/>
        <w:numPr>
          <w:ilvl w:val="0"/>
          <w:numId w:val="41"/>
        </w:numPr>
        <w:jc w:val="both"/>
        <w:rPr>
          <w:rFonts w:asciiTheme="minorHAnsi" w:hAnsiTheme="minorHAnsi"/>
          <w:szCs w:val="22"/>
        </w:rPr>
      </w:pPr>
      <w:r w:rsidRPr="00456E5B">
        <w:rPr>
          <w:rFonts w:asciiTheme="minorHAnsi" w:hAnsiTheme="minorHAnsi"/>
          <w:szCs w:val="22"/>
        </w:rPr>
        <w:t xml:space="preserve">Eventuellement le résultat attendu </w:t>
      </w:r>
    </w:p>
    <w:p w14:paraId="11AE5279" w14:textId="77777777" w:rsidR="00524320" w:rsidRPr="00456E5B" w:rsidRDefault="00524320" w:rsidP="00524320">
      <w:pPr>
        <w:rPr>
          <w:rFonts w:asciiTheme="minorHAnsi" w:hAnsiTheme="minorHAnsi"/>
          <w:szCs w:val="22"/>
        </w:rPr>
      </w:pPr>
    </w:p>
    <w:p w14:paraId="679EA367" w14:textId="77777777" w:rsidR="00524320" w:rsidRPr="00456E5B" w:rsidRDefault="00524320" w:rsidP="00524320">
      <w:pPr>
        <w:rPr>
          <w:rFonts w:asciiTheme="minorHAnsi" w:hAnsiTheme="minorHAnsi"/>
          <w:szCs w:val="22"/>
        </w:rPr>
      </w:pPr>
      <w:r w:rsidRPr="00456E5B">
        <w:rPr>
          <w:rFonts w:asciiTheme="minorHAnsi" w:hAnsiTheme="minorHAnsi"/>
          <w:szCs w:val="22"/>
        </w:rPr>
        <w:t>Dès lors que le professeur a validé votre démarche de travail, conduire l’étude dynamique.</w:t>
      </w:r>
    </w:p>
    <w:p w14:paraId="4BEF9024" w14:textId="77777777" w:rsidR="00524320" w:rsidRPr="00456E5B" w:rsidRDefault="00524320" w:rsidP="00524320">
      <w:pPr>
        <w:rPr>
          <w:rFonts w:asciiTheme="minorHAnsi" w:hAnsiTheme="minorHAnsi"/>
          <w:szCs w:val="22"/>
        </w:rPr>
      </w:pPr>
    </w:p>
    <w:p w14:paraId="40799A3B" w14:textId="77777777" w:rsidR="00524320" w:rsidRPr="00456E5B" w:rsidRDefault="00524320" w:rsidP="00524320">
      <w:pPr>
        <w:rPr>
          <w:rFonts w:asciiTheme="minorHAnsi" w:hAnsiTheme="minorHAnsi"/>
          <w:szCs w:val="22"/>
        </w:rPr>
      </w:pPr>
      <w:r w:rsidRPr="00456E5B">
        <w:rPr>
          <w:rFonts w:asciiTheme="minorHAnsi" w:hAnsiTheme="minorHAnsi"/>
          <w:szCs w:val="22"/>
        </w:rPr>
        <w:t>Remarque : une fois l’étude terminée il est impératif d’analyser le résultat obtenu (homogénéité, cohérence</w:t>
      </w:r>
      <w:proofErr w:type="gramStart"/>
      <w:r w:rsidRPr="00456E5B">
        <w:rPr>
          <w:rFonts w:asciiTheme="minorHAnsi" w:hAnsiTheme="minorHAnsi"/>
          <w:szCs w:val="22"/>
        </w:rPr>
        <w:t>,…)</w:t>
      </w:r>
      <w:proofErr w:type="gramEnd"/>
    </w:p>
    <w:p w14:paraId="141EAB85" w14:textId="77777777" w:rsidR="00524320" w:rsidRPr="00456E5B" w:rsidRDefault="00524320" w:rsidP="00524320">
      <w:pPr>
        <w:rPr>
          <w:rFonts w:asciiTheme="minorHAnsi" w:hAnsiTheme="minorHAnsi"/>
          <w:szCs w:val="22"/>
        </w:rPr>
      </w:pPr>
    </w:p>
    <w:p w14:paraId="77A6B7DF" w14:textId="77777777" w:rsidR="00524320" w:rsidRPr="00456E5B" w:rsidRDefault="00524320" w:rsidP="00524320">
      <w:pPr>
        <w:pStyle w:val="Paragraphedeliste"/>
        <w:numPr>
          <w:ilvl w:val="0"/>
          <w:numId w:val="44"/>
        </w:numPr>
        <w:rPr>
          <w:rFonts w:asciiTheme="minorHAnsi" w:hAnsiTheme="minorHAnsi"/>
          <w:b/>
          <w:color w:val="0070C0"/>
          <w:szCs w:val="22"/>
          <w:u w:val="single"/>
        </w:rPr>
      </w:pPr>
      <w:r w:rsidRPr="00456E5B">
        <w:rPr>
          <w:rFonts w:asciiTheme="minorHAnsi" w:hAnsiTheme="minorHAnsi"/>
          <w:b/>
          <w:color w:val="0070C0"/>
          <w:szCs w:val="22"/>
          <w:u w:val="single"/>
        </w:rPr>
        <w:t xml:space="preserve">Comparaison et conclusion </w:t>
      </w:r>
    </w:p>
    <w:p w14:paraId="51E8ECCF" w14:textId="77777777" w:rsidR="00524320" w:rsidRPr="00456E5B" w:rsidRDefault="00524320" w:rsidP="00524320">
      <w:pPr>
        <w:tabs>
          <w:tab w:val="left" w:pos="709"/>
        </w:tabs>
        <w:autoSpaceDE w:val="0"/>
        <w:autoSpaceDN w:val="0"/>
        <w:adjustRightInd w:val="0"/>
        <w:rPr>
          <w:rFonts w:asciiTheme="minorHAnsi" w:hAnsiTheme="minorHAnsi"/>
          <w:b/>
          <w:color w:val="0070C0"/>
          <w:szCs w:val="22"/>
          <w:u w:val="single"/>
        </w:rPr>
      </w:pPr>
    </w:p>
    <w:p w14:paraId="6FD19258" w14:textId="77777777" w:rsidR="00524320" w:rsidRPr="00456E5B" w:rsidRDefault="00524320" w:rsidP="00524320">
      <w:pPr>
        <w:tabs>
          <w:tab w:val="left" w:pos="709"/>
        </w:tabs>
        <w:autoSpaceDE w:val="0"/>
        <w:autoSpaceDN w:val="0"/>
        <w:adjustRightInd w:val="0"/>
        <w:rPr>
          <w:rFonts w:asciiTheme="minorHAnsi" w:hAnsiTheme="minorHAnsi"/>
          <w:szCs w:val="22"/>
        </w:rPr>
      </w:pPr>
      <w:r w:rsidRPr="00456E5B">
        <w:rPr>
          <w:rFonts w:asciiTheme="minorHAnsi" w:hAnsiTheme="minorHAnsi"/>
          <w:szCs w:val="22"/>
        </w:rPr>
        <w:t xml:space="preserve">Comparer réel et modèle et conclure sur la qualité du modèle. Si des différences sont constatées proposer des améliorations pour </w:t>
      </w:r>
      <w:proofErr w:type="spellStart"/>
      <w:r w:rsidRPr="00456E5B">
        <w:rPr>
          <w:rFonts w:asciiTheme="minorHAnsi" w:hAnsiTheme="minorHAnsi"/>
          <w:szCs w:val="22"/>
        </w:rPr>
        <w:t>recalibrer</w:t>
      </w:r>
      <w:proofErr w:type="spellEnd"/>
      <w:r w:rsidRPr="00456E5B">
        <w:rPr>
          <w:rFonts w:asciiTheme="minorHAnsi" w:hAnsiTheme="minorHAnsi"/>
          <w:szCs w:val="22"/>
        </w:rPr>
        <w:t xml:space="preserve"> le modèle.</w:t>
      </w:r>
    </w:p>
    <w:p w14:paraId="55E82F4E" w14:textId="77777777" w:rsidR="00524320" w:rsidRPr="00456E5B" w:rsidRDefault="00524320" w:rsidP="00524320">
      <w:pPr>
        <w:rPr>
          <w:rFonts w:asciiTheme="minorHAnsi" w:hAnsiTheme="minorHAnsi"/>
          <w:szCs w:val="22"/>
        </w:rPr>
      </w:pPr>
    </w:p>
    <w:p w14:paraId="0F53F3B4" w14:textId="77777777" w:rsidR="00FC5954" w:rsidRPr="00AA0C35" w:rsidRDefault="00FC5954" w:rsidP="00524320">
      <w:pPr>
        <w:pStyle w:val="cms10n"/>
        <w:spacing w:before="0" w:beforeAutospacing="0" w:after="0" w:afterAutospacing="0"/>
        <w:jc w:val="both"/>
        <w:rPr>
          <w:rFonts w:asciiTheme="minorHAnsi" w:hAnsiTheme="minorHAnsi" w:cs="Arial"/>
          <w:szCs w:val="22"/>
        </w:rPr>
      </w:pPr>
    </w:p>
    <w:sectPr w:rsidR="00FC5954" w:rsidRPr="00AA0C35" w:rsidSect="006655F4">
      <w:headerReference w:type="default" r:id="rId35"/>
      <w:headerReference w:type="first" r:id="rId36"/>
      <w:footerReference w:type="first" r:id="rId37"/>
      <w:type w:val="continuous"/>
      <w:pgSz w:w="11906" w:h="16838"/>
      <w:pgMar w:top="3" w:right="1416" w:bottom="426" w:left="1418" w:header="427" w:footer="24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6EA0A" w14:textId="77777777" w:rsidR="001F7678" w:rsidRDefault="001F7678">
      <w:r>
        <w:separator/>
      </w:r>
    </w:p>
  </w:endnote>
  <w:endnote w:type="continuationSeparator" w:id="0">
    <w:p w14:paraId="1A48B5D8" w14:textId="77777777" w:rsidR="001F7678" w:rsidRDefault="001F7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ketchy Times">
    <w:charset w:val="00"/>
    <w:family w:val="auto"/>
    <w:pitch w:val="variable"/>
    <w:sig w:usb0="A000002F" w:usb1="0000004A" w:usb2="00000000" w:usb3="00000000" w:csb0="00000111" w:csb1="00000000"/>
  </w:font>
  <w:font w:name="Calibri">
    <w:panose1 w:val="020F0502020204030204"/>
    <w:charset w:val="00"/>
    <w:family w:val="auto"/>
    <w:pitch w:val="variable"/>
    <w:sig w:usb0="E10002FF" w:usb1="4000ACFF" w:usb2="00000009" w:usb3="00000000" w:csb0="0000019F" w:csb1="00000000"/>
  </w:font>
  <w:font w:name="Comic Sans MS">
    <w:panose1 w:val="030F07020303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IPJFHI+TimesNewRoman,Bold">
    <w:altName w:val="Times New Roman"/>
    <w:panose1 w:val="00000000000000000000"/>
    <w:charset w:val="00"/>
    <w:family w:val="roman"/>
    <w:notTrueType/>
    <w:pitch w:val="default"/>
    <w:sig w:usb0="00000003" w:usb1="00000000" w:usb2="00000000" w:usb3="00000000" w:csb0="00000001" w:csb1="00000000"/>
  </w:font>
  <w:font w:name="IPJFHK+TimesNewRoman">
    <w:altName w:val="Times New Roman"/>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40C8E2" w14:textId="77777777" w:rsidR="001F7678" w:rsidRDefault="001F7678" w:rsidP="00492226">
    <w:pPr>
      <w:tabs>
        <w:tab w:val="right" w:pos="10206"/>
      </w:tabs>
      <w:rPr>
        <w:i/>
        <w:iCs/>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0CD73C" w14:textId="77777777" w:rsidR="001F7678" w:rsidRDefault="001F7678">
      <w:r>
        <w:separator/>
      </w:r>
    </w:p>
  </w:footnote>
  <w:footnote w:type="continuationSeparator" w:id="0">
    <w:p w14:paraId="5E3C948A" w14:textId="77777777" w:rsidR="001F7678" w:rsidRDefault="001F76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90" w:type="dxa"/>
      <w:tblInd w:w="-63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1843"/>
      <w:gridCol w:w="5382"/>
      <w:gridCol w:w="1984"/>
      <w:gridCol w:w="1281"/>
    </w:tblGrid>
    <w:tr w:rsidR="001F7678" w14:paraId="4CC387C8" w14:textId="77777777" w:rsidTr="000E6F5D">
      <w:trPr>
        <w:cantSplit/>
        <w:trHeight w:val="396"/>
      </w:trPr>
      <w:tc>
        <w:tcPr>
          <w:tcW w:w="1843" w:type="dxa"/>
          <w:shd w:val="clear" w:color="auto" w:fill="B8CCE4" w:themeFill="accent1" w:themeFillTint="66"/>
          <w:vAlign w:val="center"/>
        </w:tcPr>
        <w:p w14:paraId="09D57CAC" w14:textId="77777777" w:rsidR="001F7678" w:rsidRPr="00DC63F5" w:rsidRDefault="001F7678"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sidR="001F51C2">
            <w:rPr>
              <w:rFonts w:ascii="Arial" w:hAnsi="Arial" w:cs="Arial"/>
              <w:b/>
              <w:noProof/>
              <w:sz w:val="24"/>
            </w:rPr>
            <w:t>1</w:t>
          </w:r>
          <w:r w:rsidRPr="00DC63F5">
            <w:rPr>
              <w:rFonts w:ascii="Arial" w:hAnsi="Arial" w:cs="Arial"/>
              <w:b/>
              <w:sz w:val="24"/>
            </w:rPr>
            <w:fldChar w:fldCharType="end"/>
          </w:r>
        </w:p>
      </w:tc>
      <w:tc>
        <w:tcPr>
          <w:tcW w:w="5382" w:type="dxa"/>
          <w:shd w:val="clear" w:color="auto" w:fill="B8CCE4" w:themeFill="accent1" w:themeFillTint="66"/>
          <w:vAlign w:val="center"/>
        </w:tcPr>
        <w:p w14:paraId="5E1C855C" w14:textId="77777777" w:rsidR="001F7678" w:rsidRPr="00DC63F5" w:rsidRDefault="006352E3" w:rsidP="006352E3">
          <w:pPr>
            <w:jc w:val="center"/>
            <w:rPr>
              <w:rFonts w:ascii="Arial" w:hAnsi="Arial" w:cs="Arial"/>
              <w:b/>
              <w:bCs/>
              <w:sz w:val="24"/>
            </w:rPr>
          </w:pPr>
          <w:r>
            <w:rPr>
              <w:rFonts w:ascii="Arial" w:hAnsi="Arial" w:cs="Arial"/>
              <w:b/>
              <w:bCs/>
              <w:sz w:val="24"/>
            </w:rPr>
            <w:t>Dynamique des solides</w:t>
          </w:r>
        </w:p>
      </w:tc>
      <w:tc>
        <w:tcPr>
          <w:tcW w:w="1984" w:type="dxa"/>
          <w:shd w:val="clear" w:color="auto" w:fill="B8CCE4" w:themeFill="accent1" w:themeFillTint="66"/>
          <w:vAlign w:val="center"/>
        </w:tcPr>
        <w:p w14:paraId="07350114" w14:textId="77777777" w:rsidR="001F7678" w:rsidRPr="00DC63F5" w:rsidRDefault="001F7678" w:rsidP="00044F19">
          <w:pPr>
            <w:jc w:val="center"/>
            <w:rPr>
              <w:rFonts w:ascii="Arial" w:hAnsi="Arial" w:cs="Arial"/>
              <w:b/>
              <w:sz w:val="24"/>
            </w:rPr>
          </w:pPr>
          <w:r>
            <w:rPr>
              <w:rFonts w:ascii="Arial" w:hAnsi="Arial" w:cs="Arial"/>
              <w:b/>
              <w:sz w:val="24"/>
            </w:rPr>
            <w:t>PSI</w:t>
          </w:r>
        </w:p>
      </w:tc>
      <w:tc>
        <w:tcPr>
          <w:tcW w:w="1281" w:type="dxa"/>
          <w:shd w:val="clear" w:color="auto" w:fill="B8CCE4" w:themeFill="accent1" w:themeFillTint="66"/>
          <w:vAlign w:val="center"/>
        </w:tcPr>
        <w:p w14:paraId="177709E6" w14:textId="77777777" w:rsidR="001F7678" w:rsidRPr="00DC63F5" w:rsidRDefault="001F7678" w:rsidP="00595D6C">
          <w:pPr>
            <w:jc w:val="center"/>
            <w:rPr>
              <w:rFonts w:ascii="Arial" w:hAnsi="Arial" w:cs="Arial"/>
              <w:b/>
              <w:sz w:val="24"/>
            </w:rPr>
          </w:pPr>
          <w:r>
            <w:rPr>
              <w:rFonts w:ascii="Arial" w:hAnsi="Arial" w:cs="Arial"/>
              <w:b/>
              <w:sz w:val="24"/>
            </w:rPr>
            <w:t xml:space="preserve">TP </w:t>
          </w:r>
        </w:p>
      </w:tc>
    </w:tr>
    <w:tr w:rsidR="001F7678" w14:paraId="30268A7F" w14:textId="77777777" w:rsidTr="000E6F5D">
      <w:trPr>
        <w:cantSplit/>
        <w:trHeight w:val="247"/>
      </w:trPr>
      <w:tc>
        <w:tcPr>
          <w:tcW w:w="10490" w:type="dxa"/>
          <w:gridSpan w:val="4"/>
          <w:shd w:val="clear" w:color="auto" w:fill="auto"/>
          <w:vAlign w:val="center"/>
        </w:tcPr>
        <w:p w14:paraId="043CEB96" w14:textId="77777777" w:rsidR="001F7678" w:rsidRPr="00DC63F5" w:rsidRDefault="006352E3" w:rsidP="007A5B1F">
          <w:pPr>
            <w:jc w:val="center"/>
            <w:rPr>
              <w:rFonts w:ascii="Arial" w:hAnsi="Arial" w:cs="Arial"/>
              <w:b/>
              <w:sz w:val="24"/>
            </w:rPr>
          </w:pPr>
          <w:r>
            <w:rPr>
              <w:rFonts w:ascii="Arial" w:hAnsi="Arial" w:cs="Arial"/>
              <w:b/>
              <w:sz w:val="24"/>
            </w:rPr>
            <w:t>Galet freineur</w:t>
          </w:r>
        </w:p>
      </w:tc>
    </w:tr>
  </w:tbl>
  <w:p w14:paraId="519BFC08" w14:textId="77777777" w:rsidR="001F7678" w:rsidRDefault="001F7678" w:rsidP="00E53670">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558"/>
      <w:gridCol w:w="5826"/>
      <w:gridCol w:w="1364"/>
      <w:gridCol w:w="1365"/>
    </w:tblGrid>
    <w:tr w:rsidR="001F7678" w14:paraId="3997DB29" w14:textId="77777777" w:rsidTr="00A46F05">
      <w:trPr>
        <w:cantSplit/>
        <w:trHeight w:val="540"/>
      </w:trPr>
      <w:tc>
        <w:tcPr>
          <w:tcW w:w="2558" w:type="dxa"/>
          <w:shd w:val="clear" w:color="auto" w:fill="B8CCE4" w:themeFill="accent1" w:themeFillTint="66"/>
          <w:vAlign w:val="center"/>
        </w:tcPr>
        <w:p w14:paraId="48A165C1" w14:textId="77777777" w:rsidR="001F7678" w:rsidRPr="00DC63F5" w:rsidRDefault="001F7678"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826" w:type="dxa"/>
          <w:shd w:val="clear" w:color="auto" w:fill="B8CCE4" w:themeFill="accent1" w:themeFillTint="66"/>
          <w:vAlign w:val="center"/>
        </w:tcPr>
        <w:p w14:paraId="72C969FD" w14:textId="77777777" w:rsidR="001F7678" w:rsidRPr="00DC63F5" w:rsidRDefault="001F7678" w:rsidP="006B32B6">
          <w:pPr>
            <w:jc w:val="center"/>
            <w:rPr>
              <w:rFonts w:ascii="Arial" w:hAnsi="Arial" w:cs="Arial"/>
              <w:b/>
              <w:bCs/>
              <w:sz w:val="24"/>
            </w:rPr>
          </w:pPr>
          <w:r>
            <w:rPr>
              <w:rFonts w:ascii="Arial" w:hAnsi="Arial" w:cs="Arial"/>
              <w:b/>
              <w:bCs/>
              <w:sz w:val="24"/>
            </w:rPr>
            <w:t>Cotation : Les Ajustements</w:t>
          </w:r>
        </w:p>
      </w:tc>
      <w:tc>
        <w:tcPr>
          <w:tcW w:w="1364" w:type="dxa"/>
          <w:shd w:val="clear" w:color="auto" w:fill="B8CCE4" w:themeFill="accent1" w:themeFillTint="66"/>
          <w:vAlign w:val="center"/>
        </w:tcPr>
        <w:p w14:paraId="33F3F6B0" w14:textId="77777777" w:rsidR="001F7678" w:rsidRPr="00DC63F5" w:rsidRDefault="001F7678" w:rsidP="006B32B6">
          <w:pPr>
            <w:jc w:val="center"/>
            <w:rPr>
              <w:rFonts w:ascii="Arial" w:hAnsi="Arial" w:cs="Arial"/>
              <w:b/>
              <w:sz w:val="24"/>
            </w:rPr>
          </w:pPr>
          <w:r>
            <w:rPr>
              <w:rFonts w:ascii="Arial" w:hAnsi="Arial" w:cs="Arial"/>
              <w:b/>
              <w:sz w:val="24"/>
            </w:rPr>
            <w:t>Cycle 4</w:t>
          </w:r>
        </w:p>
      </w:tc>
      <w:tc>
        <w:tcPr>
          <w:tcW w:w="1365" w:type="dxa"/>
          <w:shd w:val="clear" w:color="auto" w:fill="B8CCE4" w:themeFill="accent1" w:themeFillTint="66"/>
          <w:vAlign w:val="center"/>
        </w:tcPr>
        <w:p w14:paraId="314B8772" w14:textId="77777777" w:rsidR="001F7678" w:rsidRPr="00DC63F5" w:rsidRDefault="001F7678" w:rsidP="006B32B6">
          <w:pPr>
            <w:jc w:val="center"/>
            <w:rPr>
              <w:rFonts w:ascii="Arial" w:hAnsi="Arial" w:cs="Arial"/>
              <w:b/>
              <w:sz w:val="24"/>
            </w:rPr>
          </w:pPr>
          <w:r>
            <w:rPr>
              <w:rFonts w:ascii="Arial" w:hAnsi="Arial" w:cs="Arial"/>
              <w:b/>
              <w:sz w:val="24"/>
            </w:rPr>
            <w:t>Cours</w:t>
          </w:r>
        </w:p>
      </w:tc>
    </w:tr>
    <w:tr w:rsidR="001F7678" w14:paraId="79435E48" w14:textId="77777777" w:rsidTr="00A46F05">
      <w:trPr>
        <w:cantSplit/>
        <w:trHeight w:val="407"/>
      </w:trPr>
      <w:tc>
        <w:tcPr>
          <w:tcW w:w="11113" w:type="dxa"/>
          <w:gridSpan w:val="4"/>
          <w:shd w:val="clear" w:color="auto" w:fill="auto"/>
          <w:vAlign w:val="center"/>
        </w:tcPr>
        <w:p w14:paraId="11BF76F5" w14:textId="77777777" w:rsidR="001F7678" w:rsidRPr="00DC63F5" w:rsidRDefault="001F7678" w:rsidP="0054462D">
          <w:pPr>
            <w:jc w:val="center"/>
            <w:rPr>
              <w:rFonts w:ascii="Arial" w:hAnsi="Arial" w:cs="Arial"/>
              <w:b/>
              <w:sz w:val="24"/>
            </w:rPr>
          </w:pPr>
          <w:r>
            <w:rPr>
              <w:rFonts w:ascii="Arial" w:hAnsi="Arial" w:cs="Arial"/>
              <w:b/>
              <w:sz w:val="24"/>
            </w:rPr>
            <w:t xml:space="preserve">Chapitre commun aux </w:t>
          </w:r>
          <w:r w:rsidRPr="00DC63F5">
            <w:rPr>
              <w:rFonts w:ascii="Arial" w:hAnsi="Arial" w:cs="Arial"/>
              <w:b/>
              <w:sz w:val="24"/>
            </w:rPr>
            <w:t>CI.</w:t>
          </w:r>
          <w:r>
            <w:rPr>
              <w:rFonts w:ascii="Arial" w:hAnsi="Arial" w:cs="Arial"/>
              <w:b/>
              <w:sz w:val="24"/>
            </w:rPr>
            <w:t xml:space="preserve"> 1 à 4</w:t>
          </w:r>
        </w:p>
      </w:tc>
    </w:tr>
  </w:tbl>
  <w:p w14:paraId="2884E2B9" w14:textId="77777777" w:rsidR="001F7678" w:rsidRDefault="001F7678" w:rsidP="0054462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0C41"/>
    <w:multiLevelType w:val="multilevel"/>
    <w:tmpl w:val="92AEA0AA"/>
    <w:lvl w:ilvl="0">
      <w:start w:val="2"/>
      <w:numFmt w:val="decimal"/>
      <w:pStyle w:val="SOUSSOUSPARAGRAPH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1F00B69"/>
    <w:multiLevelType w:val="hybridMultilevel"/>
    <w:tmpl w:val="F05E0F3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
    <w:nsid w:val="046D7538"/>
    <w:multiLevelType w:val="hybridMultilevel"/>
    <w:tmpl w:val="B3126C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E124B0"/>
    <w:multiLevelType w:val="hybridMultilevel"/>
    <w:tmpl w:val="37286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D656F7"/>
    <w:multiLevelType w:val="hybridMultilevel"/>
    <w:tmpl w:val="A508D81C"/>
    <w:lvl w:ilvl="0" w:tplc="60D2D5C8">
      <w:start w:val="1"/>
      <w:numFmt w:val="bullet"/>
      <w:lvlText w:val=""/>
      <w:lvlJc w:val="left"/>
      <w:pPr>
        <w:ind w:left="720" w:hanging="360"/>
      </w:pPr>
      <w:rPr>
        <w:rFonts w:ascii="Wingdings" w:hAnsi="Wingdings"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80F52D3"/>
    <w:multiLevelType w:val="hybridMultilevel"/>
    <w:tmpl w:val="07DE50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8901E5E"/>
    <w:multiLevelType w:val="hybridMultilevel"/>
    <w:tmpl w:val="5F326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9F4092E"/>
    <w:multiLevelType w:val="hybridMultilevel"/>
    <w:tmpl w:val="18B427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A1A25D1"/>
    <w:multiLevelType w:val="hybridMultilevel"/>
    <w:tmpl w:val="FDC047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BE450C7"/>
    <w:multiLevelType w:val="hybridMultilevel"/>
    <w:tmpl w:val="15B088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DB64141"/>
    <w:multiLevelType w:val="hybridMultilevel"/>
    <w:tmpl w:val="3CA26446"/>
    <w:lvl w:ilvl="0" w:tplc="715AF948">
      <w:start w:val="1"/>
      <w:numFmt w:val="decimal"/>
      <w:lvlText w:val="Question %1."/>
      <w:lvlJc w:val="left"/>
      <w:pPr>
        <w:ind w:left="502" w:hanging="360"/>
      </w:pPr>
      <w:rPr>
        <w:rFonts w:hint="default"/>
        <w:b/>
        <w:color w:val="auto"/>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1">
    <w:nsid w:val="15870D7E"/>
    <w:multiLevelType w:val="hybridMultilevel"/>
    <w:tmpl w:val="ACFE3830"/>
    <w:lvl w:ilvl="0" w:tplc="040C0001">
      <w:start w:val="1"/>
      <w:numFmt w:val="bullet"/>
      <w:lvlText w:val=""/>
      <w:lvlJc w:val="left"/>
      <w:pPr>
        <w:ind w:left="721" w:hanging="360"/>
      </w:pPr>
      <w:rPr>
        <w:rFonts w:ascii="Symbol" w:hAnsi="Symbol" w:hint="default"/>
      </w:rPr>
    </w:lvl>
    <w:lvl w:ilvl="1" w:tplc="040C0003" w:tentative="1">
      <w:start w:val="1"/>
      <w:numFmt w:val="bullet"/>
      <w:lvlText w:val="o"/>
      <w:lvlJc w:val="left"/>
      <w:pPr>
        <w:ind w:left="1441" w:hanging="360"/>
      </w:pPr>
      <w:rPr>
        <w:rFonts w:ascii="Courier New" w:hAnsi="Courier New" w:cs="Courier New" w:hint="default"/>
      </w:rPr>
    </w:lvl>
    <w:lvl w:ilvl="2" w:tplc="040C0005" w:tentative="1">
      <w:start w:val="1"/>
      <w:numFmt w:val="bullet"/>
      <w:lvlText w:val=""/>
      <w:lvlJc w:val="left"/>
      <w:pPr>
        <w:ind w:left="2161" w:hanging="360"/>
      </w:pPr>
      <w:rPr>
        <w:rFonts w:ascii="Wingdings" w:hAnsi="Wingdings" w:hint="default"/>
      </w:rPr>
    </w:lvl>
    <w:lvl w:ilvl="3" w:tplc="040C0001" w:tentative="1">
      <w:start w:val="1"/>
      <w:numFmt w:val="bullet"/>
      <w:lvlText w:val=""/>
      <w:lvlJc w:val="left"/>
      <w:pPr>
        <w:ind w:left="2881" w:hanging="360"/>
      </w:pPr>
      <w:rPr>
        <w:rFonts w:ascii="Symbol" w:hAnsi="Symbol" w:hint="default"/>
      </w:rPr>
    </w:lvl>
    <w:lvl w:ilvl="4" w:tplc="040C0003" w:tentative="1">
      <w:start w:val="1"/>
      <w:numFmt w:val="bullet"/>
      <w:lvlText w:val="o"/>
      <w:lvlJc w:val="left"/>
      <w:pPr>
        <w:ind w:left="3601" w:hanging="360"/>
      </w:pPr>
      <w:rPr>
        <w:rFonts w:ascii="Courier New" w:hAnsi="Courier New" w:cs="Courier New" w:hint="default"/>
      </w:rPr>
    </w:lvl>
    <w:lvl w:ilvl="5" w:tplc="040C0005" w:tentative="1">
      <w:start w:val="1"/>
      <w:numFmt w:val="bullet"/>
      <w:lvlText w:val=""/>
      <w:lvlJc w:val="left"/>
      <w:pPr>
        <w:ind w:left="4321" w:hanging="360"/>
      </w:pPr>
      <w:rPr>
        <w:rFonts w:ascii="Wingdings" w:hAnsi="Wingdings" w:hint="default"/>
      </w:rPr>
    </w:lvl>
    <w:lvl w:ilvl="6" w:tplc="040C0001" w:tentative="1">
      <w:start w:val="1"/>
      <w:numFmt w:val="bullet"/>
      <w:lvlText w:val=""/>
      <w:lvlJc w:val="left"/>
      <w:pPr>
        <w:ind w:left="5041" w:hanging="360"/>
      </w:pPr>
      <w:rPr>
        <w:rFonts w:ascii="Symbol" w:hAnsi="Symbol" w:hint="default"/>
      </w:rPr>
    </w:lvl>
    <w:lvl w:ilvl="7" w:tplc="040C0003" w:tentative="1">
      <w:start w:val="1"/>
      <w:numFmt w:val="bullet"/>
      <w:lvlText w:val="o"/>
      <w:lvlJc w:val="left"/>
      <w:pPr>
        <w:ind w:left="5761" w:hanging="360"/>
      </w:pPr>
      <w:rPr>
        <w:rFonts w:ascii="Courier New" w:hAnsi="Courier New" w:cs="Courier New" w:hint="default"/>
      </w:rPr>
    </w:lvl>
    <w:lvl w:ilvl="8" w:tplc="040C0005" w:tentative="1">
      <w:start w:val="1"/>
      <w:numFmt w:val="bullet"/>
      <w:lvlText w:val=""/>
      <w:lvlJc w:val="left"/>
      <w:pPr>
        <w:ind w:left="6481" w:hanging="360"/>
      </w:pPr>
      <w:rPr>
        <w:rFonts w:ascii="Wingdings" w:hAnsi="Wingdings" w:hint="default"/>
      </w:rPr>
    </w:lvl>
  </w:abstractNum>
  <w:abstractNum w:abstractNumId="12">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7A95DFF"/>
    <w:multiLevelType w:val="hybridMultilevel"/>
    <w:tmpl w:val="B470D534"/>
    <w:lvl w:ilvl="0" w:tplc="040C000F">
      <w:start w:val="1"/>
      <w:numFmt w:val="decimal"/>
      <w:pStyle w:val="Style3"/>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ED625AD"/>
    <w:multiLevelType w:val="hybridMultilevel"/>
    <w:tmpl w:val="463CC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0F22E55"/>
    <w:multiLevelType w:val="hybridMultilevel"/>
    <w:tmpl w:val="78BC1F2C"/>
    <w:lvl w:ilvl="0" w:tplc="60D2D5C8">
      <w:start w:val="1"/>
      <w:numFmt w:val="bullet"/>
      <w:lvlText w:val=""/>
      <w:lvlJc w:val="left"/>
      <w:pPr>
        <w:ind w:left="720" w:hanging="360"/>
      </w:pPr>
      <w:rPr>
        <w:rFonts w:ascii="Wingdings" w:hAnsi="Wingdings"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5574132"/>
    <w:multiLevelType w:val="hybridMultilevel"/>
    <w:tmpl w:val="2836F6E6"/>
    <w:lvl w:ilvl="0" w:tplc="5F5E2000">
      <w:start w:val="1"/>
      <w:numFmt w:val="lowerLetter"/>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7967235"/>
    <w:multiLevelType w:val="hybridMultilevel"/>
    <w:tmpl w:val="F6D03E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BC44ABE"/>
    <w:multiLevelType w:val="hybridMultilevel"/>
    <w:tmpl w:val="9DE00FC2"/>
    <w:lvl w:ilvl="0" w:tplc="CB38ABD4">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nsid w:val="2E400F4D"/>
    <w:multiLevelType w:val="hybridMultilevel"/>
    <w:tmpl w:val="6E9028FC"/>
    <w:lvl w:ilvl="0" w:tplc="A622F06E">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0461B42"/>
    <w:multiLevelType w:val="hybridMultilevel"/>
    <w:tmpl w:val="4A6EC5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49037A0"/>
    <w:multiLevelType w:val="hybridMultilevel"/>
    <w:tmpl w:val="6EF057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49E2723"/>
    <w:multiLevelType w:val="hybridMultilevel"/>
    <w:tmpl w:val="387C5D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5854AEC"/>
    <w:multiLevelType w:val="hybridMultilevel"/>
    <w:tmpl w:val="9C68D1B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5BB5405"/>
    <w:multiLevelType w:val="hybridMultilevel"/>
    <w:tmpl w:val="9C68D1B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9366A14"/>
    <w:multiLevelType w:val="hybridMultilevel"/>
    <w:tmpl w:val="3D5EBE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A56064B"/>
    <w:multiLevelType w:val="hybridMultilevel"/>
    <w:tmpl w:val="75F82F32"/>
    <w:lvl w:ilvl="0" w:tplc="B0B47D48">
      <w:start w:val="1"/>
      <w:numFmt w:val="bullet"/>
      <w:pStyle w:val="Remarque2"/>
      <w:lvlText w:val=""/>
      <w:lvlJc w:val="left"/>
      <w:pPr>
        <w:ind w:left="128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D5917ED"/>
    <w:multiLevelType w:val="hybridMultilevel"/>
    <w:tmpl w:val="C94E668E"/>
    <w:lvl w:ilvl="0" w:tplc="715AF948">
      <w:start w:val="1"/>
      <w:numFmt w:val="decimal"/>
      <w:lvlText w:val="Question %1."/>
      <w:lvlJc w:val="left"/>
      <w:pPr>
        <w:ind w:left="502" w:hanging="360"/>
      </w:pPr>
      <w:rPr>
        <w:rFonts w:hint="default"/>
        <w:b/>
        <w:color w:val="auto"/>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8">
    <w:nsid w:val="4D712FB6"/>
    <w:multiLevelType w:val="hybridMultilevel"/>
    <w:tmpl w:val="91C815AC"/>
    <w:lvl w:ilvl="0" w:tplc="3ED84F7A">
      <w:start w:val="1"/>
      <w:numFmt w:val="decimal"/>
      <w:pStyle w:val="Titre2"/>
      <w:lvlText w:val="%1."/>
      <w:lvlJc w:val="left"/>
      <w:pPr>
        <w:ind w:left="360" w:hanging="360"/>
      </w:pPr>
      <w:rPr>
        <w:rFonts w:hint="default"/>
      </w:rPr>
    </w:lvl>
    <w:lvl w:ilvl="1" w:tplc="040C0019" w:tentative="1">
      <w:start w:val="1"/>
      <w:numFmt w:val="lowerLetter"/>
      <w:lvlText w:val="%2."/>
      <w:lvlJc w:val="left"/>
      <w:pPr>
        <w:ind w:left="1083" w:hanging="360"/>
      </w:pPr>
    </w:lvl>
    <w:lvl w:ilvl="2" w:tplc="040C001B" w:tentative="1">
      <w:start w:val="1"/>
      <w:numFmt w:val="lowerRoman"/>
      <w:lvlText w:val="%3."/>
      <w:lvlJc w:val="right"/>
      <w:pPr>
        <w:ind w:left="1803" w:hanging="180"/>
      </w:pPr>
    </w:lvl>
    <w:lvl w:ilvl="3" w:tplc="040C000F" w:tentative="1">
      <w:start w:val="1"/>
      <w:numFmt w:val="decimal"/>
      <w:lvlText w:val="%4."/>
      <w:lvlJc w:val="left"/>
      <w:pPr>
        <w:ind w:left="2523" w:hanging="360"/>
      </w:pPr>
    </w:lvl>
    <w:lvl w:ilvl="4" w:tplc="040C0019" w:tentative="1">
      <w:start w:val="1"/>
      <w:numFmt w:val="lowerLetter"/>
      <w:lvlText w:val="%5."/>
      <w:lvlJc w:val="left"/>
      <w:pPr>
        <w:ind w:left="3243" w:hanging="360"/>
      </w:pPr>
    </w:lvl>
    <w:lvl w:ilvl="5" w:tplc="040C001B" w:tentative="1">
      <w:start w:val="1"/>
      <w:numFmt w:val="lowerRoman"/>
      <w:lvlText w:val="%6."/>
      <w:lvlJc w:val="right"/>
      <w:pPr>
        <w:ind w:left="3963" w:hanging="180"/>
      </w:pPr>
    </w:lvl>
    <w:lvl w:ilvl="6" w:tplc="040C000F" w:tentative="1">
      <w:start w:val="1"/>
      <w:numFmt w:val="decimal"/>
      <w:lvlText w:val="%7."/>
      <w:lvlJc w:val="left"/>
      <w:pPr>
        <w:ind w:left="4683" w:hanging="360"/>
      </w:pPr>
    </w:lvl>
    <w:lvl w:ilvl="7" w:tplc="040C0019" w:tentative="1">
      <w:start w:val="1"/>
      <w:numFmt w:val="lowerLetter"/>
      <w:lvlText w:val="%8."/>
      <w:lvlJc w:val="left"/>
      <w:pPr>
        <w:ind w:left="5403" w:hanging="360"/>
      </w:pPr>
    </w:lvl>
    <w:lvl w:ilvl="8" w:tplc="040C001B" w:tentative="1">
      <w:start w:val="1"/>
      <w:numFmt w:val="lowerRoman"/>
      <w:lvlText w:val="%9."/>
      <w:lvlJc w:val="right"/>
      <w:pPr>
        <w:ind w:left="6123" w:hanging="180"/>
      </w:pPr>
    </w:lvl>
  </w:abstractNum>
  <w:abstractNum w:abstractNumId="29">
    <w:nsid w:val="4FAC34EF"/>
    <w:multiLevelType w:val="multilevel"/>
    <w:tmpl w:val="15FA87BC"/>
    <w:lvl w:ilvl="0">
      <w:start w:val="1"/>
      <w:numFmt w:val="upperRoman"/>
      <w:lvlText w:val="%1."/>
      <w:lvlJc w:val="right"/>
      <w:pPr>
        <w:ind w:left="360" w:hanging="360"/>
      </w:pPr>
      <w:rPr>
        <w:rFonts w:hint="default"/>
        <w:b/>
        <w:i w:val="0"/>
      </w:rPr>
    </w:lvl>
    <w:lvl w:ilvl="1">
      <w:start w:val="1"/>
      <w:numFmt w:val="decimal"/>
      <w:lvlText w:val="%2."/>
      <w:lvlJc w:val="left"/>
      <w:pPr>
        <w:tabs>
          <w:tab w:val="num" w:pos="576"/>
        </w:tabs>
        <w:ind w:left="576" w:hanging="576"/>
      </w:pPr>
      <w:rPr>
        <w:rFonts w:ascii="!Sketchy Times" w:hAnsi="!Sketchy Times" w:hint="default"/>
        <w:b/>
        <w:i w:val="0"/>
      </w:rPr>
    </w:lvl>
    <w:lvl w:ilvl="2">
      <w:start w:val="1"/>
      <w:numFmt w:val="lowerLetter"/>
      <w:lvlText w:val="%3."/>
      <w:lvlJc w:val="left"/>
      <w:pPr>
        <w:tabs>
          <w:tab w:val="num" w:pos="720"/>
        </w:tabs>
        <w:ind w:left="720" w:hanging="720"/>
      </w:pPr>
      <w:rPr>
        <w:rFonts w:ascii="!Sketchy Times" w:hAnsi="!Sketchy Time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0">
    <w:nsid w:val="54632D62"/>
    <w:multiLevelType w:val="hybridMultilevel"/>
    <w:tmpl w:val="DC38CA2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50D176F"/>
    <w:multiLevelType w:val="hybridMultilevel"/>
    <w:tmpl w:val="5AD878DE"/>
    <w:lvl w:ilvl="0" w:tplc="040C0001">
      <w:start w:val="1"/>
      <w:numFmt w:val="bullet"/>
      <w:lvlText w:val=""/>
      <w:lvlJc w:val="left"/>
      <w:pPr>
        <w:ind w:left="720" w:hanging="360"/>
      </w:pPr>
      <w:rPr>
        <w:rFonts w:ascii="Symbol" w:hAnsi="Symbo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6302E19"/>
    <w:multiLevelType w:val="hybridMultilevel"/>
    <w:tmpl w:val="A63A9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E6B76CA"/>
    <w:multiLevelType w:val="hybridMultilevel"/>
    <w:tmpl w:val="66A8C246"/>
    <w:lvl w:ilvl="0" w:tplc="60D2D5C8">
      <w:start w:val="1"/>
      <w:numFmt w:val="bullet"/>
      <w:lvlText w:val=""/>
      <w:lvlJc w:val="left"/>
      <w:pPr>
        <w:ind w:left="1440" w:hanging="360"/>
      </w:pPr>
      <w:rPr>
        <w:rFonts w:ascii="Wingdings" w:hAnsi="Wingdings"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2DF6346"/>
    <w:multiLevelType w:val="hybridMultilevel"/>
    <w:tmpl w:val="6D76D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D1F1693"/>
    <w:multiLevelType w:val="hybridMultilevel"/>
    <w:tmpl w:val="7BFE42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D744B8A"/>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8">
    <w:nsid w:val="6DD147E5"/>
    <w:multiLevelType w:val="hybridMultilevel"/>
    <w:tmpl w:val="28DCDCD6"/>
    <w:lvl w:ilvl="0" w:tplc="040C000D">
      <w:start w:val="1"/>
      <w:numFmt w:val="bullet"/>
      <w:lvlText w:val=""/>
      <w:lvlJc w:val="left"/>
      <w:pPr>
        <w:ind w:left="777" w:hanging="360"/>
      </w:pPr>
      <w:rPr>
        <w:rFonts w:ascii="Wingdings" w:hAnsi="Wingdings"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39">
    <w:nsid w:val="70456595"/>
    <w:multiLevelType w:val="hybridMultilevel"/>
    <w:tmpl w:val="BF2C79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41">
    <w:nsid w:val="76B3700B"/>
    <w:multiLevelType w:val="hybridMultilevel"/>
    <w:tmpl w:val="71FAEAD2"/>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42">
    <w:nsid w:val="79C303C4"/>
    <w:multiLevelType w:val="hybridMultilevel"/>
    <w:tmpl w:val="3D5EBE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A665F5B"/>
    <w:multiLevelType w:val="hybridMultilevel"/>
    <w:tmpl w:val="A38A8812"/>
    <w:lvl w:ilvl="0" w:tplc="324CFCFA">
      <w:start w:val="1"/>
      <w:numFmt w:val="lowerLetter"/>
      <w:pStyle w:val="Titre3"/>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29"/>
  </w:num>
  <w:num w:numId="2">
    <w:abstractNumId w:val="43"/>
  </w:num>
  <w:num w:numId="3">
    <w:abstractNumId w:val="28"/>
  </w:num>
  <w:num w:numId="4">
    <w:abstractNumId w:val="40"/>
  </w:num>
  <w:num w:numId="5">
    <w:abstractNumId w:val="0"/>
  </w:num>
  <w:num w:numId="6">
    <w:abstractNumId w:val="16"/>
  </w:num>
  <w:num w:numId="7">
    <w:abstractNumId w:val="13"/>
  </w:num>
  <w:num w:numId="8">
    <w:abstractNumId w:val="42"/>
  </w:num>
  <w:num w:numId="9">
    <w:abstractNumId w:val="6"/>
  </w:num>
  <w:num w:numId="10">
    <w:abstractNumId w:val="21"/>
  </w:num>
  <w:num w:numId="11">
    <w:abstractNumId w:val="12"/>
  </w:num>
  <w:num w:numId="12">
    <w:abstractNumId w:val="34"/>
  </w:num>
  <w:num w:numId="13">
    <w:abstractNumId w:val="35"/>
  </w:num>
  <w:num w:numId="14">
    <w:abstractNumId w:val="10"/>
  </w:num>
  <w:num w:numId="15">
    <w:abstractNumId w:val="8"/>
  </w:num>
  <w:num w:numId="16">
    <w:abstractNumId w:val="1"/>
  </w:num>
  <w:num w:numId="17">
    <w:abstractNumId w:val="37"/>
  </w:num>
  <w:num w:numId="18">
    <w:abstractNumId w:val="14"/>
  </w:num>
  <w:num w:numId="19">
    <w:abstractNumId w:val="11"/>
  </w:num>
  <w:num w:numId="20">
    <w:abstractNumId w:val="25"/>
  </w:num>
  <w:num w:numId="21">
    <w:abstractNumId w:val="4"/>
  </w:num>
  <w:num w:numId="22">
    <w:abstractNumId w:val="26"/>
  </w:num>
  <w:num w:numId="23">
    <w:abstractNumId w:val="19"/>
  </w:num>
  <w:num w:numId="24">
    <w:abstractNumId w:val="38"/>
  </w:num>
  <w:num w:numId="25">
    <w:abstractNumId w:val="22"/>
  </w:num>
  <w:num w:numId="26">
    <w:abstractNumId w:val="36"/>
  </w:num>
  <w:num w:numId="27">
    <w:abstractNumId w:val="15"/>
  </w:num>
  <w:num w:numId="28">
    <w:abstractNumId w:val="31"/>
  </w:num>
  <w:num w:numId="29">
    <w:abstractNumId w:val="33"/>
  </w:num>
  <w:num w:numId="30">
    <w:abstractNumId w:val="27"/>
  </w:num>
  <w:num w:numId="31">
    <w:abstractNumId w:val="18"/>
  </w:num>
  <w:num w:numId="32">
    <w:abstractNumId w:val="5"/>
  </w:num>
  <w:num w:numId="33">
    <w:abstractNumId w:val="2"/>
  </w:num>
  <w:num w:numId="34">
    <w:abstractNumId w:val="17"/>
  </w:num>
  <w:num w:numId="35">
    <w:abstractNumId w:val="32"/>
  </w:num>
  <w:num w:numId="36">
    <w:abstractNumId w:val="7"/>
  </w:num>
  <w:num w:numId="37">
    <w:abstractNumId w:val="39"/>
  </w:num>
  <w:num w:numId="38">
    <w:abstractNumId w:val="20"/>
  </w:num>
  <w:num w:numId="39">
    <w:abstractNumId w:val="24"/>
  </w:num>
  <w:num w:numId="40">
    <w:abstractNumId w:val="3"/>
  </w:num>
  <w:num w:numId="41">
    <w:abstractNumId w:val="9"/>
  </w:num>
  <w:num w:numId="42">
    <w:abstractNumId w:val="30"/>
  </w:num>
  <w:num w:numId="43">
    <w:abstractNumId w:val="41"/>
  </w:num>
  <w:num w:numId="44">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attachedTemplate r:id="rId1"/>
  <w:defaultTabStop w:val="709"/>
  <w:hyphenationZone w:val="425"/>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used-aurora" w:val="i:1"/>
  </w:docVars>
  <w:rsids>
    <w:rsidRoot w:val="00685EF2"/>
    <w:rsid w:val="00000F84"/>
    <w:rsid w:val="00001348"/>
    <w:rsid w:val="0000140A"/>
    <w:rsid w:val="00001C13"/>
    <w:rsid w:val="000024AD"/>
    <w:rsid w:val="000025A5"/>
    <w:rsid w:val="00005414"/>
    <w:rsid w:val="00006714"/>
    <w:rsid w:val="00010A6B"/>
    <w:rsid w:val="00010DDE"/>
    <w:rsid w:val="00011BEA"/>
    <w:rsid w:val="0001444F"/>
    <w:rsid w:val="00016823"/>
    <w:rsid w:val="00020196"/>
    <w:rsid w:val="00020986"/>
    <w:rsid w:val="00021435"/>
    <w:rsid w:val="00022D95"/>
    <w:rsid w:val="00023A14"/>
    <w:rsid w:val="00023C0C"/>
    <w:rsid w:val="00023F78"/>
    <w:rsid w:val="00024F26"/>
    <w:rsid w:val="00025C30"/>
    <w:rsid w:val="00026819"/>
    <w:rsid w:val="00030668"/>
    <w:rsid w:val="0003096B"/>
    <w:rsid w:val="000321BD"/>
    <w:rsid w:val="00033E48"/>
    <w:rsid w:val="0003488A"/>
    <w:rsid w:val="000368F1"/>
    <w:rsid w:val="00037561"/>
    <w:rsid w:val="00037C02"/>
    <w:rsid w:val="000402A1"/>
    <w:rsid w:val="00041AF0"/>
    <w:rsid w:val="00042D09"/>
    <w:rsid w:val="00044F19"/>
    <w:rsid w:val="00045D8D"/>
    <w:rsid w:val="00047894"/>
    <w:rsid w:val="00050482"/>
    <w:rsid w:val="00051CC3"/>
    <w:rsid w:val="000524DA"/>
    <w:rsid w:val="00054476"/>
    <w:rsid w:val="00060387"/>
    <w:rsid w:val="00061AC8"/>
    <w:rsid w:val="0006278D"/>
    <w:rsid w:val="00062EEF"/>
    <w:rsid w:val="00064279"/>
    <w:rsid w:val="000651F2"/>
    <w:rsid w:val="000667C9"/>
    <w:rsid w:val="00066AA9"/>
    <w:rsid w:val="0007211F"/>
    <w:rsid w:val="00072A4C"/>
    <w:rsid w:val="00074725"/>
    <w:rsid w:val="00075ECC"/>
    <w:rsid w:val="0007678B"/>
    <w:rsid w:val="00077CAA"/>
    <w:rsid w:val="00077CE8"/>
    <w:rsid w:val="00080A1F"/>
    <w:rsid w:val="000814DD"/>
    <w:rsid w:val="000834E0"/>
    <w:rsid w:val="0008722C"/>
    <w:rsid w:val="00090F84"/>
    <w:rsid w:val="00092218"/>
    <w:rsid w:val="000923EF"/>
    <w:rsid w:val="00093911"/>
    <w:rsid w:val="00093BA8"/>
    <w:rsid w:val="00093D78"/>
    <w:rsid w:val="0009408C"/>
    <w:rsid w:val="0009539B"/>
    <w:rsid w:val="00096E08"/>
    <w:rsid w:val="000974FC"/>
    <w:rsid w:val="000A0868"/>
    <w:rsid w:val="000A0D99"/>
    <w:rsid w:val="000A49EB"/>
    <w:rsid w:val="000A579D"/>
    <w:rsid w:val="000A6522"/>
    <w:rsid w:val="000A6B2D"/>
    <w:rsid w:val="000A7E45"/>
    <w:rsid w:val="000B04EC"/>
    <w:rsid w:val="000B1468"/>
    <w:rsid w:val="000B2E82"/>
    <w:rsid w:val="000B42DA"/>
    <w:rsid w:val="000B48F5"/>
    <w:rsid w:val="000B4C21"/>
    <w:rsid w:val="000B4F94"/>
    <w:rsid w:val="000B5149"/>
    <w:rsid w:val="000B6FE3"/>
    <w:rsid w:val="000C05FD"/>
    <w:rsid w:val="000C0BD2"/>
    <w:rsid w:val="000C1CAC"/>
    <w:rsid w:val="000C44C1"/>
    <w:rsid w:val="000D0DC5"/>
    <w:rsid w:val="000D0FEA"/>
    <w:rsid w:val="000D10E7"/>
    <w:rsid w:val="000D2478"/>
    <w:rsid w:val="000D2521"/>
    <w:rsid w:val="000D261C"/>
    <w:rsid w:val="000D2A45"/>
    <w:rsid w:val="000D3593"/>
    <w:rsid w:val="000D72B4"/>
    <w:rsid w:val="000D7524"/>
    <w:rsid w:val="000E04D8"/>
    <w:rsid w:val="000E08B5"/>
    <w:rsid w:val="000E1268"/>
    <w:rsid w:val="000E1FBC"/>
    <w:rsid w:val="000E2EA5"/>
    <w:rsid w:val="000E3C2A"/>
    <w:rsid w:val="000E6F5D"/>
    <w:rsid w:val="000F015E"/>
    <w:rsid w:val="000F1A6B"/>
    <w:rsid w:val="000F2658"/>
    <w:rsid w:val="000F36D1"/>
    <w:rsid w:val="000F462E"/>
    <w:rsid w:val="000F4C06"/>
    <w:rsid w:val="00100C57"/>
    <w:rsid w:val="0010150A"/>
    <w:rsid w:val="00101B3C"/>
    <w:rsid w:val="001026A8"/>
    <w:rsid w:val="00102AFF"/>
    <w:rsid w:val="00105E6A"/>
    <w:rsid w:val="0010627B"/>
    <w:rsid w:val="0010681E"/>
    <w:rsid w:val="00107B8A"/>
    <w:rsid w:val="00107C90"/>
    <w:rsid w:val="001115E3"/>
    <w:rsid w:val="00112E8B"/>
    <w:rsid w:val="001133EE"/>
    <w:rsid w:val="001161D1"/>
    <w:rsid w:val="00117684"/>
    <w:rsid w:val="00117A31"/>
    <w:rsid w:val="001217FA"/>
    <w:rsid w:val="00121BB9"/>
    <w:rsid w:val="00121E51"/>
    <w:rsid w:val="001225AD"/>
    <w:rsid w:val="001232A9"/>
    <w:rsid w:val="001238B0"/>
    <w:rsid w:val="0012485F"/>
    <w:rsid w:val="00125053"/>
    <w:rsid w:val="00125AA9"/>
    <w:rsid w:val="00127711"/>
    <w:rsid w:val="00134BDA"/>
    <w:rsid w:val="001358B2"/>
    <w:rsid w:val="0013703C"/>
    <w:rsid w:val="0014048B"/>
    <w:rsid w:val="001425F0"/>
    <w:rsid w:val="001432A8"/>
    <w:rsid w:val="00145FBF"/>
    <w:rsid w:val="001462BA"/>
    <w:rsid w:val="001475C0"/>
    <w:rsid w:val="001476D2"/>
    <w:rsid w:val="001502C4"/>
    <w:rsid w:val="00151399"/>
    <w:rsid w:val="001522BD"/>
    <w:rsid w:val="001527CF"/>
    <w:rsid w:val="0015415D"/>
    <w:rsid w:val="0015548E"/>
    <w:rsid w:val="00155E3E"/>
    <w:rsid w:val="00160192"/>
    <w:rsid w:val="00161C92"/>
    <w:rsid w:val="00163A67"/>
    <w:rsid w:val="00163F95"/>
    <w:rsid w:val="00164428"/>
    <w:rsid w:val="00164F73"/>
    <w:rsid w:val="001665DF"/>
    <w:rsid w:val="001671AB"/>
    <w:rsid w:val="00170178"/>
    <w:rsid w:val="001702B0"/>
    <w:rsid w:val="00171A65"/>
    <w:rsid w:val="00171CA5"/>
    <w:rsid w:val="00172C11"/>
    <w:rsid w:val="00172DD3"/>
    <w:rsid w:val="00174150"/>
    <w:rsid w:val="00174490"/>
    <w:rsid w:val="00176136"/>
    <w:rsid w:val="001761F0"/>
    <w:rsid w:val="00177185"/>
    <w:rsid w:val="00177299"/>
    <w:rsid w:val="0017731C"/>
    <w:rsid w:val="00182602"/>
    <w:rsid w:val="00183E2B"/>
    <w:rsid w:val="0018503F"/>
    <w:rsid w:val="001869C5"/>
    <w:rsid w:val="001870EB"/>
    <w:rsid w:val="0019002C"/>
    <w:rsid w:val="001903EE"/>
    <w:rsid w:val="001904F7"/>
    <w:rsid w:val="001907D3"/>
    <w:rsid w:val="00191CEA"/>
    <w:rsid w:val="00192253"/>
    <w:rsid w:val="0019267A"/>
    <w:rsid w:val="00192752"/>
    <w:rsid w:val="001932C2"/>
    <w:rsid w:val="00193DFB"/>
    <w:rsid w:val="0019466B"/>
    <w:rsid w:val="00194841"/>
    <w:rsid w:val="00194EBA"/>
    <w:rsid w:val="00195672"/>
    <w:rsid w:val="0019623E"/>
    <w:rsid w:val="00197EF9"/>
    <w:rsid w:val="001A004F"/>
    <w:rsid w:val="001A0C13"/>
    <w:rsid w:val="001A3A8B"/>
    <w:rsid w:val="001A5460"/>
    <w:rsid w:val="001A6818"/>
    <w:rsid w:val="001A6F46"/>
    <w:rsid w:val="001A728B"/>
    <w:rsid w:val="001A7EED"/>
    <w:rsid w:val="001B1DB1"/>
    <w:rsid w:val="001B41CF"/>
    <w:rsid w:val="001B534E"/>
    <w:rsid w:val="001C3267"/>
    <w:rsid w:val="001C5B2D"/>
    <w:rsid w:val="001C6783"/>
    <w:rsid w:val="001D026C"/>
    <w:rsid w:val="001D08B3"/>
    <w:rsid w:val="001D10C1"/>
    <w:rsid w:val="001D1D0F"/>
    <w:rsid w:val="001D21A4"/>
    <w:rsid w:val="001D5505"/>
    <w:rsid w:val="001D5BB4"/>
    <w:rsid w:val="001D5F59"/>
    <w:rsid w:val="001E01A1"/>
    <w:rsid w:val="001E1925"/>
    <w:rsid w:val="001E1AA6"/>
    <w:rsid w:val="001E1B87"/>
    <w:rsid w:val="001E4D18"/>
    <w:rsid w:val="001E6D4D"/>
    <w:rsid w:val="001E6E7D"/>
    <w:rsid w:val="001E782C"/>
    <w:rsid w:val="001F0515"/>
    <w:rsid w:val="001F1CED"/>
    <w:rsid w:val="001F23EC"/>
    <w:rsid w:val="001F3767"/>
    <w:rsid w:val="001F3CFA"/>
    <w:rsid w:val="001F3E30"/>
    <w:rsid w:val="001F4938"/>
    <w:rsid w:val="001F4E47"/>
    <w:rsid w:val="001F51C2"/>
    <w:rsid w:val="001F7678"/>
    <w:rsid w:val="001F783C"/>
    <w:rsid w:val="00200DD5"/>
    <w:rsid w:val="00200EF1"/>
    <w:rsid w:val="0020327C"/>
    <w:rsid w:val="00205BB0"/>
    <w:rsid w:val="002060FA"/>
    <w:rsid w:val="00213D4D"/>
    <w:rsid w:val="00213D63"/>
    <w:rsid w:val="002142D3"/>
    <w:rsid w:val="00214637"/>
    <w:rsid w:val="002158D0"/>
    <w:rsid w:val="002210AA"/>
    <w:rsid w:val="00222185"/>
    <w:rsid w:val="00222217"/>
    <w:rsid w:val="00222345"/>
    <w:rsid w:val="0022414D"/>
    <w:rsid w:val="0022606C"/>
    <w:rsid w:val="00227AF7"/>
    <w:rsid w:val="00230A3E"/>
    <w:rsid w:val="002314D8"/>
    <w:rsid w:val="002354E6"/>
    <w:rsid w:val="00235603"/>
    <w:rsid w:val="00243081"/>
    <w:rsid w:val="0024506E"/>
    <w:rsid w:val="00246CE1"/>
    <w:rsid w:val="00246FE7"/>
    <w:rsid w:val="00251340"/>
    <w:rsid w:val="00252097"/>
    <w:rsid w:val="00252334"/>
    <w:rsid w:val="00252DD5"/>
    <w:rsid w:val="00255E68"/>
    <w:rsid w:val="0025744F"/>
    <w:rsid w:val="002577A9"/>
    <w:rsid w:val="002619AC"/>
    <w:rsid w:val="00263219"/>
    <w:rsid w:val="00265033"/>
    <w:rsid w:val="00265AE1"/>
    <w:rsid w:val="0026612B"/>
    <w:rsid w:val="00266656"/>
    <w:rsid w:val="00266865"/>
    <w:rsid w:val="0026747A"/>
    <w:rsid w:val="00271847"/>
    <w:rsid w:val="00271CA5"/>
    <w:rsid w:val="002731F2"/>
    <w:rsid w:val="002752A1"/>
    <w:rsid w:val="00276EF9"/>
    <w:rsid w:val="002774B4"/>
    <w:rsid w:val="0028201B"/>
    <w:rsid w:val="002820BF"/>
    <w:rsid w:val="0028278C"/>
    <w:rsid w:val="00283787"/>
    <w:rsid w:val="00284075"/>
    <w:rsid w:val="00284B59"/>
    <w:rsid w:val="00285D0E"/>
    <w:rsid w:val="00291B25"/>
    <w:rsid w:val="00296AB5"/>
    <w:rsid w:val="00296EA3"/>
    <w:rsid w:val="002A0BAD"/>
    <w:rsid w:val="002A0C35"/>
    <w:rsid w:val="002A56A1"/>
    <w:rsid w:val="002A676F"/>
    <w:rsid w:val="002A745D"/>
    <w:rsid w:val="002A7C97"/>
    <w:rsid w:val="002B230C"/>
    <w:rsid w:val="002B402E"/>
    <w:rsid w:val="002B457E"/>
    <w:rsid w:val="002B4741"/>
    <w:rsid w:val="002B694B"/>
    <w:rsid w:val="002B732B"/>
    <w:rsid w:val="002B7C2D"/>
    <w:rsid w:val="002C215F"/>
    <w:rsid w:val="002C24D7"/>
    <w:rsid w:val="002C2C39"/>
    <w:rsid w:val="002C3764"/>
    <w:rsid w:val="002C560E"/>
    <w:rsid w:val="002C65C8"/>
    <w:rsid w:val="002C6717"/>
    <w:rsid w:val="002C7AA7"/>
    <w:rsid w:val="002D0E49"/>
    <w:rsid w:val="002D12AC"/>
    <w:rsid w:val="002D1543"/>
    <w:rsid w:val="002D221F"/>
    <w:rsid w:val="002D2702"/>
    <w:rsid w:val="002D3684"/>
    <w:rsid w:val="002D383A"/>
    <w:rsid w:val="002D45CA"/>
    <w:rsid w:val="002D5574"/>
    <w:rsid w:val="002D5613"/>
    <w:rsid w:val="002D5A3B"/>
    <w:rsid w:val="002D5A53"/>
    <w:rsid w:val="002D607B"/>
    <w:rsid w:val="002D709E"/>
    <w:rsid w:val="002D765F"/>
    <w:rsid w:val="002E036B"/>
    <w:rsid w:val="002E1ADC"/>
    <w:rsid w:val="002E2A99"/>
    <w:rsid w:val="002E2EC1"/>
    <w:rsid w:val="002E6B79"/>
    <w:rsid w:val="002E6C4E"/>
    <w:rsid w:val="002F0020"/>
    <w:rsid w:val="002F0DC2"/>
    <w:rsid w:val="002F2843"/>
    <w:rsid w:val="002F2A03"/>
    <w:rsid w:val="002F33CC"/>
    <w:rsid w:val="002F4B83"/>
    <w:rsid w:val="002F5BC2"/>
    <w:rsid w:val="002F6CF1"/>
    <w:rsid w:val="002F6DE5"/>
    <w:rsid w:val="002F7805"/>
    <w:rsid w:val="002F7D14"/>
    <w:rsid w:val="002F7F37"/>
    <w:rsid w:val="003008F0"/>
    <w:rsid w:val="00301433"/>
    <w:rsid w:val="00301C86"/>
    <w:rsid w:val="00302BB9"/>
    <w:rsid w:val="0030377D"/>
    <w:rsid w:val="00303D12"/>
    <w:rsid w:val="00303E6A"/>
    <w:rsid w:val="0030401E"/>
    <w:rsid w:val="0030491C"/>
    <w:rsid w:val="00305013"/>
    <w:rsid w:val="00307798"/>
    <w:rsid w:val="00310297"/>
    <w:rsid w:val="00310447"/>
    <w:rsid w:val="00310528"/>
    <w:rsid w:val="00310537"/>
    <w:rsid w:val="0031129C"/>
    <w:rsid w:val="00312F3B"/>
    <w:rsid w:val="003134DD"/>
    <w:rsid w:val="003152B2"/>
    <w:rsid w:val="003201AA"/>
    <w:rsid w:val="00323DA6"/>
    <w:rsid w:val="00326146"/>
    <w:rsid w:val="003274E0"/>
    <w:rsid w:val="003307E5"/>
    <w:rsid w:val="003313F3"/>
    <w:rsid w:val="00331C94"/>
    <w:rsid w:val="00332366"/>
    <w:rsid w:val="00332BD7"/>
    <w:rsid w:val="003342A9"/>
    <w:rsid w:val="00334E25"/>
    <w:rsid w:val="00335FA7"/>
    <w:rsid w:val="003405EC"/>
    <w:rsid w:val="003447BE"/>
    <w:rsid w:val="00347B08"/>
    <w:rsid w:val="00347F9D"/>
    <w:rsid w:val="00350193"/>
    <w:rsid w:val="00352080"/>
    <w:rsid w:val="003529C2"/>
    <w:rsid w:val="003530BA"/>
    <w:rsid w:val="00354362"/>
    <w:rsid w:val="003551D0"/>
    <w:rsid w:val="003578C2"/>
    <w:rsid w:val="0036333A"/>
    <w:rsid w:val="00364355"/>
    <w:rsid w:val="00365FCB"/>
    <w:rsid w:val="00366165"/>
    <w:rsid w:val="00366ADA"/>
    <w:rsid w:val="003677C9"/>
    <w:rsid w:val="0037331F"/>
    <w:rsid w:val="00377112"/>
    <w:rsid w:val="00377671"/>
    <w:rsid w:val="0038212E"/>
    <w:rsid w:val="003831CF"/>
    <w:rsid w:val="00385BFF"/>
    <w:rsid w:val="00387983"/>
    <w:rsid w:val="0039171D"/>
    <w:rsid w:val="0039522B"/>
    <w:rsid w:val="0039759B"/>
    <w:rsid w:val="003976F0"/>
    <w:rsid w:val="003976FA"/>
    <w:rsid w:val="00397786"/>
    <w:rsid w:val="003A0935"/>
    <w:rsid w:val="003A1B8B"/>
    <w:rsid w:val="003A20E6"/>
    <w:rsid w:val="003A2770"/>
    <w:rsid w:val="003A297D"/>
    <w:rsid w:val="003A2CB2"/>
    <w:rsid w:val="003A385A"/>
    <w:rsid w:val="003A5914"/>
    <w:rsid w:val="003A61C1"/>
    <w:rsid w:val="003A6810"/>
    <w:rsid w:val="003A7AF4"/>
    <w:rsid w:val="003B18B2"/>
    <w:rsid w:val="003B432D"/>
    <w:rsid w:val="003B589C"/>
    <w:rsid w:val="003B6721"/>
    <w:rsid w:val="003B6E79"/>
    <w:rsid w:val="003C0519"/>
    <w:rsid w:val="003C210D"/>
    <w:rsid w:val="003C2DD9"/>
    <w:rsid w:val="003C3266"/>
    <w:rsid w:val="003C33E5"/>
    <w:rsid w:val="003C47D1"/>
    <w:rsid w:val="003C4F06"/>
    <w:rsid w:val="003D0074"/>
    <w:rsid w:val="003D1196"/>
    <w:rsid w:val="003D4ACE"/>
    <w:rsid w:val="003D59C5"/>
    <w:rsid w:val="003E0E1F"/>
    <w:rsid w:val="003E2F2F"/>
    <w:rsid w:val="003E46BC"/>
    <w:rsid w:val="003E4AE3"/>
    <w:rsid w:val="003F3CBB"/>
    <w:rsid w:val="003F56A7"/>
    <w:rsid w:val="00404B92"/>
    <w:rsid w:val="00406B25"/>
    <w:rsid w:val="00410FDF"/>
    <w:rsid w:val="00411817"/>
    <w:rsid w:val="004134C0"/>
    <w:rsid w:val="004168AD"/>
    <w:rsid w:val="004200DF"/>
    <w:rsid w:val="00420584"/>
    <w:rsid w:val="00422469"/>
    <w:rsid w:val="004240B6"/>
    <w:rsid w:val="00424DE6"/>
    <w:rsid w:val="0042517F"/>
    <w:rsid w:val="00426332"/>
    <w:rsid w:val="0042726B"/>
    <w:rsid w:val="004272A2"/>
    <w:rsid w:val="00427958"/>
    <w:rsid w:val="004310E8"/>
    <w:rsid w:val="0043158A"/>
    <w:rsid w:val="00432E84"/>
    <w:rsid w:val="00433153"/>
    <w:rsid w:val="00436C4A"/>
    <w:rsid w:val="004444CA"/>
    <w:rsid w:val="00445C38"/>
    <w:rsid w:val="00447443"/>
    <w:rsid w:val="00450AC8"/>
    <w:rsid w:val="0045265E"/>
    <w:rsid w:val="0045430A"/>
    <w:rsid w:val="00454997"/>
    <w:rsid w:val="0045659D"/>
    <w:rsid w:val="00456BF5"/>
    <w:rsid w:val="004610EA"/>
    <w:rsid w:val="00461EBA"/>
    <w:rsid w:val="00466CA3"/>
    <w:rsid w:val="00467088"/>
    <w:rsid w:val="00467FD1"/>
    <w:rsid w:val="0047037D"/>
    <w:rsid w:val="004712DA"/>
    <w:rsid w:val="004717C4"/>
    <w:rsid w:val="004719FC"/>
    <w:rsid w:val="00472D0F"/>
    <w:rsid w:val="00472F71"/>
    <w:rsid w:val="00476C53"/>
    <w:rsid w:val="00477308"/>
    <w:rsid w:val="004808A2"/>
    <w:rsid w:val="00481145"/>
    <w:rsid w:val="004816AE"/>
    <w:rsid w:val="00485F62"/>
    <w:rsid w:val="00486DD7"/>
    <w:rsid w:val="00487155"/>
    <w:rsid w:val="00487831"/>
    <w:rsid w:val="00492226"/>
    <w:rsid w:val="00493948"/>
    <w:rsid w:val="00496071"/>
    <w:rsid w:val="004A4783"/>
    <w:rsid w:val="004A7664"/>
    <w:rsid w:val="004B026F"/>
    <w:rsid w:val="004B0DD1"/>
    <w:rsid w:val="004B2466"/>
    <w:rsid w:val="004B3352"/>
    <w:rsid w:val="004B33A0"/>
    <w:rsid w:val="004B3BBA"/>
    <w:rsid w:val="004B3E41"/>
    <w:rsid w:val="004B5F1B"/>
    <w:rsid w:val="004C1C9E"/>
    <w:rsid w:val="004C2921"/>
    <w:rsid w:val="004C3DF0"/>
    <w:rsid w:val="004C42D8"/>
    <w:rsid w:val="004C546C"/>
    <w:rsid w:val="004C6776"/>
    <w:rsid w:val="004C7225"/>
    <w:rsid w:val="004C7B13"/>
    <w:rsid w:val="004D06EA"/>
    <w:rsid w:val="004D1796"/>
    <w:rsid w:val="004D1F19"/>
    <w:rsid w:val="004D1F5E"/>
    <w:rsid w:val="004D25DA"/>
    <w:rsid w:val="004D3797"/>
    <w:rsid w:val="004D495F"/>
    <w:rsid w:val="004D4ECB"/>
    <w:rsid w:val="004D578B"/>
    <w:rsid w:val="004D5A99"/>
    <w:rsid w:val="004D6206"/>
    <w:rsid w:val="004D6C1B"/>
    <w:rsid w:val="004D7597"/>
    <w:rsid w:val="004E12B4"/>
    <w:rsid w:val="004E1CF0"/>
    <w:rsid w:val="004E35C2"/>
    <w:rsid w:val="004E3B3B"/>
    <w:rsid w:val="004E5E51"/>
    <w:rsid w:val="004E5ECA"/>
    <w:rsid w:val="004E5F7C"/>
    <w:rsid w:val="004E6576"/>
    <w:rsid w:val="004E7562"/>
    <w:rsid w:val="004E7AF4"/>
    <w:rsid w:val="004F0DA3"/>
    <w:rsid w:val="004F0ED7"/>
    <w:rsid w:val="004F146E"/>
    <w:rsid w:val="004F2DC5"/>
    <w:rsid w:val="004F3DD8"/>
    <w:rsid w:val="004F4A62"/>
    <w:rsid w:val="004F5AFD"/>
    <w:rsid w:val="004F643F"/>
    <w:rsid w:val="004F6C5A"/>
    <w:rsid w:val="005003A8"/>
    <w:rsid w:val="005063B5"/>
    <w:rsid w:val="005069F2"/>
    <w:rsid w:val="00506A8C"/>
    <w:rsid w:val="0050734D"/>
    <w:rsid w:val="00507571"/>
    <w:rsid w:val="005078C9"/>
    <w:rsid w:val="00512E40"/>
    <w:rsid w:val="0051368E"/>
    <w:rsid w:val="0051405E"/>
    <w:rsid w:val="00514177"/>
    <w:rsid w:val="00516124"/>
    <w:rsid w:val="0051777F"/>
    <w:rsid w:val="005215E1"/>
    <w:rsid w:val="00522616"/>
    <w:rsid w:val="00523206"/>
    <w:rsid w:val="00523745"/>
    <w:rsid w:val="00524320"/>
    <w:rsid w:val="0052460C"/>
    <w:rsid w:val="00525403"/>
    <w:rsid w:val="00525FA1"/>
    <w:rsid w:val="005261D5"/>
    <w:rsid w:val="005270A4"/>
    <w:rsid w:val="005270F1"/>
    <w:rsid w:val="00527357"/>
    <w:rsid w:val="005273DF"/>
    <w:rsid w:val="00530E2D"/>
    <w:rsid w:val="0053311A"/>
    <w:rsid w:val="00535680"/>
    <w:rsid w:val="005356DA"/>
    <w:rsid w:val="00535E3C"/>
    <w:rsid w:val="005365FE"/>
    <w:rsid w:val="005375C3"/>
    <w:rsid w:val="00542914"/>
    <w:rsid w:val="00542F37"/>
    <w:rsid w:val="0054315B"/>
    <w:rsid w:val="005432F6"/>
    <w:rsid w:val="0054421A"/>
    <w:rsid w:val="0054462D"/>
    <w:rsid w:val="00546611"/>
    <w:rsid w:val="005478F7"/>
    <w:rsid w:val="00550466"/>
    <w:rsid w:val="00550E26"/>
    <w:rsid w:val="005517FD"/>
    <w:rsid w:val="00552395"/>
    <w:rsid w:val="005524EE"/>
    <w:rsid w:val="00553C76"/>
    <w:rsid w:val="00555BFA"/>
    <w:rsid w:val="00556E39"/>
    <w:rsid w:val="00556F8A"/>
    <w:rsid w:val="00563787"/>
    <w:rsid w:val="00563AA4"/>
    <w:rsid w:val="00570439"/>
    <w:rsid w:val="005715F7"/>
    <w:rsid w:val="005724E2"/>
    <w:rsid w:val="00573821"/>
    <w:rsid w:val="00574444"/>
    <w:rsid w:val="0057464F"/>
    <w:rsid w:val="005773ED"/>
    <w:rsid w:val="005812EA"/>
    <w:rsid w:val="00582369"/>
    <w:rsid w:val="0058250A"/>
    <w:rsid w:val="00584A0B"/>
    <w:rsid w:val="005854D9"/>
    <w:rsid w:val="00587606"/>
    <w:rsid w:val="00590369"/>
    <w:rsid w:val="005921B8"/>
    <w:rsid w:val="00593DDA"/>
    <w:rsid w:val="005950FE"/>
    <w:rsid w:val="005955AA"/>
    <w:rsid w:val="00595D6C"/>
    <w:rsid w:val="005962DA"/>
    <w:rsid w:val="0059670D"/>
    <w:rsid w:val="005A0825"/>
    <w:rsid w:val="005A2E83"/>
    <w:rsid w:val="005A5ED9"/>
    <w:rsid w:val="005A6475"/>
    <w:rsid w:val="005A67E4"/>
    <w:rsid w:val="005A7D2F"/>
    <w:rsid w:val="005B0E7D"/>
    <w:rsid w:val="005B34D7"/>
    <w:rsid w:val="005B5F8D"/>
    <w:rsid w:val="005B60AC"/>
    <w:rsid w:val="005B61CE"/>
    <w:rsid w:val="005C19B5"/>
    <w:rsid w:val="005C276C"/>
    <w:rsid w:val="005C54A5"/>
    <w:rsid w:val="005C6810"/>
    <w:rsid w:val="005D32A6"/>
    <w:rsid w:val="005D3620"/>
    <w:rsid w:val="005D38D2"/>
    <w:rsid w:val="005D3BD8"/>
    <w:rsid w:val="005D631A"/>
    <w:rsid w:val="005D66CE"/>
    <w:rsid w:val="005D7483"/>
    <w:rsid w:val="005E014E"/>
    <w:rsid w:val="005E227D"/>
    <w:rsid w:val="005E3864"/>
    <w:rsid w:val="005E4C64"/>
    <w:rsid w:val="005E7D40"/>
    <w:rsid w:val="005F430D"/>
    <w:rsid w:val="005F5266"/>
    <w:rsid w:val="005F54BF"/>
    <w:rsid w:val="005F5C45"/>
    <w:rsid w:val="005F5DD5"/>
    <w:rsid w:val="005F6AA0"/>
    <w:rsid w:val="006009BB"/>
    <w:rsid w:val="0060214F"/>
    <w:rsid w:val="00602A2A"/>
    <w:rsid w:val="00602D91"/>
    <w:rsid w:val="00603DBE"/>
    <w:rsid w:val="00603F6F"/>
    <w:rsid w:val="0060458F"/>
    <w:rsid w:val="00604593"/>
    <w:rsid w:val="00604697"/>
    <w:rsid w:val="00605137"/>
    <w:rsid w:val="00605629"/>
    <w:rsid w:val="00611413"/>
    <w:rsid w:val="00611FE8"/>
    <w:rsid w:val="00612E46"/>
    <w:rsid w:val="00613467"/>
    <w:rsid w:val="00614D57"/>
    <w:rsid w:val="00614DAB"/>
    <w:rsid w:val="00616924"/>
    <w:rsid w:val="006238D1"/>
    <w:rsid w:val="00625B52"/>
    <w:rsid w:val="00626384"/>
    <w:rsid w:val="00630E8A"/>
    <w:rsid w:val="00633BCC"/>
    <w:rsid w:val="006352E3"/>
    <w:rsid w:val="00635B92"/>
    <w:rsid w:val="00635BBD"/>
    <w:rsid w:val="00643CA9"/>
    <w:rsid w:val="00643D91"/>
    <w:rsid w:val="006476DC"/>
    <w:rsid w:val="00650EBA"/>
    <w:rsid w:val="0065285E"/>
    <w:rsid w:val="006555F9"/>
    <w:rsid w:val="00656A69"/>
    <w:rsid w:val="00657277"/>
    <w:rsid w:val="00657A93"/>
    <w:rsid w:val="00657E3C"/>
    <w:rsid w:val="00660E8B"/>
    <w:rsid w:val="00660FC0"/>
    <w:rsid w:val="00662308"/>
    <w:rsid w:val="006655F4"/>
    <w:rsid w:val="006658F1"/>
    <w:rsid w:val="00666F6B"/>
    <w:rsid w:val="00671ACC"/>
    <w:rsid w:val="00673BF6"/>
    <w:rsid w:val="00673D4E"/>
    <w:rsid w:val="00673E79"/>
    <w:rsid w:val="00674EE2"/>
    <w:rsid w:val="006760B3"/>
    <w:rsid w:val="006765EA"/>
    <w:rsid w:val="006766E1"/>
    <w:rsid w:val="006768EF"/>
    <w:rsid w:val="0068083B"/>
    <w:rsid w:val="00680D21"/>
    <w:rsid w:val="00681644"/>
    <w:rsid w:val="00683846"/>
    <w:rsid w:val="00683D4E"/>
    <w:rsid w:val="00685EF2"/>
    <w:rsid w:val="00686C02"/>
    <w:rsid w:val="00686F8C"/>
    <w:rsid w:val="006879C8"/>
    <w:rsid w:val="006900EE"/>
    <w:rsid w:val="0069026E"/>
    <w:rsid w:val="00690F7A"/>
    <w:rsid w:val="006910C4"/>
    <w:rsid w:val="00691ACF"/>
    <w:rsid w:val="00692247"/>
    <w:rsid w:val="0069352A"/>
    <w:rsid w:val="00696367"/>
    <w:rsid w:val="006A0C52"/>
    <w:rsid w:val="006A0DBB"/>
    <w:rsid w:val="006A24F4"/>
    <w:rsid w:val="006A341E"/>
    <w:rsid w:val="006A7D0F"/>
    <w:rsid w:val="006B19BC"/>
    <w:rsid w:val="006B2AFF"/>
    <w:rsid w:val="006B32B6"/>
    <w:rsid w:val="006B5653"/>
    <w:rsid w:val="006B5922"/>
    <w:rsid w:val="006B62C1"/>
    <w:rsid w:val="006C07B7"/>
    <w:rsid w:val="006C1667"/>
    <w:rsid w:val="006C25B1"/>
    <w:rsid w:val="006C26DF"/>
    <w:rsid w:val="006C3310"/>
    <w:rsid w:val="006C38B5"/>
    <w:rsid w:val="006C6932"/>
    <w:rsid w:val="006C7A8D"/>
    <w:rsid w:val="006C7CA2"/>
    <w:rsid w:val="006D04C5"/>
    <w:rsid w:val="006D2FA7"/>
    <w:rsid w:val="006D7DE4"/>
    <w:rsid w:val="006E15D3"/>
    <w:rsid w:val="006E234E"/>
    <w:rsid w:val="006E269E"/>
    <w:rsid w:val="006E3383"/>
    <w:rsid w:val="006E4B18"/>
    <w:rsid w:val="006E4BFF"/>
    <w:rsid w:val="006E5119"/>
    <w:rsid w:val="006F012C"/>
    <w:rsid w:val="006F0CE0"/>
    <w:rsid w:val="006F357D"/>
    <w:rsid w:val="006F3EDA"/>
    <w:rsid w:val="006F6A95"/>
    <w:rsid w:val="006F6CEA"/>
    <w:rsid w:val="006F77BB"/>
    <w:rsid w:val="007003E4"/>
    <w:rsid w:val="00700DD6"/>
    <w:rsid w:val="00706489"/>
    <w:rsid w:val="00712371"/>
    <w:rsid w:val="00713692"/>
    <w:rsid w:val="007142D3"/>
    <w:rsid w:val="0071525D"/>
    <w:rsid w:val="007172C1"/>
    <w:rsid w:val="00717A6C"/>
    <w:rsid w:val="007225E8"/>
    <w:rsid w:val="007238D9"/>
    <w:rsid w:val="00724DE8"/>
    <w:rsid w:val="00730447"/>
    <w:rsid w:val="0073147B"/>
    <w:rsid w:val="007337AC"/>
    <w:rsid w:val="007364B9"/>
    <w:rsid w:val="0074222D"/>
    <w:rsid w:val="0074355D"/>
    <w:rsid w:val="00744DC8"/>
    <w:rsid w:val="00746011"/>
    <w:rsid w:val="007469D6"/>
    <w:rsid w:val="007501E6"/>
    <w:rsid w:val="00750B2D"/>
    <w:rsid w:val="00751046"/>
    <w:rsid w:val="0075406D"/>
    <w:rsid w:val="0075452C"/>
    <w:rsid w:val="00754B23"/>
    <w:rsid w:val="00755AA4"/>
    <w:rsid w:val="0075628A"/>
    <w:rsid w:val="00757602"/>
    <w:rsid w:val="00761D99"/>
    <w:rsid w:val="00762867"/>
    <w:rsid w:val="00763724"/>
    <w:rsid w:val="00764056"/>
    <w:rsid w:val="00766215"/>
    <w:rsid w:val="00767844"/>
    <w:rsid w:val="00772E63"/>
    <w:rsid w:val="00773047"/>
    <w:rsid w:val="007743B1"/>
    <w:rsid w:val="007767E4"/>
    <w:rsid w:val="0077777E"/>
    <w:rsid w:val="00780E8F"/>
    <w:rsid w:val="00780FAF"/>
    <w:rsid w:val="00784EC2"/>
    <w:rsid w:val="00784F02"/>
    <w:rsid w:val="00791334"/>
    <w:rsid w:val="007920D8"/>
    <w:rsid w:val="00792A72"/>
    <w:rsid w:val="00793578"/>
    <w:rsid w:val="00793BB0"/>
    <w:rsid w:val="00793BCA"/>
    <w:rsid w:val="00793F38"/>
    <w:rsid w:val="007944B8"/>
    <w:rsid w:val="00794D47"/>
    <w:rsid w:val="00795915"/>
    <w:rsid w:val="00797462"/>
    <w:rsid w:val="007A1914"/>
    <w:rsid w:val="007A1E20"/>
    <w:rsid w:val="007A408D"/>
    <w:rsid w:val="007A42DC"/>
    <w:rsid w:val="007A4CDD"/>
    <w:rsid w:val="007A4DAD"/>
    <w:rsid w:val="007A5B1F"/>
    <w:rsid w:val="007A5F64"/>
    <w:rsid w:val="007B00D2"/>
    <w:rsid w:val="007B0619"/>
    <w:rsid w:val="007B2529"/>
    <w:rsid w:val="007B2E3F"/>
    <w:rsid w:val="007B49D0"/>
    <w:rsid w:val="007B6D82"/>
    <w:rsid w:val="007B6FF9"/>
    <w:rsid w:val="007C0289"/>
    <w:rsid w:val="007C11D6"/>
    <w:rsid w:val="007C14FA"/>
    <w:rsid w:val="007C17C3"/>
    <w:rsid w:val="007C17EB"/>
    <w:rsid w:val="007C2625"/>
    <w:rsid w:val="007C345A"/>
    <w:rsid w:val="007C36CC"/>
    <w:rsid w:val="007C39B5"/>
    <w:rsid w:val="007C4B2A"/>
    <w:rsid w:val="007D05AF"/>
    <w:rsid w:val="007D104B"/>
    <w:rsid w:val="007D1E88"/>
    <w:rsid w:val="007D2C05"/>
    <w:rsid w:val="007D37B0"/>
    <w:rsid w:val="007D3A43"/>
    <w:rsid w:val="007D534B"/>
    <w:rsid w:val="007D7138"/>
    <w:rsid w:val="007E137C"/>
    <w:rsid w:val="007E245E"/>
    <w:rsid w:val="007E7BD6"/>
    <w:rsid w:val="007F2472"/>
    <w:rsid w:val="007F26AE"/>
    <w:rsid w:val="007F4B1A"/>
    <w:rsid w:val="007F683F"/>
    <w:rsid w:val="008020EF"/>
    <w:rsid w:val="00802290"/>
    <w:rsid w:val="00802310"/>
    <w:rsid w:val="00802BB6"/>
    <w:rsid w:val="00802DED"/>
    <w:rsid w:val="00805D46"/>
    <w:rsid w:val="008065EF"/>
    <w:rsid w:val="00806679"/>
    <w:rsid w:val="00811206"/>
    <w:rsid w:val="00812D72"/>
    <w:rsid w:val="008215B2"/>
    <w:rsid w:val="00822485"/>
    <w:rsid w:val="00823096"/>
    <w:rsid w:val="00823580"/>
    <w:rsid w:val="00823BF8"/>
    <w:rsid w:val="008243C3"/>
    <w:rsid w:val="00824557"/>
    <w:rsid w:val="00827480"/>
    <w:rsid w:val="00830B3A"/>
    <w:rsid w:val="008329CD"/>
    <w:rsid w:val="00832B04"/>
    <w:rsid w:val="00833870"/>
    <w:rsid w:val="00833A1B"/>
    <w:rsid w:val="00834D46"/>
    <w:rsid w:val="00835CE2"/>
    <w:rsid w:val="00836CCA"/>
    <w:rsid w:val="008373C3"/>
    <w:rsid w:val="00837D1F"/>
    <w:rsid w:val="00840172"/>
    <w:rsid w:val="0084113F"/>
    <w:rsid w:val="00842AF5"/>
    <w:rsid w:val="008438A8"/>
    <w:rsid w:val="00844ABD"/>
    <w:rsid w:val="008453B0"/>
    <w:rsid w:val="00846996"/>
    <w:rsid w:val="00847835"/>
    <w:rsid w:val="00851C48"/>
    <w:rsid w:val="00852790"/>
    <w:rsid w:val="00852DBB"/>
    <w:rsid w:val="00852E33"/>
    <w:rsid w:val="00852F36"/>
    <w:rsid w:val="0085350F"/>
    <w:rsid w:val="0085474A"/>
    <w:rsid w:val="00857BDB"/>
    <w:rsid w:val="00861553"/>
    <w:rsid w:val="00865835"/>
    <w:rsid w:val="00865A69"/>
    <w:rsid w:val="00866B20"/>
    <w:rsid w:val="00866D34"/>
    <w:rsid w:val="00867146"/>
    <w:rsid w:val="00870089"/>
    <w:rsid w:val="00870B80"/>
    <w:rsid w:val="00870BB1"/>
    <w:rsid w:val="00870C55"/>
    <w:rsid w:val="008712D0"/>
    <w:rsid w:val="00873D4E"/>
    <w:rsid w:val="00873F14"/>
    <w:rsid w:val="0087672F"/>
    <w:rsid w:val="008775BE"/>
    <w:rsid w:val="008801D4"/>
    <w:rsid w:val="008803E9"/>
    <w:rsid w:val="00882BFC"/>
    <w:rsid w:val="00883A30"/>
    <w:rsid w:val="008841E3"/>
    <w:rsid w:val="008844B5"/>
    <w:rsid w:val="00886CAA"/>
    <w:rsid w:val="00886D34"/>
    <w:rsid w:val="00886D72"/>
    <w:rsid w:val="00887777"/>
    <w:rsid w:val="00892331"/>
    <w:rsid w:val="00892A16"/>
    <w:rsid w:val="008932A3"/>
    <w:rsid w:val="00893AF6"/>
    <w:rsid w:val="00896338"/>
    <w:rsid w:val="0089656A"/>
    <w:rsid w:val="008978D6"/>
    <w:rsid w:val="008A07F5"/>
    <w:rsid w:val="008A180B"/>
    <w:rsid w:val="008A1DE4"/>
    <w:rsid w:val="008A3448"/>
    <w:rsid w:val="008A3562"/>
    <w:rsid w:val="008A3910"/>
    <w:rsid w:val="008A6243"/>
    <w:rsid w:val="008A66F5"/>
    <w:rsid w:val="008A68BB"/>
    <w:rsid w:val="008A773D"/>
    <w:rsid w:val="008A7FF2"/>
    <w:rsid w:val="008B0096"/>
    <w:rsid w:val="008B0378"/>
    <w:rsid w:val="008B0F3B"/>
    <w:rsid w:val="008B138A"/>
    <w:rsid w:val="008B13D9"/>
    <w:rsid w:val="008B4BEB"/>
    <w:rsid w:val="008B55F8"/>
    <w:rsid w:val="008B599D"/>
    <w:rsid w:val="008B7175"/>
    <w:rsid w:val="008B7796"/>
    <w:rsid w:val="008C02A7"/>
    <w:rsid w:val="008C042D"/>
    <w:rsid w:val="008C05EA"/>
    <w:rsid w:val="008C1E09"/>
    <w:rsid w:val="008C24F1"/>
    <w:rsid w:val="008C3E18"/>
    <w:rsid w:val="008C5630"/>
    <w:rsid w:val="008C6680"/>
    <w:rsid w:val="008C6833"/>
    <w:rsid w:val="008C69F5"/>
    <w:rsid w:val="008D2060"/>
    <w:rsid w:val="008D22CE"/>
    <w:rsid w:val="008D29D4"/>
    <w:rsid w:val="008D6A7E"/>
    <w:rsid w:val="008E233B"/>
    <w:rsid w:val="008E46D6"/>
    <w:rsid w:val="008E4742"/>
    <w:rsid w:val="008E4819"/>
    <w:rsid w:val="008E6B63"/>
    <w:rsid w:val="008F056A"/>
    <w:rsid w:val="008F49C0"/>
    <w:rsid w:val="008F4A41"/>
    <w:rsid w:val="008F4CA0"/>
    <w:rsid w:val="008F6267"/>
    <w:rsid w:val="009006D6"/>
    <w:rsid w:val="00901338"/>
    <w:rsid w:val="0090166E"/>
    <w:rsid w:val="00903767"/>
    <w:rsid w:val="00904FBC"/>
    <w:rsid w:val="0090792C"/>
    <w:rsid w:val="00910A0A"/>
    <w:rsid w:val="00912555"/>
    <w:rsid w:val="009135E3"/>
    <w:rsid w:val="009162F2"/>
    <w:rsid w:val="00920740"/>
    <w:rsid w:val="009225B8"/>
    <w:rsid w:val="009225B9"/>
    <w:rsid w:val="0092338B"/>
    <w:rsid w:val="009252FC"/>
    <w:rsid w:val="009257C6"/>
    <w:rsid w:val="009278B9"/>
    <w:rsid w:val="00930672"/>
    <w:rsid w:val="00931541"/>
    <w:rsid w:val="009315C2"/>
    <w:rsid w:val="00931A1C"/>
    <w:rsid w:val="00932376"/>
    <w:rsid w:val="00932E72"/>
    <w:rsid w:val="00932F25"/>
    <w:rsid w:val="00933286"/>
    <w:rsid w:val="0093397F"/>
    <w:rsid w:val="00933A7B"/>
    <w:rsid w:val="009340A7"/>
    <w:rsid w:val="009358A2"/>
    <w:rsid w:val="00935A0E"/>
    <w:rsid w:val="00935B57"/>
    <w:rsid w:val="00936A76"/>
    <w:rsid w:val="00936E5C"/>
    <w:rsid w:val="00937D29"/>
    <w:rsid w:val="009415D1"/>
    <w:rsid w:val="009444A5"/>
    <w:rsid w:val="00944B5E"/>
    <w:rsid w:val="0094541D"/>
    <w:rsid w:val="009458E5"/>
    <w:rsid w:val="00946B32"/>
    <w:rsid w:val="00947516"/>
    <w:rsid w:val="009505FB"/>
    <w:rsid w:val="00951566"/>
    <w:rsid w:val="00951969"/>
    <w:rsid w:val="00952EB9"/>
    <w:rsid w:val="00953E26"/>
    <w:rsid w:val="00955FD6"/>
    <w:rsid w:val="0095680C"/>
    <w:rsid w:val="00957BDA"/>
    <w:rsid w:val="00961FDA"/>
    <w:rsid w:val="00962F7F"/>
    <w:rsid w:val="0096321E"/>
    <w:rsid w:val="00963D51"/>
    <w:rsid w:val="0096427A"/>
    <w:rsid w:val="009659E7"/>
    <w:rsid w:val="0096608C"/>
    <w:rsid w:val="00966A44"/>
    <w:rsid w:val="00966BF6"/>
    <w:rsid w:val="00966C64"/>
    <w:rsid w:val="009672C1"/>
    <w:rsid w:val="00967F80"/>
    <w:rsid w:val="0097057B"/>
    <w:rsid w:val="009712BB"/>
    <w:rsid w:val="00971BB9"/>
    <w:rsid w:val="00971F23"/>
    <w:rsid w:val="00973986"/>
    <w:rsid w:val="00974F88"/>
    <w:rsid w:val="0097509A"/>
    <w:rsid w:val="009750D4"/>
    <w:rsid w:val="009751E4"/>
    <w:rsid w:val="0097557B"/>
    <w:rsid w:val="00975648"/>
    <w:rsid w:val="009760F5"/>
    <w:rsid w:val="0098063C"/>
    <w:rsid w:val="00982342"/>
    <w:rsid w:val="00982D75"/>
    <w:rsid w:val="00982EE3"/>
    <w:rsid w:val="009838C0"/>
    <w:rsid w:val="009841B5"/>
    <w:rsid w:val="00985E30"/>
    <w:rsid w:val="009879A0"/>
    <w:rsid w:val="00990B4A"/>
    <w:rsid w:val="0099227D"/>
    <w:rsid w:val="0099454A"/>
    <w:rsid w:val="00997E34"/>
    <w:rsid w:val="009A267E"/>
    <w:rsid w:val="009A3AA7"/>
    <w:rsid w:val="009A5FF2"/>
    <w:rsid w:val="009A681E"/>
    <w:rsid w:val="009A7C69"/>
    <w:rsid w:val="009A7D8A"/>
    <w:rsid w:val="009A7EB6"/>
    <w:rsid w:val="009B0A97"/>
    <w:rsid w:val="009B330E"/>
    <w:rsid w:val="009B3834"/>
    <w:rsid w:val="009B51D0"/>
    <w:rsid w:val="009B6B69"/>
    <w:rsid w:val="009C0F8D"/>
    <w:rsid w:val="009C4E58"/>
    <w:rsid w:val="009C5FF1"/>
    <w:rsid w:val="009C76EA"/>
    <w:rsid w:val="009C76FE"/>
    <w:rsid w:val="009D01D5"/>
    <w:rsid w:val="009D0C37"/>
    <w:rsid w:val="009D0D90"/>
    <w:rsid w:val="009D2180"/>
    <w:rsid w:val="009D311C"/>
    <w:rsid w:val="009D31A3"/>
    <w:rsid w:val="009D37EB"/>
    <w:rsid w:val="009D3A08"/>
    <w:rsid w:val="009D4C0F"/>
    <w:rsid w:val="009D4CEC"/>
    <w:rsid w:val="009D510C"/>
    <w:rsid w:val="009D655C"/>
    <w:rsid w:val="009D6566"/>
    <w:rsid w:val="009E1069"/>
    <w:rsid w:val="009E11A1"/>
    <w:rsid w:val="009E198A"/>
    <w:rsid w:val="009E1B3B"/>
    <w:rsid w:val="009E286B"/>
    <w:rsid w:val="009E552E"/>
    <w:rsid w:val="009E57D0"/>
    <w:rsid w:val="009E6303"/>
    <w:rsid w:val="009E6F86"/>
    <w:rsid w:val="009E78AC"/>
    <w:rsid w:val="009F0D4B"/>
    <w:rsid w:val="009F117A"/>
    <w:rsid w:val="009F1AD0"/>
    <w:rsid w:val="009F35E8"/>
    <w:rsid w:val="009F3741"/>
    <w:rsid w:val="009F406D"/>
    <w:rsid w:val="009F4B46"/>
    <w:rsid w:val="009F5974"/>
    <w:rsid w:val="009F59DD"/>
    <w:rsid w:val="009F6366"/>
    <w:rsid w:val="009F7615"/>
    <w:rsid w:val="009F7647"/>
    <w:rsid w:val="009F788A"/>
    <w:rsid w:val="009F7E4A"/>
    <w:rsid w:val="00A004F8"/>
    <w:rsid w:val="00A0075C"/>
    <w:rsid w:val="00A015D1"/>
    <w:rsid w:val="00A01634"/>
    <w:rsid w:val="00A02017"/>
    <w:rsid w:val="00A027D7"/>
    <w:rsid w:val="00A03A18"/>
    <w:rsid w:val="00A050C7"/>
    <w:rsid w:val="00A119D2"/>
    <w:rsid w:val="00A11D00"/>
    <w:rsid w:val="00A1225C"/>
    <w:rsid w:val="00A14462"/>
    <w:rsid w:val="00A1453F"/>
    <w:rsid w:val="00A15D75"/>
    <w:rsid w:val="00A1607F"/>
    <w:rsid w:val="00A161D4"/>
    <w:rsid w:val="00A170BD"/>
    <w:rsid w:val="00A2132C"/>
    <w:rsid w:val="00A2364C"/>
    <w:rsid w:val="00A23E73"/>
    <w:rsid w:val="00A244A8"/>
    <w:rsid w:val="00A24A7F"/>
    <w:rsid w:val="00A25D85"/>
    <w:rsid w:val="00A30964"/>
    <w:rsid w:val="00A31FAF"/>
    <w:rsid w:val="00A32DA8"/>
    <w:rsid w:val="00A343EE"/>
    <w:rsid w:val="00A34C6A"/>
    <w:rsid w:val="00A351D1"/>
    <w:rsid w:val="00A354C2"/>
    <w:rsid w:val="00A36999"/>
    <w:rsid w:val="00A37785"/>
    <w:rsid w:val="00A37B11"/>
    <w:rsid w:val="00A41850"/>
    <w:rsid w:val="00A41DD5"/>
    <w:rsid w:val="00A42F11"/>
    <w:rsid w:val="00A43CDE"/>
    <w:rsid w:val="00A45626"/>
    <w:rsid w:val="00A46EE9"/>
    <w:rsid w:val="00A46F05"/>
    <w:rsid w:val="00A5063D"/>
    <w:rsid w:val="00A5114F"/>
    <w:rsid w:val="00A5207A"/>
    <w:rsid w:val="00A53462"/>
    <w:rsid w:val="00A54818"/>
    <w:rsid w:val="00A54964"/>
    <w:rsid w:val="00A54B70"/>
    <w:rsid w:val="00A54D8A"/>
    <w:rsid w:val="00A55D31"/>
    <w:rsid w:val="00A55E58"/>
    <w:rsid w:val="00A56310"/>
    <w:rsid w:val="00A56DEA"/>
    <w:rsid w:val="00A57728"/>
    <w:rsid w:val="00A57E9A"/>
    <w:rsid w:val="00A61794"/>
    <w:rsid w:val="00A61AAD"/>
    <w:rsid w:val="00A629F4"/>
    <w:rsid w:val="00A648D7"/>
    <w:rsid w:val="00A6525A"/>
    <w:rsid w:val="00A660DA"/>
    <w:rsid w:val="00A6616F"/>
    <w:rsid w:val="00A67B93"/>
    <w:rsid w:val="00A70D39"/>
    <w:rsid w:val="00A73CD2"/>
    <w:rsid w:val="00A74917"/>
    <w:rsid w:val="00A76660"/>
    <w:rsid w:val="00A77AEF"/>
    <w:rsid w:val="00A80A4A"/>
    <w:rsid w:val="00A81024"/>
    <w:rsid w:val="00A81467"/>
    <w:rsid w:val="00A81661"/>
    <w:rsid w:val="00A82AE6"/>
    <w:rsid w:val="00A8340C"/>
    <w:rsid w:val="00A846B9"/>
    <w:rsid w:val="00A85B7C"/>
    <w:rsid w:val="00A901B3"/>
    <w:rsid w:val="00A90647"/>
    <w:rsid w:val="00A907BE"/>
    <w:rsid w:val="00A90BF1"/>
    <w:rsid w:val="00A91212"/>
    <w:rsid w:val="00A947A7"/>
    <w:rsid w:val="00A948FE"/>
    <w:rsid w:val="00A95940"/>
    <w:rsid w:val="00A96142"/>
    <w:rsid w:val="00A96D71"/>
    <w:rsid w:val="00A96F99"/>
    <w:rsid w:val="00A972EF"/>
    <w:rsid w:val="00A974F5"/>
    <w:rsid w:val="00AA0C35"/>
    <w:rsid w:val="00AA131F"/>
    <w:rsid w:val="00AA1581"/>
    <w:rsid w:val="00AA20CD"/>
    <w:rsid w:val="00AA2EDA"/>
    <w:rsid w:val="00AA2F8B"/>
    <w:rsid w:val="00AA3519"/>
    <w:rsid w:val="00AA4353"/>
    <w:rsid w:val="00AA4774"/>
    <w:rsid w:val="00AA4B4B"/>
    <w:rsid w:val="00AA5275"/>
    <w:rsid w:val="00AA705A"/>
    <w:rsid w:val="00AB1080"/>
    <w:rsid w:val="00AB1112"/>
    <w:rsid w:val="00AB1F6D"/>
    <w:rsid w:val="00AB2DF2"/>
    <w:rsid w:val="00AB36DD"/>
    <w:rsid w:val="00AB44A6"/>
    <w:rsid w:val="00AB466D"/>
    <w:rsid w:val="00AB4782"/>
    <w:rsid w:val="00AB4AC5"/>
    <w:rsid w:val="00AB4E63"/>
    <w:rsid w:val="00AB5C2D"/>
    <w:rsid w:val="00AB6142"/>
    <w:rsid w:val="00AB6E0F"/>
    <w:rsid w:val="00AB78FA"/>
    <w:rsid w:val="00AB7B44"/>
    <w:rsid w:val="00AC1BEF"/>
    <w:rsid w:val="00AC293D"/>
    <w:rsid w:val="00AC2D6A"/>
    <w:rsid w:val="00AC3BC3"/>
    <w:rsid w:val="00AC3D19"/>
    <w:rsid w:val="00AC4DF1"/>
    <w:rsid w:val="00AC5342"/>
    <w:rsid w:val="00AC60D2"/>
    <w:rsid w:val="00AC72E1"/>
    <w:rsid w:val="00AC77D3"/>
    <w:rsid w:val="00AD0734"/>
    <w:rsid w:val="00AD340D"/>
    <w:rsid w:val="00AD4134"/>
    <w:rsid w:val="00AD4239"/>
    <w:rsid w:val="00AD55CF"/>
    <w:rsid w:val="00AD5AC2"/>
    <w:rsid w:val="00AD7711"/>
    <w:rsid w:val="00AE034E"/>
    <w:rsid w:val="00AE0BDD"/>
    <w:rsid w:val="00AE34A1"/>
    <w:rsid w:val="00AE3AE7"/>
    <w:rsid w:val="00AE3B18"/>
    <w:rsid w:val="00AE3E31"/>
    <w:rsid w:val="00AE4885"/>
    <w:rsid w:val="00AE7A08"/>
    <w:rsid w:val="00AE7E72"/>
    <w:rsid w:val="00AF1DF0"/>
    <w:rsid w:val="00AF313B"/>
    <w:rsid w:val="00AF34C0"/>
    <w:rsid w:val="00AF3C91"/>
    <w:rsid w:val="00AF425B"/>
    <w:rsid w:val="00AF701B"/>
    <w:rsid w:val="00B00AA4"/>
    <w:rsid w:val="00B028AA"/>
    <w:rsid w:val="00B028B2"/>
    <w:rsid w:val="00B04867"/>
    <w:rsid w:val="00B06AFC"/>
    <w:rsid w:val="00B10A9B"/>
    <w:rsid w:val="00B10D0B"/>
    <w:rsid w:val="00B10FCF"/>
    <w:rsid w:val="00B12548"/>
    <w:rsid w:val="00B12D78"/>
    <w:rsid w:val="00B16D97"/>
    <w:rsid w:val="00B17183"/>
    <w:rsid w:val="00B2040E"/>
    <w:rsid w:val="00B2109D"/>
    <w:rsid w:val="00B24B75"/>
    <w:rsid w:val="00B24E5B"/>
    <w:rsid w:val="00B26F0E"/>
    <w:rsid w:val="00B30225"/>
    <w:rsid w:val="00B327EF"/>
    <w:rsid w:val="00B360B6"/>
    <w:rsid w:val="00B36C37"/>
    <w:rsid w:val="00B41080"/>
    <w:rsid w:val="00B4393B"/>
    <w:rsid w:val="00B44B84"/>
    <w:rsid w:val="00B51437"/>
    <w:rsid w:val="00B51889"/>
    <w:rsid w:val="00B53A16"/>
    <w:rsid w:val="00B53CDA"/>
    <w:rsid w:val="00B542D6"/>
    <w:rsid w:val="00B57904"/>
    <w:rsid w:val="00B579F1"/>
    <w:rsid w:val="00B60678"/>
    <w:rsid w:val="00B60CF8"/>
    <w:rsid w:val="00B61A2A"/>
    <w:rsid w:val="00B63F68"/>
    <w:rsid w:val="00B654B6"/>
    <w:rsid w:val="00B67A60"/>
    <w:rsid w:val="00B70842"/>
    <w:rsid w:val="00B70B6F"/>
    <w:rsid w:val="00B71D5D"/>
    <w:rsid w:val="00B72BA6"/>
    <w:rsid w:val="00B72F9C"/>
    <w:rsid w:val="00B744D8"/>
    <w:rsid w:val="00B757CB"/>
    <w:rsid w:val="00B75BA2"/>
    <w:rsid w:val="00B76B63"/>
    <w:rsid w:val="00B80F5A"/>
    <w:rsid w:val="00B83220"/>
    <w:rsid w:val="00B83E58"/>
    <w:rsid w:val="00B84A58"/>
    <w:rsid w:val="00B85524"/>
    <w:rsid w:val="00B864E2"/>
    <w:rsid w:val="00B86EC6"/>
    <w:rsid w:val="00B90DC5"/>
    <w:rsid w:val="00B91384"/>
    <w:rsid w:val="00B916C0"/>
    <w:rsid w:val="00B927D3"/>
    <w:rsid w:val="00B9298D"/>
    <w:rsid w:val="00B92B39"/>
    <w:rsid w:val="00B9340B"/>
    <w:rsid w:val="00B94AB0"/>
    <w:rsid w:val="00B956CE"/>
    <w:rsid w:val="00B9587E"/>
    <w:rsid w:val="00BA051C"/>
    <w:rsid w:val="00BA066D"/>
    <w:rsid w:val="00BA0E8B"/>
    <w:rsid w:val="00BA1051"/>
    <w:rsid w:val="00BA210A"/>
    <w:rsid w:val="00BA33AB"/>
    <w:rsid w:val="00BA34A0"/>
    <w:rsid w:val="00BA3EA0"/>
    <w:rsid w:val="00BA4F34"/>
    <w:rsid w:val="00BA5CA3"/>
    <w:rsid w:val="00BA7237"/>
    <w:rsid w:val="00BA7FC7"/>
    <w:rsid w:val="00BB0DA1"/>
    <w:rsid w:val="00BB1A3B"/>
    <w:rsid w:val="00BB1F88"/>
    <w:rsid w:val="00BB54FF"/>
    <w:rsid w:val="00BB58FE"/>
    <w:rsid w:val="00BB5FAA"/>
    <w:rsid w:val="00BB7A18"/>
    <w:rsid w:val="00BB7FB1"/>
    <w:rsid w:val="00BC0AC6"/>
    <w:rsid w:val="00BC32C1"/>
    <w:rsid w:val="00BC3597"/>
    <w:rsid w:val="00BC6EFC"/>
    <w:rsid w:val="00BC76B0"/>
    <w:rsid w:val="00BD0313"/>
    <w:rsid w:val="00BD1876"/>
    <w:rsid w:val="00BD2973"/>
    <w:rsid w:val="00BD2AB3"/>
    <w:rsid w:val="00BD361B"/>
    <w:rsid w:val="00BD37A7"/>
    <w:rsid w:val="00BD4A01"/>
    <w:rsid w:val="00BD4CA5"/>
    <w:rsid w:val="00BE158D"/>
    <w:rsid w:val="00BE1F35"/>
    <w:rsid w:val="00BE4857"/>
    <w:rsid w:val="00BE4DF2"/>
    <w:rsid w:val="00BE78ED"/>
    <w:rsid w:val="00BF17B8"/>
    <w:rsid w:val="00BF3FBF"/>
    <w:rsid w:val="00BF4880"/>
    <w:rsid w:val="00BF6855"/>
    <w:rsid w:val="00BF7231"/>
    <w:rsid w:val="00BF79AE"/>
    <w:rsid w:val="00C0068C"/>
    <w:rsid w:val="00C01877"/>
    <w:rsid w:val="00C01E04"/>
    <w:rsid w:val="00C059CD"/>
    <w:rsid w:val="00C05D34"/>
    <w:rsid w:val="00C05FA5"/>
    <w:rsid w:val="00C06861"/>
    <w:rsid w:val="00C13463"/>
    <w:rsid w:val="00C13FCE"/>
    <w:rsid w:val="00C15440"/>
    <w:rsid w:val="00C16580"/>
    <w:rsid w:val="00C209D8"/>
    <w:rsid w:val="00C22B35"/>
    <w:rsid w:val="00C23D82"/>
    <w:rsid w:val="00C25474"/>
    <w:rsid w:val="00C25FC6"/>
    <w:rsid w:val="00C26757"/>
    <w:rsid w:val="00C26EEF"/>
    <w:rsid w:val="00C272E4"/>
    <w:rsid w:val="00C30391"/>
    <w:rsid w:val="00C31319"/>
    <w:rsid w:val="00C31764"/>
    <w:rsid w:val="00C33224"/>
    <w:rsid w:val="00C34A0D"/>
    <w:rsid w:val="00C34A5D"/>
    <w:rsid w:val="00C356B2"/>
    <w:rsid w:val="00C366DA"/>
    <w:rsid w:val="00C368F8"/>
    <w:rsid w:val="00C371AB"/>
    <w:rsid w:val="00C41233"/>
    <w:rsid w:val="00C4178D"/>
    <w:rsid w:val="00C41A15"/>
    <w:rsid w:val="00C44B62"/>
    <w:rsid w:val="00C4692C"/>
    <w:rsid w:val="00C4724A"/>
    <w:rsid w:val="00C5119E"/>
    <w:rsid w:val="00C52A62"/>
    <w:rsid w:val="00C544BD"/>
    <w:rsid w:val="00C55E84"/>
    <w:rsid w:val="00C55F1D"/>
    <w:rsid w:val="00C56953"/>
    <w:rsid w:val="00C579C0"/>
    <w:rsid w:val="00C57E47"/>
    <w:rsid w:val="00C6052E"/>
    <w:rsid w:val="00C6226B"/>
    <w:rsid w:val="00C64150"/>
    <w:rsid w:val="00C665CE"/>
    <w:rsid w:val="00C66802"/>
    <w:rsid w:val="00C70622"/>
    <w:rsid w:val="00C70AC0"/>
    <w:rsid w:val="00C74ABB"/>
    <w:rsid w:val="00C74E83"/>
    <w:rsid w:val="00C7747E"/>
    <w:rsid w:val="00C77A6A"/>
    <w:rsid w:val="00C80ECE"/>
    <w:rsid w:val="00C828F7"/>
    <w:rsid w:val="00C82CA9"/>
    <w:rsid w:val="00C82EC8"/>
    <w:rsid w:val="00C8599F"/>
    <w:rsid w:val="00C86C9C"/>
    <w:rsid w:val="00C8715A"/>
    <w:rsid w:val="00C87FC5"/>
    <w:rsid w:val="00C91FC3"/>
    <w:rsid w:val="00C9249A"/>
    <w:rsid w:val="00C92660"/>
    <w:rsid w:val="00C92FE5"/>
    <w:rsid w:val="00C93F19"/>
    <w:rsid w:val="00C94C25"/>
    <w:rsid w:val="00C966EC"/>
    <w:rsid w:val="00C9712E"/>
    <w:rsid w:val="00C975A1"/>
    <w:rsid w:val="00C97C8F"/>
    <w:rsid w:val="00CA1295"/>
    <w:rsid w:val="00CA1475"/>
    <w:rsid w:val="00CA1763"/>
    <w:rsid w:val="00CA1EB1"/>
    <w:rsid w:val="00CA2045"/>
    <w:rsid w:val="00CA27AD"/>
    <w:rsid w:val="00CA2809"/>
    <w:rsid w:val="00CA2F13"/>
    <w:rsid w:val="00CA3B74"/>
    <w:rsid w:val="00CA4146"/>
    <w:rsid w:val="00CA420E"/>
    <w:rsid w:val="00CA5487"/>
    <w:rsid w:val="00CA64B9"/>
    <w:rsid w:val="00CA67E9"/>
    <w:rsid w:val="00CA6ABC"/>
    <w:rsid w:val="00CA74B8"/>
    <w:rsid w:val="00CB0666"/>
    <w:rsid w:val="00CB11D3"/>
    <w:rsid w:val="00CB29FC"/>
    <w:rsid w:val="00CB2F78"/>
    <w:rsid w:val="00CB43D0"/>
    <w:rsid w:val="00CC0312"/>
    <w:rsid w:val="00CC0ABC"/>
    <w:rsid w:val="00CC0E38"/>
    <w:rsid w:val="00CC14F9"/>
    <w:rsid w:val="00CC4F9A"/>
    <w:rsid w:val="00CC6A44"/>
    <w:rsid w:val="00CD1B5A"/>
    <w:rsid w:val="00CD2D57"/>
    <w:rsid w:val="00CD5E67"/>
    <w:rsid w:val="00CE1341"/>
    <w:rsid w:val="00CE13A3"/>
    <w:rsid w:val="00CE13EB"/>
    <w:rsid w:val="00CE2027"/>
    <w:rsid w:val="00CE2535"/>
    <w:rsid w:val="00CE29D1"/>
    <w:rsid w:val="00CE30B4"/>
    <w:rsid w:val="00CE3C22"/>
    <w:rsid w:val="00CE465E"/>
    <w:rsid w:val="00CE6BB1"/>
    <w:rsid w:val="00CE6CD6"/>
    <w:rsid w:val="00CE776D"/>
    <w:rsid w:val="00CE796A"/>
    <w:rsid w:val="00CF02EE"/>
    <w:rsid w:val="00CF08FA"/>
    <w:rsid w:val="00CF0D11"/>
    <w:rsid w:val="00CF0E9B"/>
    <w:rsid w:val="00CF1F71"/>
    <w:rsid w:val="00CF3809"/>
    <w:rsid w:val="00CF3C16"/>
    <w:rsid w:val="00CF4243"/>
    <w:rsid w:val="00CF45AE"/>
    <w:rsid w:val="00CF5040"/>
    <w:rsid w:val="00CF610A"/>
    <w:rsid w:val="00CF6A77"/>
    <w:rsid w:val="00D01A2B"/>
    <w:rsid w:val="00D0245C"/>
    <w:rsid w:val="00D02F99"/>
    <w:rsid w:val="00D05432"/>
    <w:rsid w:val="00D05A6D"/>
    <w:rsid w:val="00D05FD5"/>
    <w:rsid w:val="00D06E63"/>
    <w:rsid w:val="00D06E89"/>
    <w:rsid w:val="00D0717F"/>
    <w:rsid w:val="00D10030"/>
    <w:rsid w:val="00D13AA4"/>
    <w:rsid w:val="00D148AD"/>
    <w:rsid w:val="00D14F53"/>
    <w:rsid w:val="00D174BC"/>
    <w:rsid w:val="00D1751F"/>
    <w:rsid w:val="00D21B80"/>
    <w:rsid w:val="00D2234F"/>
    <w:rsid w:val="00D234B8"/>
    <w:rsid w:val="00D242FE"/>
    <w:rsid w:val="00D245B2"/>
    <w:rsid w:val="00D24D4B"/>
    <w:rsid w:val="00D251D2"/>
    <w:rsid w:val="00D26973"/>
    <w:rsid w:val="00D26B14"/>
    <w:rsid w:val="00D26ED8"/>
    <w:rsid w:val="00D271E2"/>
    <w:rsid w:val="00D336D1"/>
    <w:rsid w:val="00D33D6B"/>
    <w:rsid w:val="00D356E2"/>
    <w:rsid w:val="00D377CD"/>
    <w:rsid w:val="00D46C01"/>
    <w:rsid w:val="00D47E65"/>
    <w:rsid w:val="00D512F8"/>
    <w:rsid w:val="00D51A89"/>
    <w:rsid w:val="00D52044"/>
    <w:rsid w:val="00D523B0"/>
    <w:rsid w:val="00D52500"/>
    <w:rsid w:val="00D52618"/>
    <w:rsid w:val="00D52E03"/>
    <w:rsid w:val="00D55C99"/>
    <w:rsid w:val="00D57604"/>
    <w:rsid w:val="00D57B7B"/>
    <w:rsid w:val="00D60641"/>
    <w:rsid w:val="00D61C5C"/>
    <w:rsid w:val="00D62D6C"/>
    <w:rsid w:val="00D643B8"/>
    <w:rsid w:val="00D647DB"/>
    <w:rsid w:val="00D65C65"/>
    <w:rsid w:val="00D668D6"/>
    <w:rsid w:val="00D6692C"/>
    <w:rsid w:val="00D66BD3"/>
    <w:rsid w:val="00D67EC0"/>
    <w:rsid w:val="00D701F1"/>
    <w:rsid w:val="00D70912"/>
    <w:rsid w:val="00D718E3"/>
    <w:rsid w:val="00D722C1"/>
    <w:rsid w:val="00D727D3"/>
    <w:rsid w:val="00D76F00"/>
    <w:rsid w:val="00D77356"/>
    <w:rsid w:val="00D77869"/>
    <w:rsid w:val="00D77B97"/>
    <w:rsid w:val="00D77DDC"/>
    <w:rsid w:val="00D80181"/>
    <w:rsid w:val="00D8020A"/>
    <w:rsid w:val="00D82428"/>
    <w:rsid w:val="00D82704"/>
    <w:rsid w:val="00D82B15"/>
    <w:rsid w:val="00D82BA9"/>
    <w:rsid w:val="00D93966"/>
    <w:rsid w:val="00D94C96"/>
    <w:rsid w:val="00D94E8A"/>
    <w:rsid w:val="00DA263C"/>
    <w:rsid w:val="00DA333F"/>
    <w:rsid w:val="00DA4873"/>
    <w:rsid w:val="00DA48B7"/>
    <w:rsid w:val="00DA53F5"/>
    <w:rsid w:val="00DA5AA4"/>
    <w:rsid w:val="00DB007B"/>
    <w:rsid w:val="00DB01A5"/>
    <w:rsid w:val="00DB1EFA"/>
    <w:rsid w:val="00DB4EE0"/>
    <w:rsid w:val="00DB6615"/>
    <w:rsid w:val="00DB6F1B"/>
    <w:rsid w:val="00DB75D3"/>
    <w:rsid w:val="00DB77E5"/>
    <w:rsid w:val="00DC4D7C"/>
    <w:rsid w:val="00DC5E96"/>
    <w:rsid w:val="00DC6DA0"/>
    <w:rsid w:val="00DC7447"/>
    <w:rsid w:val="00DD1BC8"/>
    <w:rsid w:val="00DD1F9C"/>
    <w:rsid w:val="00DD2623"/>
    <w:rsid w:val="00DD7CD2"/>
    <w:rsid w:val="00DE0644"/>
    <w:rsid w:val="00DE0B7F"/>
    <w:rsid w:val="00DE1263"/>
    <w:rsid w:val="00DE1366"/>
    <w:rsid w:val="00DE1F7A"/>
    <w:rsid w:val="00DE2224"/>
    <w:rsid w:val="00DE3984"/>
    <w:rsid w:val="00DE4EBE"/>
    <w:rsid w:val="00DE4EED"/>
    <w:rsid w:val="00DE507F"/>
    <w:rsid w:val="00DE63E8"/>
    <w:rsid w:val="00DE680B"/>
    <w:rsid w:val="00DF01C0"/>
    <w:rsid w:val="00DF1240"/>
    <w:rsid w:val="00DF163B"/>
    <w:rsid w:val="00DF2957"/>
    <w:rsid w:val="00DF2A1F"/>
    <w:rsid w:val="00DF302B"/>
    <w:rsid w:val="00DF446C"/>
    <w:rsid w:val="00DF476F"/>
    <w:rsid w:val="00DF5D82"/>
    <w:rsid w:val="00DF6B43"/>
    <w:rsid w:val="00E0471F"/>
    <w:rsid w:val="00E0579B"/>
    <w:rsid w:val="00E05C2A"/>
    <w:rsid w:val="00E05F1E"/>
    <w:rsid w:val="00E0674A"/>
    <w:rsid w:val="00E06766"/>
    <w:rsid w:val="00E06B5E"/>
    <w:rsid w:val="00E06E0B"/>
    <w:rsid w:val="00E07E91"/>
    <w:rsid w:val="00E11337"/>
    <w:rsid w:val="00E11B3E"/>
    <w:rsid w:val="00E1257D"/>
    <w:rsid w:val="00E12FEC"/>
    <w:rsid w:val="00E1305E"/>
    <w:rsid w:val="00E13C5A"/>
    <w:rsid w:val="00E15D00"/>
    <w:rsid w:val="00E16101"/>
    <w:rsid w:val="00E17364"/>
    <w:rsid w:val="00E17FB0"/>
    <w:rsid w:val="00E204E6"/>
    <w:rsid w:val="00E210CA"/>
    <w:rsid w:val="00E21AC2"/>
    <w:rsid w:val="00E21BE6"/>
    <w:rsid w:val="00E2394F"/>
    <w:rsid w:val="00E23DC2"/>
    <w:rsid w:val="00E25712"/>
    <w:rsid w:val="00E25F94"/>
    <w:rsid w:val="00E2692C"/>
    <w:rsid w:val="00E27967"/>
    <w:rsid w:val="00E30DC9"/>
    <w:rsid w:val="00E33CE7"/>
    <w:rsid w:val="00E34055"/>
    <w:rsid w:val="00E34F55"/>
    <w:rsid w:val="00E3501C"/>
    <w:rsid w:val="00E35E80"/>
    <w:rsid w:val="00E374F3"/>
    <w:rsid w:val="00E37F54"/>
    <w:rsid w:val="00E41D9C"/>
    <w:rsid w:val="00E430AE"/>
    <w:rsid w:val="00E44323"/>
    <w:rsid w:val="00E44ECC"/>
    <w:rsid w:val="00E46861"/>
    <w:rsid w:val="00E50875"/>
    <w:rsid w:val="00E51409"/>
    <w:rsid w:val="00E51A34"/>
    <w:rsid w:val="00E51AD9"/>
    <w:rsid w:val="00E52CD1"/>
    <w:rsid w:val="00E53670"/>
    <w:rsid w:val="00E5375A"/>
    <w:rsid w:val="00E5624C"/>
    <w:rsid w:val="00E57E57"/>
    <w:rsid w:val="00E6022B"/>
    <w:rsid w:val="00E64470"/>
    <w:rsid w:val="00E67E70"/>
    <w:rsid w:val="00E71A66"/>
    <w:rsid w:val="00E71BCE"/>
    <w:rsid w:val="00E738B3"/>
    <w:rsid w:val="00E77EEC"/>
    <w:rsid w:val="00E804F3"/>
    <w:rsid w:val="00E813BF"/>
    <w:rsid w:val="00E816C2"/>
    <w:rsid w:val="00E83858"/>
    <w:rsid w:val="00E84496"/>
    <w:rsid w:val="00E849A6"/>
    <w:rsid w:val="00E84FF9"/>
    <w:rsid w:val="00E86BD2"/>
    <w:rsid w:val="00E874C8"/>
    <w:rsid w:val="00E878E0"/>
    <w:rsid w:val="00E903CD"/>
    <w:rsid w:val="00E909C2"/>
    <w:rsid w:val="00E95426"/>
    <w:rsid w:val="00E963A5"/>
    <w:rsid w:val="00EA269F"/>
    <w:rsid w:val="00EA4B18"/>
    <w:rsid w:val="00EA61A2"/>
    <w:rsid w:val="00EA79EA"/>
    <w:rsid w:val="00EA7A0C"/>
    <w:rsid w:val="00EB0358"/>
    <w:rsid w:val="00EB2847"/>
    <w:rsid w:val="00EB5E04"/>
    <w:rsid w:val="00EB610E"/>
    <w:rsid w:val="00EB6B9E"/>
    <w:rsid w:val="00EC0B63"/>
    <w:rsid w:val="00EC10A3"/>
    <w:rsid w:val="00EC2477"/>
    <w:rsid w:val="00EC36C2"/>
    <w:rsid w:val="00EC43C9"/>
    <w:rsid w:val="00EC6572"/>
    <w:rsid w:val="00EC7D79"/>
    <w:rsid w:val="00ED3C3C"/>
    <w:rsid w:val="00ED3D10"/>
    <w:rsid w:val="00ED665C"/>
    <w:rsid w:val="00ED687B"/>
    <w:rsid w:val="00ED7317"/>
    <w:rsid w:val="00EE1BAE"/>
    <w:rsid w:val="00EE1E34"/>
    <w:rsid w:val="00EE1FA6"/>
    <w:rsid w:val="00EE1FE8"/>
    <w:rsid w:val="00EE423F"/>
    <w:rsid w:val="00EF07D0"/>
    <w:rsid w:val="00EF1612"/>
    <w:rsid w:val="00EF40F0"/>
    <w:rsid w:val="00EF43EB"/>
    <w:rsid w:val="00EF4E13"/>
    <w:rsid w:val="00EF7A6F"/>
    <w:rsid w:val="00F00042"/>
    <w:rsid w:val="00F00632"/>
    <w:rsid w:val="00F00816"/>
    <w:rsid w:val="00F01D7B"/>
    <w:rsid w:val="00F01EA0"/>
    <w:rsid w:val="00F037B4"/>
    <w:rsid w:val="00F03AD6"/>
    <w:rsid w:val="00F05099"/>
    <w:rsid w:val="00F051F7"/>
    <w:rsid w:val="00F05F17"/>
    <w:rsid w:val="00F07553"/>
    <w:rsid w:val="00F13146"/>
    <w:rsid w:val="00F13BCA"/>
    <w:rsid w:val="00F14482"/>
    <w:rsid w:val="00F1465D"/>
    <w:rsid w:val="00F15E12"/>
    <w:rsid w:val="00F16D37"/>
    <w:rsid w:val="00F17F3E"/>
    <w:rsid w:val="00F22C8B"/>
    <w:rsid w:val="00F2421B"/>
    <w:rsid w:val="00F2423A"/>
    <w:rsid w:val="00F24757"/>
    <w:rsid w:val="00F25311"/>
    <w:rsid w:val="00F26969"/>
    <w:rsid w:val="00F3034E"/>
    <w:rsid w:val="00F32943"/>
    <w:rsid w:val="00F34A48"/>
    <w:rsid w:val="00F37D0C"/>
    <w:rsid w:val="00F421AC"/>
    <w:rsid w:val="00F4310B"/>
    <w:rsid w:val="00F4364E"/>
    <w:rsid w:val="00F43749"/>
    <w:rsid w:val="00F45DAC"/>
    <w:rsid w:val="00F4756A"/>
    <w:rsid w:val="00F506DD"/>
    <w:rsid w:val="00F50D4E"/>
    <w:rsid w:val="00F511AF"/>
    <w:rsid w:val="00F51267"/>
    <w:rsid w:val="00F528CD"/>
    <w:rsid w:val="00F53113"/>
    <w:rsid w:val="00F5329C"/>
    <w:rsid w:val="00F53D95"/>
    <w:rsid w:val="00F5534B"/>
    <w:rsid w:val="00F5537A"/>
    <w:rsid w:val="00F55606"/>
    <w:rsid w:val="00F563B0"/>
    <w:rsid w:val="00F573A6"/>
    <w:rsid w:val="00F604AC"/>
    <w:rsid w:val="00F6184E"/>
    <w:rsid w:val="00F62150"/>
    <w:rsid w:val="00F62A17"/>
    <w:rsid w:val="00F65CBC"/>
    <w:rsid w:val="00F67A20"/>
    <w:rsid w:val="00F72A62"/>
    <w:rsid w:val="00F734A0"/>
    <w:rsid w:val="00F73B44"/>
    <w:rsid w:val="00F76F46"/>
    <w:rsid w:val="00F7731F"/>
    <w:rsid w:val="00F77AC2"/>
    <w:rsid w:val="00F8126F"/>
    <w:rsid w:val="00F8375C"/>
    <w:rsid w:val="00F83F3A"/>
    <w:rsid w:val="00F8574E"/>
    <w:rsid w:val="00F859CC"/>
    <w:rsid w:val="00F85A82"/>
    <w:rsid w:val="00F862EF"/>
    <w:rsid w:val="00F875C5"/>
    <w:rsid w:val="00F92C78"/>
    <w:rsid w:val="00F94B28"/>
    <w:rsid w:val="00F957BB"/>
    <w:rsid w:val="00F9660C"/>
    <w:rsid w:val="00FA089B"/>
    <w:rsid w:val="00FA12A2"/>
    <w:rsid w:val="00FA4069"/>
    <w:rsid w:val="00FA520E"/>
    <w:rsid w:val="00FA67E3"/>
    <w:rsid w:val="00FA7241"/>
    <w:rsid w:val="00FA7266"/>
    <w:rsid w:val="00FB1F5A"/>
    <w:rsid w:val="00FB20ED"/>
    <w:rsid w:val="00FB3A8B"/>
    <w:rsid w:val="00FB6859"/>
    <w:rsid w:val="00FC25A8"/>
    <w:rsid w:val="00FC32C0"/>
    <w:rsid w:val="00FC43DA"/>
    <w:rsid w:val="00FC4769"/>
    <w:rsid w:val="00FC528F"/>
    <w:rsid w:val="00FC5954"/>
    <w:rsid w:val="00FD010B"/>
    <w:rsid w:val="00FD5AC8"/>
    <w:rsid w:val="00FD659B"/>
    <w:rsid w:val="00FD6E41"/>
    <w:rsid w:val="00FD714D"/>
    <w:rsid w:val="00FD7FEF"/>
    <w:rsid w:val="00FE1308"/>
    <w:rsid w:val="00FE393A"/>
    <w:rsid w:val="00FE4466"/>
    <w:rsid w:val="00FE473D"/>
    <w:rsid w:val="00FE53CB"/>
    <w:rsid w:val="00FE5A89"/>
    <w:rsid w:val="00FF1005"/>
    <w:rsid w:val="00FF4B40"/>
    <w:rsid w:val="00FF55BF"/>
    <w:rsid w:val="00FF6F2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ules v:ext="edit">
        <o:r id="V:Rule1" type="arc" idref="#_x0000_s1084"/>
      </o:rules>
    </o:shapelayout>
  </w:shapeDefaults>
  <w:decimalSymbol w:val=","/>
  <w:listSeparator w:val=";"/>
  <w14:docId w14:val="7C18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link w:val="Titre1Car"/>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link w:val="Titre2Car"/>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ulivre">
    <w:name w:val="Book Title"/>
    <w:basedOn w:val="Policepardfaut"/>
    <w:uiPriority w:val="33"/>
    <w:qFormat/>
    <w:rsid w:val="00E204E6"/>
    <w:rPr>
      <w:b/>
      <w:bCs/>
      <w:smallCaps/>
      <w:color w:val="FFFFFF" w:themeColor="background1"/>
      <w:spacing w:val="5"/>
    </w:rPr>
  </w:style>
  <w:style w:type="paragraph" w:styleId="Explorateurdedocument">
    <w:name w:val="Document Map"/>
    <w:basedOn w:val="Normal"/>
    <w:link w:val="ExplorateurdedocumentCar"/>
    <w:uiPriority w:val="99"/>
    <w:semiHidden/>
    <w:unhideWhenUsed/>
    <w:rsid w:val="00E204E6"/>
    <w:rPr>
      <w:rFonts w:ascii="Tahoma" w:hAnsi="Tahoma" w:cs="Tahoma"/>
      <w:sz w:val="16"/>
      <w:szCs w:val="16"/>
    </w:rPr>
  </w:style>
  <w:style w:type="character" w:customStyle="1" w:styleId="ExplorateurdedocumentCar">
    <w:name w:val="Explorateur de document Car"/>
    <w:basedOn w:val="Policepardfaut"/>
    <w:link w:val="Explorateurdedocument"/>
    <w:uiPriority w:val="99"/>
    <w:semiHidden/>
    <w:rsid w:val="00E204E6"/>
    <w:rPr>
      <w:rFonts w:ascii="Tahoma" w:hAnsi="Tahoma" w:cs="Tahoma"/>
      <w:kern w:val="24"/>
      <w:sz w:val="16"/>
      <w:szCs w:val="16"/>
    </w:rPr>
  </w:style>
  <w:style w:type="table" w:styleId="Grille">
    <w:name w:val="Table Grid"/>
    <w:basedOn w:val="TableauNormal"/>
    <w:uiPriority w:val="9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agraphedeliste">
    <w:name w:val="List Paragraph"/>
    <w:basedOn w:val="Normal"/>
    <w:link w:val="ParagraphedelisteCar"/>
    <w:uiPriority w:val="99"/>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agraphe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agraphedelisteCar">
    <w:name w:val="Paragraphe de liste Car"/>
    <w:basedOn w:val="Policepardfaut"/>
    <w:link w:val="Paragraphedeliste"/>
    <w:uiPriority w:val="34"/>
    <w:rsid w:val="00D46C01"/>
    <w:rPr>
      <w:rFonts w:ascii="Comic Sans MS" w:hAnsi="Comic Sans MS"/>
      <w:sz w:val="22"/>
      <w:szCs w:val="24"/>
    </w:rPr>
  </w:style>
  <w:style w:type="character" w:customStyle="1" w:styleId="Style1Car">
    <w:name w:val="Style1 Car"/>
    <w:basedOn w:val="ParagraphedelisteCar"/>
    <w:link w:val="Style1"/>
    <w:rsid w:val="00D46C01"/>
    <w:rPr>
      <w:rFonts w:ascii="Comic Sans MS" w:hAnsi="Comic Sans MS"/>
      <w:smallCaps/>
      <w:noProof/>
      <w:sz w:val="22"/>
      <w:szCs w:val="24"/>
    </w:rPr>
  </w:style>
  <w:style w:type="paragraph" w:customStyle="1" w:styleId="Style3">
    <w:name w:val="Style3"/>
    <w:basedOn w:val="Paragraphe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agraphe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Accentuation">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link w:val="questionCar"/>
    <w:qFormat/>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 w:type="character" w:customStyle="1" w:styleId="Titre2Car">
    <w:name w:val="Titre 2 Car"/>
    <w:basedOn w:val="Policepardfaut"/>
    <w:link w:val="Titre2"/>
    <w:rsid w:val="000974FC"/>
    <w:rPr>
      <w:rFonts w:ascii="Comic Sans MS" w:hAnsi="Comic Sans MS" w:cs="Arial"/>
      <w:bCs/>
      <w:i/>
      <w:iCs/>
      <w:sz w:val="28"/>
      <w:szCs w:val="28"/>
    </w:rPr>
  </w:style>
  <w:style w:type="character" w:customStyle="1" w:styleId="Titre1Car">
    <w:name w:val="Titre 1 Car"/>
    <w:basedOn w:val="Policepardfaut"/>
    <w:link w:val="Titre1"/>
    <w:rsid w:val="000974FC"/>
    <w:rPr>
      <w:rFonts w:ascii="Comic Sans MS" w:hAnsi="Comic Sans MS" w:cs="Arial"/>
      <w:b/>
      <w:bCs/>
      <w:smallCaps/>
      <w:color w:val="17365D" w:themeColor="text2"/>
      <w:kern w:val="32"/>
      <w:sz w:val="48"/>
      <w:szCs w:val="32"/>
    </w:rPr>
  </w:style>
  <w:style w:type="paragraph" w:styleId="Textebrut">
    <w:name w:val="Plain Text"/>
    <w:basedOn w:val="Normal"/>
    <w:link w:val="TextebrutCar"/>
    <w:rsid w:val="0015548E"/>
    <w:rPr>
      <w:rFonts w:ascii="Courier New" w:hAnsi="Courier New" w:cs="Courier New"/>
      <w:sz w:val="20"/>
      <w:szCs w:val="20"/>
    </w:rPr>
  </w:style>
  <w:style w:type="character" w:customStyle="1" w:styleId="TextebrutCar">
    <w:name w:val="Texte brut Car"/>
    <w:basedOn w:val="Policepardfaut"/>
    <w:link w:val="Textebrut"/>
    <w:rsid w:val="0015548E"/>
    <w:rPr>
      <w:rFonts w:ascii="Courier New" w:hAnsi="Courier New" w:cs="Courier New"/>
    </w:rPr>
  </w:style>
  <w:style w:type="paragraph" w:styleId="Retraitnormal">
    <w:name w:val="Normal Indent"/>
    <w:basedOn w:val="Normal"/>
    <w:rsid w:val="00F76F46"/>
    <w:pPr>
      <w:ind w:left="708"/>
    </w:pPr>
    <w:rPr>
      <w:sz w:val="24"/>
      <w:szCs w:val="18"/>
    </w:rPr>
  </w:style>
  <w:style w:type="paragraph" w:customStyle="1" w:styleId="questions">
    <w:name w:val="questions"/>
    <w:basedOn w:val="Normal"/>
    <w:rsid w:val="00AA1581"/>
    <w:pPr>
      <w:ind w:left="1134" w:hanging="567"/>
    </w:pPr>
    <w:rPr>
      <w:rFonts w:ascii="Times" w:hAnsi="Times"/>
      <w:sz w:val="24"/>
    </w:rPr>
  </w:style>
  <w:style w:type="paragraph" w:customStyle="1" w:styleId="Remarque2">
    <w:name w:val="Remarque 2"/>
    <w:link w:val="Remarque2Car"/>
    <w:rsid w:val="000A0D99"/>
    <w:pPr>
      <w:numPr>
        <w:numId w:val="22"/>
      </w:numPr>
      <w:spacing w:before="20" w:after="120"/>
      <w:ind w:left="851" w:hanging="284"/>
      <w:jc w:val="both"/>
    </w:pPr>
    <w:rPr>
      <w:rFonts w:ascii="Arial Narrow" w:hAnsi="Arial Narrow"/>
      <w:b/>
      <w:i/>
      <w:sz w:val="18"/>
      <w:szCs w:val="16"/>
    </w:rPr>
  </w:style>
  <w:style w:type="character" w:customStyle="1" w:styleId="Remarque2Car">
    <w:name w:val="Remarque 2 Car"/>
    <w:link w:val="Remarque2"/>
    <w:rsid w:val="000A0D99"/>
    <w:rPr>
      <w:rFonts w:ascii="Arial Narrow" w:hAnsi="Arial Narrow"/>
      <w:b/>
      <w:i/>
      <w:sz w:val="18"/>
      <w:szCs w:val="16"/>
    </w:rPr>
  </w:style>
  <w:style w:type="character" w:customStyle="1" w:styleId="questionCar">
    <w:name w:val="question Car"/>
    <w:link w:val="question"/>
    <w:rsid w:val="00B75BA2"/>
    <w:rPr>
      <w:sz w:val="24"/>
      <w:szCs w:val="24"/>
    </w:rPr>
  </w:style>
  <w:style w:type="paragraph" w:customStyle="1" w:styleId="p5">
    <w:name w:val="p5"/>
    <w:basedOn w:val="Normal"/>
    <w:rsid w:val="00B75BA2"/>
    <w:pPr>
      <w:widowControl w:val="0"/>
      <w:spacing w:line="240" w:lineRule="atLeast"/>
      <w:ind w:left="20"/>
    </w:pPr>
    <w:rPr>
      <w:rFonts w:ascii="Times New Roman" w:hAnsi="Times New Roman"/>
      <w:snapToGrid w:val="0"/>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link w:val="Titre1Car"/>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link w:val="Titre2Car"/>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ulivre">
    <w:name w:val="Book Title"/>
    <w:basedOn w:val="Policepardfaut"/>
    <w:uiPriority w:val="33"/>
    <w:qFormat/>
    <w:rsid w:val="00E204E6"/>
    <w:rPr>
      <w:b/>
      <w:bCs/>
      <w:smallCaps/>
      <w:color w:val="FFFFFF" w:themeColor="background1"/>
      <w:spacing w:val="5"/>
    </w:rPr>
  </w:style>
  <w:style w:type="paragraph" w:styleId="Explorateurdedocument">
    <w:name w:val="Document Map"/>
    <w:basedOn w:val="Normal"/>
    <w:link w:val="ExplorateurdedocumentCar"/>
    <w:uiPriority w:val="99"/>
    <w:semiHidden/>
    <w:unhideWhenUsed/>
    <w:rsid w:val="00E204E6"/>
    <w:rPr>
      <w:rFonts w:ascii="Tahoma" w:hAnsi="Tahoma" w:cs="Tahoma"/>
      <w:sz w:val="16"/>
      <w:szCs w:val="16"/>
    </w:rPr>
  </w:style>
  <w:style w:type="character" w:customStyle="1" w:styleId="ExplorateurdedocumentCar">
    <w:name w:val="Explorateur de document Car"/>
    <w:basedOn w:val="Policepardfaut"/>
    <w:link w:val="Explorateurdedocument"/>
    <w:uiPriority w:val="99"/>
    <w:semiHidden/>
    <w:rsid w:val="00E204E6"/>
    <w:rPr>
      <w:rFonts w:ascii="Tahoma" w:hAnsi="Tahoma" w:cs="Tahoma"/>
      <w:kern w:val="24"/>
      <w:sz w:val="16"/>
      <w:szCs w:val="16"/>
    </w:rPr>
  </w:style>
  <w:style w:type="table" w:styleId="Grille">
    <w:name w:val="Table Grid"/>
    <w:basedOn w:val="TableauNormal"/>
    <w:uiPriority w:val="9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agraphedeliste">
    <w:name w:val="List Paragraph"/>
    <w:basedOn w:val="Normal"/>
    <w:link w:val="ParagraphedelisteCar"/>
    <w:uiPriority w:val="99"/>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agraphe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agraphedelisteCar">
    <w:name w:val="Paragraphe de liste Car"/>
    <w:basedOn w:val="Policepardfaut"/>
    <w:link w:val="Paragraphedeliste"/>
    <w:uiPriority w:val="34"/>
    <w:rsid w:val="00D46C01"/>
    <w:rPr>
      <w:rFonts w:ascii="Comic Sans MS" w:hAnsi="Comic Sans MS"/>
      <w:sz w:val="22"/>
      <w:szCs w:val="24"/>
    </w:rPr>
  </w:style>
  <w:style w:type="character" w:customStyle="1" w:styleId="Style1Car">
    <w:name w:val="Style1 Car"/>
    <w:basedOn w:val="ParagraphedelisteCar"/>
    <w:link w:val="Style1"/>
    <w:rsid w:val="00D46C01"/>
    <w:rPr>
      <w:rFonts w:ascii="Comic Sans MS" w:hAnsi="Comic Sans MS"/>
      <w:smallCaps/>
      <w:noProof/>
      <w:sz w:val="22"/>
      <w:szCs w:val="24"/>
    </w:rPr>
  </w:style>
  <w:style w:type="paragraph" w:customStyle="1" w:styleId="Style3">
    <w:name w:val="Style3"/>
    <w:basedOn w:val="Paragraphe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agraphe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Accentuation">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link w:val="questionCar"/>
    <w:qFormat/>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 w:type="character" w:customStyle="1" w:styleId="Titre2Car">
    <w:name w:val="Titre 2 Car"/>
    <w:basedOn w:val="Policepardfaut"/>
    <w:link w:val="Titre2"/>
    <w:rsid w:val="000974FC"/>
    <w:rPr>
      <w:rFonts w:ascii="Comic Sans MS" w:hAnsi="Comic Sans MS" w:cs="Arial"/>
      <w:bCs/>
      <w:i/>
      <w:iCs/>
      <w:sz w:val="28"/>
      <w:szCs w:val="28"/>
    </w:rPr>
  </w:style>
  <w:style w:type="character" w:customStyle="1" w:styleId="Titre1Car">
    <w:name w:val="Titre 1 Car"/>
    <w:basedOn w:val="Policepardfaut"/>
    <w:link w:val="Titre1"/>
    <w:rsid w:val="000974FC"/>
    <w:rPr>
      <w:rFonts w:ascii="Comic Sans MS" w:hAnsi="Comic Sans MS" w:cs="Arial"/>
      <w:b/>
      <w:bCs/>
      <w:smallCaps/>
      <w:color w:val="17365D" w:themeColor="text2"/>
      <w:kern w:val="32"/>
      <w:sz w:val="48"/>
      <w:szCs w:val="32"/>
    </w:rPr>
  </w:style>
  <w:style w:type="paragraph" w:styleId="Textebrut">
    <w:name w:val="Plain Text"/>
    <w:basedOn w:val="Normal"/>
    <w:link w:val="TextebrutCar"/>
    <w:rsid w:val="0015548E"/>
    <w:rPr>
      <w:rFonts w:ascii="Courier New" w:hAnsi="Courier New" w:cs="Courier New"/>
      <w:sz w:val="20"/>
      <w:szCs w:val="20"/>
    </w:rPr>
  </w:style>
  <w:style w:type="character" w:customStyle="1" w:styleId="TextebrutCar">
    <w:name w:val="Texte brut Car"/>
    <w:basedOn w:val="Policepardfaut"/>
    <w:link w:val="Textebrut"/>
    <w:rsid w:val="0015548E"/>
    <w:rPr>
      <w:rFonts w:ascii="Courier New" w:hAnsi="Courier New" w:cs="Courier New"/>
    </w:rPr>
  </w:style>
  <w:style w:type="paragraph" w:styleId="Retraitnormal">
    <w:name w:val="Normal Indent"/>
    <w:basedOn w:val="Normal"/>
    <w:rsid w:val="00F76F46"/>
    <w:pPr>
      <w:ind w:left="708"/>
    </w:pPr>
    <w:rPr>
      <w:sz w:val="24"/>
      <w:szCs w:val="18"/>
    </w:rPr>
  </w:style>
  <w:style w:type="paragraph" w:customStyle="1" w:styleId="questions">
    <w:name w:val="questions"/>
    <w:basedOn w:val="Normal"/>
    <w:rsid w:val="00AA1581"/>
    <w:pPr>
      <w:ind w:left="1134" w:hanging="567"/>
    </w:pPr>
    <w:rPr>
      <w:rFonts w:ascii="Times" w:hAnsi="Times"/>
      <w:sz w:val="24"/>
    </w:rPr>
  </w:style>
  <w:style w:type="paragraph" w:customStyle="1" w:styleId="Remarque2">
    <w:name w:val="Remarque 2"/>
    <w:link w:val="Remarque2Car"/>
    <w:rsid w:val="000A0D99"/>
    <w:pPr>
      <w:numPr>
        <w:numId w:val="22"/>
      </w:numPr>
      <w:spacing w:before="20" w:after="120"/>
      <w:ind w:left="851" w:hanging="284"/>
      <w:jc w:val="both"/>
    </w:pPr>
    <w:rPr>
      <w:rFonts w:ascii="Arial Narrow" w:hAnsi="Arial Narrow"/>
      <w:b/>
      <w:i/>
      <w:sz w:val="18"/>
      <w:szCs w:val="16"/>
    </w:rPr>
  </w:style>
  <w:style w:type="character" w:customStyle="1" w:styleId="Remarque2Car">
    <w:name w:val="Remarque 2 Car"/>
    <w:link w:val="Remarque2"/>
    <w:rsid w:val="000A0D99"/>
    <w:rPr>
      <w:rFonts w:ascii="Arial Narrow" w:hAnsi="Arial Narrow"/>
      <w:b/>
      <w:i/>
      <w:sz w:val="18"/>
      <w:szCs w:val="16"/>
    </w:rPr>
  </w:style>
  <w:style w:type="character" w:customStyle="1" w:styleId="questionCar">
    <w:name w:val="question Car"/>
    <w:link w:val="question"/>
    <w:rsid w:val="00B75BA2"/>
    <w:rPr>
      <w:sz w:val="24"/>
      <w:szCs w:val="24"/>
    </w:rPr>
  </w:style>
  <w:style w:type="paragraph" w:customStyle="1" w:styleId="p5">
    <w:name w:val="p5"/>
    <w:basedOn w:val="Normal"/>
    <w:rsid w:val="00B75BA2"/>
    <w:pPr>
      <w:widowControl w:val="0"/>
      <w:spacing w:line="240" w:lineRule="atLeast"/>
      <w:ind w:left="20"/>
    </w:pPr>
    <w:rPr>
      <w:rFonts w:ascii="Times New Roman" w:hAnsi="Times New Roman"/>
      <w:snapToGrid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851725">
      <w:bodyDiv w:val="1"/>
      <w:marLeft w:val="0"/>
      <w:marRight w:val="0"/>
      <w:marTop w:val="0"/>
      <w:marBottom w:val="0"/>
      <w:divBdr>
        <w:top w:val="none" w:sz="0" w:space="0" w:color="auto"/>
        <w:left w:val="none" w:sz="0" w:space="0" w:color="auto"/>
        <w:bottom w:val="none" w:sz="0" w:space="0" w:color="auto"/>
        <w:right w:val="none" w:sz="0" w:space="0" w:color="auto"/>
      </w:divBdr>
    </w:div>
    <w:div w:id="269091798">
      <w:bodyDiv w:val="1"/>
      <w:marLeft w:val="0"/>
      <w:marRight w:val="0"/>
      <w:marTop w:val="0"/>
      <w:marBottom w:val="0"/>
      <w:divBdr>
        <w:top w:val="none" w:sz="0" w:space="0" w:color="auto"/>
        <w:left w:val="none" w:sz="0" w:space="0" w:color="auto"/>
        <w:bottom w:val="none" w:sz="0" w:space="0" w:color="auto"/>
        <w:right w:val="none" w:sz="0" w:space="0" w:color="auto"/>
      </w:divBdr>
    </w:div>
    <w:div w:id="470444861">
      <w:bodyDiv w:val="1"/>
      <w:marLeft w:val="0"/>
      <w:marRight w:val="0"/>
      <w:marTop w:val="0"/>
      <w:marBottom w:val="0"/>
      <w:divBdr>
        <w:top w:val="none" w:sz="0" w:space="0" w:color="auto"/>
        <w:left w:val="none" w:sz="0" w:space="0" w:color="auto"/>
        <w:bottom w:val="none" w:sz="0" w:space="0" w:color="auto"/>
        <w:right w:val="none" w:sz="0" w:space="0" w:color="auto"/>
      </w:divBdr>
    </w:div>
    <w:div w:id="471604778">
      <w:bodyDiv w:val="1"/>
      <w:marLeft w:val="0"/>
      <w:marRight w:val="0"/>
      <w:marTop w:val="0"/>
      <w:marBottom w:val="0"/>
      <w:divBdr>
        <w:top w:val="none" w:sz="0" w:space="0" w:color="auto"/>
        <w:left w:val="none" w:sz="0" w:space="0" w:color="auto"/>
        <w:bottom w:val="none" w:sz="0" w:space="0" w:color="auto"/>
        <w:right w:val="none" w:sz="0" w:space="0" w:color="auto"/>
      </w:divBdr>
    </w:div>
    <w:div w:id="627978007">
      <w:bodyDiv w:val="1"/>
      <w:marLeft w:val="0"/>
      <w:marRight w:val="0"/>
      <w:marTop w:val="0"/>
      <w:marBottom w:val="0"/>
      <w:divBdr>
        <w:top w:val="none" w:sz="0" w:space="0" w:color="auto"/>
        <w:left w:val="none" w:sz="0" w:space="0" w:color="auto"/>
        <w:bottom w:val="none" w:sz="0" w:space="0" w:color="auto"/>
        <w:right w:val="none" w:sz="0" w:space="0" w:color="auto"/>
      </w:divBdr>
    </w:div>
    <w:div w:id="798453013">
      <w:bodyDiv w:val="1"/>
      <w:marLeft w:val="0"/>
      <w:marRight w:val="0"/>
      <w:marTop w:val="0"/>
      <w:marBottom w:val="0"/>
      <w:divBdr>
        <w:top w:val="none" w:sz="0" w:space="0" w:color="auto"/>
        <w:left w:val="none" w:sz="0" w:space="0" w:color="auto"/>
        <w:bottom w:val="none" w:sz="0" w:space="0" w:color="auto"/>
        <w:right w:val="none" w:sz="0" w:space="0" w:color="auto"/>
      </w:divBdr>
    </w:div>
    <w:div w:id="819231348">
      <w:bodyDiv w:val="1"/>
      <w:marLeft w:val="0"/>
      <w:marRight w:val="0"/>
      <w:marTop w:val="0"/>
      <w:marBottom w:val="0"/>
      <w:divBdr>
        <w:top w:val="none" w:sz="0" w:space="0" w:color="auto"/>
        <w:left w:val="none" w:sz="0" w:space="0" w:color="auto"/>
        <w:bottom w:val="none" w:sz="0" w:space="0" w:color="auto"/>
        <w:right w:val="none" w:sz="0" w:space="0" w:color="auto"/>
      </w:divBdr>
      <w:divsChild>
        <w:div w:id="1792479177">
          <w:marLeft w:val="0"/>
          <w:marRight w:val="0"/>
          <w:marTop w:val="0"/>
          <w:marBottom w:val="0"/>
          <w:divBdr>
            <w:top w:val="none" w:sz="0" w:space="0" w:color="auto"/>
            <w:left w:val="none" w:sz="0" w:space="0" w:color="auto"/>
            <w:bottom w:val="none" w:sz="0" w:space="0" w:color="auto"/>
            <w:right w:val="none" w:sz="0" w:space="0" w:color="auto"/>
          </w:divBdr>
        </w:div>
      </w:divsChild>
    </w:div>
    <w:div w:id="821121681">
      <w:bodyDiv w:val="1"/>
      <w:marLeft w:val="0"/>
      <w:marRight w:val="0"/>
      <w:marTop w:val="0"/>
      <w:marBottom w:val="0"/>
      <w:divBdr>
        <w:top w:val="none" w:sz="0" w:space="0" w:color="auto"/>
        <w:left w:val="none" w:sz="0" w:space="0" w:color="auto"/>
        <w:bottom w:val="none" w:sz="0" w:space="0" w:color="auto"/>
        <w:right w:val="none" w:sz="0" w:space="0" w:color="auto"/>
      </w:divBdr>
    </w:div>
    <w:div w:id="907181979">
      <w:bodyDiv w:val="1"/>
      <w:marLeft w:val="0"/>
      <w:marRight w:val="0"/>
      <w:marTop w:val="0"/>
      <w:marBottom w:val="0"/>
      <w:divBdr>
        <w:top w:val="none" w:sz="0" w:space="0" w:color="auto"/>
        <w:left w:val="none" w:sz="0" w:space="0" w:color="auto"/>
        <w:bottom w:val="none" w:sz="0" w:space="0" w:color="auto"/>
        <w:right w:val="none" w:sz="0" w:space="0" w:color="auto"/>
      </w:divBdr>
    </w:div>
    <w:div w:id="974454786">
      <w:bodyDiv w:val="1"/>
      <w:marLeft w:val="0"/>
      <w:marRight w:val="0"/>
      <w:marTop w:val="0"/>
      <w:marBottom w:val="0"/>
      <w:divBdr>
        <w:top w:val="none" w:sz="0" w:space="0" w:color="auto"/>
        <w:left w:val="none" w:sz="0" w:space="0" w:color="auto"/>
        <w:bottom w:val="none" w:sz="0" w:space="0" w:color="auto"/>
        <w:right w:val="none" w:sz="0" w:space="0" w:color="auto"/>
      </w:divBdr>
    </w:div>
    <w:div w:id="985745990">
      <w:bodyDiv w:val="1"/>
      <w:marLeft w:val="0"/>
      <w:marRight w:val="0"/>
      <w:marTop w:val="0"/>
      <w:marBottom w:val="0"/>
      <w:divBdr>
        <w:top w:val="none" w:sz="0" w:space="0" w:color="auto"/>
        <w:left w:val="none" w:sz="0" w:space="0" w:color="auto"/>
        <w:bottom w:val="none" w:sz="0" w:space="0" w:color="auto"/>
        <w:right w:val="none" w:sz="0" w:space="0" w:color="auto"/>
      </w:divBdr>
    </w:div>
    <w:div w:id="1044477957">
      <w:bodyDiv w:val="1"/>
      <w:marLeft w:val="0"/>
      <w:marRight w:val="0"/>
      <w:marTop w:val="0"/>
      <w:marBottom w:val="0"/>
      <w:divBdr>
        <w:top w:val="none" w:sz="0" w:space="0" w:color="auto"/>
        <w:left w:val="none" w:sz="0" w:space="0" w:color="auto"/>
        <w:bottom w:val="none" w:sz="0" w:space="0" w:color="auto"/>
        <w:right w:val="none" w:sz="0" w:space="0" w:color="auto"/>
      </w:divBdr>
    </w:div>
    <w:div w:id="1136529825">
      <w:bodyDiv w:val="1"/>
      <w:marLeft w:val="0"/>
      <w:marRight w:val="0"/>
      <w:marTop w:val="0"/>
      <w:marBottom w:val="0"/>
      <w:divBdr>
        <w:top w:val="none" w:sz="0" w:space="0" w:color="auto"/>
        <w:left w:val="none" w:sz="0" w:space="0" w:color="auto"/>
        <w:bottom w:val="none" w:sz="0" w:space="0" w:color="auto"/>
        <w:right w:val="none" w:sz="0" w:space="0" w:color="auto"/>
      </w:divBdr>
    </w:div>
    <w:div w:id="1177034266">
      <w:bodyDiv w:val="1"/>
      <w:marLeft w:val="0"/>
      <w:marRight w:val="0"/>
      <w:marTop w:val="0"/>
      <w:marBottom w:val="0"/>
      <w:divBdr>
        <w:top w:val="none" w:sz="0" w:space="0" w:color="auto"/>
        <w:left w:val="none" w:sz="0" w:space="0" w:color="auto"/>
        <w:bottom w:val="none" w:sz="0" w:space="0" w:color="auto"/>
        <w:right w:val="none" w:sz="0" w:space="0" w:color="auto"/>
      </w:divBdr>
    </w:div>
    <w:div w:id="1189761905">
      <w:bodyDiv w:val="1"/>
      <w:marLeft w:val="0"/>
      <w:marRight w:val="0"/>
      <w:marTop w:val="0"/>
      <w:marBottom w:val="0"/>
      <w:divBdr>
        <w:top w:val="none" w:sz="0" w:space="0" w:color="auto"/>
        <w:left w:val="none" w:sz="0" w:space="0" w:color="auto"/>
        <w:bottom w:val="none" w:sz="0" w:space="0" w:color="auto"/>
        <w:right w:val="none" w:sz="0" w:space="0" w:color="auto"/>
      </w:divBdr>
    </w:div>
    <w:div w:id="1383754159">
      <w:bodyDiv w:val="1"/>
      <w:marLeft w:val="0"/>
      <w:marRight w:val="0"/>
      <w:marTop w:val="0"/>
      <w:marBottom w:val="0"/>
      <w:divBdr>
        <w:top w:val="none" w:sz="0" w:space="0" w:color="auto"/>
        <w:left w:val="none" w:sz="0" w:space="0" w:color="auto"/>
        <w:bottom w:val="none" w:sz="0" w:space="0" w:color="auto"/>
        <w:right w:val="none" w:sz="0" w:space="0" w:color="auto"/>
      </w:divBdr>
    </w:div>
    <w:div w:id="1405832123">
      <w:bodyDiv w:val="1"/>
      <w:marLeft w:val="0"/>
      <w:marRight w:val="0"/>
      <w:marTop w:val="0"/>
      <w:marBottom w:val="0"/>
      <w:divBdr>
        <w:top w:val="none" w:sz="0" w:space="0" w:color="auto"/>
        <w:left w:val="none" w:sz="0" w:space="0" w:color="auto"/>
        <w:bottom w:val="none" w:sz="0" w:space="0" w:color="auto"/>
        <w:right w:val="none" w:sz="0" w:space="0" w:color="auto"/>
      </w:divBdr>
    </w:div>
    <w:div w:id="1485315364">
      <w:bodyDiv w:val="1"/>
      <w:marLeft w:val="0"/>
      <w:marRight w:val="0"/>
      <w:marTop w:val="0"/>
      <w:marBottom w:val="0"/>
      <w:divBdr>
        <w:top w:val="none" w:sz="0" w:space="0" w:color="auto"/>
        <w:left w:val="none" w:sz="0" w:space="0" w:color="auto"/>
        <w:bottom w:val="none" w:sz="0" w:space="0" w:color="auto"/>
        <w:right w:val="none" w:sz="0" w:space="0" w:color="auto"/>
      </w:divBdr>
    </w:div>
    <w:div w:id="1700081479">
      <w:bodyDiv w:val="1"/>
      <w:marLeft w:val="0"/>
      <w:marRight w:val="0"/>
      <w:marTop w:val="0"/>
      <w:marBottom w:val="0"/>
      <w:divBdr>
        <w:top w:val="none" w:sz="0" w:space="0" w:color="auto"/>
        <w:left w:val="none" w:sz="0" w:space="0" w:color="auto"/>
        <w:bottom w:val="none" w:sz="0" w:space="0" w:color="auto"/>
        <w:right w:val="none" w:sz="0" w:space="0" w:color="auto"/>
      </w:divBdr>
    </w:div>
    <w:div w:id="1751341811">
      <w:bodyDiv w:val="1"/>
      <w:marLeft w:val="0"/>
      <w:marRight w:val="0"/>
      <w:marTop w:val="0"/>
      <w:marBottom w:val="0"/>
      <w:divBdr>
        <w:top w:val="none" w:sz="0" w:space="0" w:color="auto"/>
        <w:left w:val="none" w:sz="0" w:space="0" w:color="auto"/>
        <w:bottom w:val="none" w:sz="0" w:space="0" w:color="auto"/>
        <w:right w:val="none" w:sz="0" w:space="0" w:color="auto"/>
      </w:divBdr>
    </w:div>
    <w:div w:id="1791430601">
      <w:bodyDiv w:val="1"/>
      <w:marLeft w:val="0"/>
      <w:marRight w:val="0"/>
      <w:marTop w:val="0"/>
      <w:marBottom w:val="0"/>
      <w:divBdr>
        <w:top w:val="none" w:sz="0" w:space="0" w:color="auto"/>
        <w:left w:val="none" w:sz="0" w:space="0" w:color="auto"/>
        <w:bottom w:val="none" w:sz="0" w:space="0" w:color="auto"/>
        <w:right w:val="none" w:sz="0" w:space="0" w:color="auto"/>
      </w:divBdr>
    </w:div>
    <w:div w:id="1802653721">
      <w:bodyDiv w:val="1"/>
      <w:marLeft w:val="0"/>
      <w:marRight w:val="0"/>
      <w:marTop w:val="0"/>
      <w:marBottom w:val="0"/>
      <w:divBdr>
        <w:top w:val="none" w:sz="0" w:space="0" w:color="auto"/>
        <w:left w:val="none" w:sz="0" w:space="0" w:color="auto"/>
        <w:bottom w:val="none" w:sz="0" w:space="0" w:color="auto"/>
        <w:right w:val="none" w:sz="0" w:space="0" w:color="auto"/>
      </w:divBdr>
    </w:div>
    <w:div w:id="1811750399">
      <w:bodyDiv w:val="1"/>
      <w:marLeft w:val="0"/>
      <w:marRight w:val="0"/>
      <w:marTop w:val="0"/>
      <w:marBottom w:val="0"/>
      <w:divBdr>
        <w:top w:val="none" w:sz="0" w:space="0" w:color="auto"/>
        <w:left w:val="none" w:sz="0" w:space="0" w:color="auto"/>
        <w:bottom w:val="none" w:sz="0" w:space="0" w:color="auto"/>
        <w:right w:val="none" w:sz="0" w:space="0" w:color="auto"/>
      </w:divBdr>
    </w:div>
    <w:div w:id="1825202961">
      <w:bodyDiv w:val="1"/>
      <w:marLeft w:val="0"/>
      <w:marRight w:val="0"/>
      <w:marTop w:val="0"/>
      <w:marBottom w:val="0"/>
      <w:divBdr>
        <w:top w:val="none" w:sz="0" w:space="0" w:color="auto"/>
        <w:left w:val="none" w:sz="0" w:space="0" w:color="auto"/>
        <w:bottom w:val="none" w:sz="0" w:space="0" w:color="auto"/>
        <w:right w:val="none" w:sz="0" w:space="0" w:color="auto"/>
      </w:divBdr>
      <w:divsChild>
        <w:div w:id="1268272225">
          <w:marLeft w:val="0"/>
          <w:marRight w:val="0"/>
          <w:marTop w:val="0"/>
          <w:marBottom w:val="0"/>
          <w:divBdr>
            <w:top w:val="none" w:sz="0" w:space="0" w:color="auto"/>
            <w:left w:val="none" w:sz="0" w:space="0" w:color="auto"/>
            <w:bottom w:val="none" w:sz="0" w:space="0" w:color="auto"/>
            <w:right w:val="none" w:sz="0" w:space="0" w:color="auto"/>
          </w:divBdr>
        </w:div>
        <w:div w:id="1410693612">
          <w:marLeft w:val="0"/>
          <w:marRight w:val="0"/>
          <w:marTop w:val="0"/>
          <w:marBottom w:val="0"/>
          <w:divBdr>
            <w:top w:val="none" w:sz="0" w:space="0" w:color="auto"/>
            <w:left w:val="none" w:sz="0" w:space="0" w:color="auto"/>
            <w:bottom w:val="none" w:sz="0" w:space="0" w:color="auto"/>
            <w:right w:val="none" w:sz="0" w:space="0" w:color="auto"/>
          </w:divBdr>
        </w:div>
      </w:divsChild>
    </w:div>
    <w:div w:id="1860006688">
      <w:bodyDiv w:val="1"/>
      <w:marLeft w:val="0"/>
      <w:marRight w:val="0"/>
      <w:marTop w:val="0"/>
      <w:marBottom w:val="0"/>
      <w:divBdr>
        <w:top w:val="none" w:sz="0" w:space="0" w:color="auto"/>
        <w:left w:val="none" w:sz="0" w:space="0" w:color="auto"/>
        <w:bottom w:val="none" w:sz="0" w:space="0" w:color="auto"/>
        <w:right w:val="none" w:sz="0" w:space="0" w:color="auto"/>
      </w:divBdr>
    </w:div>
    <w:div w:id="1952079955">
      <w:bodyDiv w:val="1"/>
      <w:marLeft w:val="0"/>
      <w:marRight w:val="0"/>
      <w:marTop w:val="0"/>
      <w:marBottom w:val="0"/>
      <w:divBdr>
        <w:top w:val="none" w:sz="0" w:space="0" w:color="auto"/>
        <w:left w:val="none" w:sz="0" w:space="0" w:color="auto"/>
        <w:bottom w:val="none" w:sz="0" w:space="0" w:color="auto"/>
        <w:right w:val="none" w:sz="0" w:space="0" w:color="auto"/>
      </w:divBdr>
    </w:div>
    <w:div w:id="2036803559">
      <w:bodyDiv w:val="1"/>
      <w:marLeft w:val="0"/>
      <w:marRight w:val="0"/>
      <w:marTop w:val="0"/>
      <w:marBottom w:val="0"/>
      <w:divBdr>
        <w:top w:val="none" w:sz="0" w:space="0" w:color="auto"/>
        <w:left w:val="none" w:sz="0" w:space="0" w:color="auto"/>
        <w:bottom w:val="none" w:sz="0" w:space="0" w:color="auto"/>
        <w:right w:val="none" w:sz="0" w:space="0" w:color="auto"/>
      </w:divBdr>
    </w:div>
    <w:div w:id="2041389958">
      <w:bodyDiv w:val="1"/>
      <w:marLeft w:val="0"/>
      <w:marRight w:val="0"/>
      <w:marTop w:val="0"/>
      <w:marBottom w:val="0"/>
      <w:divBdr>
        <w:top w:val="none" w:sz="0" w:space="0" w:color="auto"/>
        <w:left w:val="none" w:sz="0" w:space="0" w:color="auto"/>
        <w:bottom w:val="none" w:sz="0" w:space="0" w:color="auto"/>
        <w:right w:val="none" w:sz="0" w:space="0" w:color="auto"/>
      </w:divBdr>
    </w:div>
    <w:div w:id="2073918374">
      <w:bodyDiv w:val="1"/>
      <w:marLeft w:val="0"/>
      <w:marRight w:val="0"/>
      <w:marTop w:val="0"/>
      <w:marBottom w:val="0"/>
      <w:divBdr>
        <w:top w:val="none" w:sz="0" w:space="0" w:color="auto"/>
        <w:left w:val="none" w:sz="0" w:space="0" w:color="auto"/>
        <w:bottom w:val="none" w:sz="0" w:space="0" w:color="auto"/>
        <w:right w:val="none" w:sz="0" w:space="0" w:color="auto"/>
      </w:divBdr>
    </w:div>
    <w:div w:id="2112967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wmf"/><Relationship Id="rId24" Type="http://schemas.openxmlformats.org/officeDocument/2006/relationships/oleObject" Target="embeddings/Microsoft_Equation1.bin"/><Relationship Id="rId25" Type="http://schemas.openxmlformats.org/officeDocument/2006/relationships/image" Target="media/image15.wmf"/><Relationship Id="rId26" Type="http://schemas.openxmlformats.org/officeDocument/2006/relationships/oleObject" Target="embeddings/Microsoft_Equation2.bin"/><Relationship Id="rId27" Type="http://schemas.openxmlformats.org/officeDocument/2006/relationships/image" Target="media/image16.wmf"/><Relationship Id="rId28" Type="http://schemas.openxmlformats.org/officeDocument/2006/relationships/oleObject" Target="embeddings/Microsoft_Equation3.bin"/><Relationship Id="rId29" Type="http://schemas.openxmlformats.org/officeDocument/2006/relationships/image" Target="media/image17.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oleObject" Target="embeddings/Microsoft_Equation4.bin"/><Relationship Id="rId31" Type="http://schemas.openxmlformats.org/officeDocument/2006/relationships/image" Target="media/image18.wmf"/><Relationship Id="rId32" Type="http://schemas.openxmlformats.org/officeDocument/2006/relationships/oleObject" Target="embeddings/Microsoft_Equation5.bin"/><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wmf"/><Relationship Id="rId34" Type="http://schemas.openxmlformats.org/officeDocument/2006/relationships/oleObject" Target="embeddings/Microsoft_Equation6.bin"/><Relationship Id="rId35" Type="http://schemas.openxmlformats.org/officeDocument/2006/relationships/header" Target="header1.xml"/><Relationship Id="rId36" Type="http://schemas.openxmlformats.org/officeDocument/2006/relationships/header" Target="head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http://programmedevelopment.com/public/uploads/images/orange_figure_showing_chart_pc_1600_wht.png"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camus\BTS%20CPI1\Cours%202010.dotx" TargetMode="External"/></Relationships>
</file>

<file path=word/theme/theme1.xml><?xml version="1.0" encoding="utf-8"?>
<a:theme xmlns:a="http://schemas.openxmlformats.org/drawingml/2006/main" name="Thème Office">
  <a:themeElements>
    <a:clrScheme name="Cours 2010">
      <a:dk1>
        <a:sysClr val="windowText" lastClr="000000"/>
      </a:dk1>
      <a:lt1>
        <a:sysClr val="window" lastClr="FFFFFF"/>
      </a:lt1>
      <a:dk2>
        <a:srgbClr val="17365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858C87-0EB1-1D49-AA10-48AE45883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\camus\BTS CPI1\Cours 2010.dotx</Template>
  <TotalTime>39</TotalTime>
  <Pages>7</Pages>
  <Words>1689</Words>
  <Characters>9291</Characters>
  <Application>Microsoft Macintosh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Etude de système</vt:lpstr>
    </vt:vector>
  </TitlesOfParts>
  <Company>Lycée Albert Camus</Company>
  <LinksUpToDate>false</LinksUpToDate>
  <CharactersWithSpaces>10959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système</dc:title>
  <dc:subject>BTS Conception de Produits Industriels</dc:subject>
  <dc:creator>LLA</dc:creator>
  <cp:keywords/>
  <dc:description>Insérer ici le résumé du document</dc:description>
  <cp:lastModifiedBy>Emilien durif</cp:lastModifiedBy>
  <cp:revision>22</cp:revision>
  <cp:lastPrinted>2013-06-17T10:59:00Z</cp:lastPrinted>
  <dcterms:created xsi:type="dcterms:W3CDTF">2015-10-28T18:13:00Z</dcterms:created>
  <dcterms:modified xsi:type="dcterms:W3CDTF">2015-12-13T14:52:00Z</dcterms:modified>
  <cp:category>Etude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
    <vt:lpwstr>CI n°1 : les assemblages par liaison encastrement</vt:lpwstr>
  </property>
  <property fmtid="{D5CDD505-2E9C-101B-9397-08002B2CF9AE}" pid="3" name="Chapitre">
    <vt:lpwstr>La liaison encastrement</vt:lpwstr>
  </property>
  <property fmtid="{D5CDD505-2E9C-101B-9397-08002B2CF9AE}" pid="4" name="Type">
    <vt:lpwstr>Cours</vt:lpwstr>
  </property>
</Properties>
</file>